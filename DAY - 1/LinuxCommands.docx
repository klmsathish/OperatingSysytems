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F5119" w:rsidRPr="00127C5F" w14:paraId="452BEF06" w14:textId="77777777" w:rsidTr="00AF5119">
        <w:trPr>
          <w:trHeight w:val="14363"/>
        </w:trPr>
        <w:tc>
          <w:tcPr>
            <w:tcW w:w="10790" w:type="dxa"/>
            <w:shd w:val="clear" w:color="auto" w:fill="auto"/>
            <w:tcMar>
              <w:left w:w="0" w:type="dxa"/>
              <w:right w:w="0" w:type="dxa"/>
            </w:tcMar>
          </w:tcPr>
          <w:p w14:paraId="7694CA90" w14:textId="638FDB71" w:rsidR="00AF5119" w:rsidRPr="00127C5F" w:rsidRDefault="00232288" w:rsidP="00BD73DD">
            <w:pPr>
              <w:rPr>
                <w:color w:val="D0300F" w:themeColor="accent6" w:themeShade="BF"/>
              </w:rPr>
            </w:pPr>
            <w:r>
              <w:rPr>
                <w:noProof/>
                <w:color w:val="D0300F" w:themeColor="accent6" w:themeShade="BF"/>
              </w:rPr>
              <mc:AlternateContent>
                <mc:Choice Requires="wps">
                  <w:drawing>
                    <wp:anchor distT="0" distB="0" distL="114300" distR="114300" simplePos="0" relativeHeight="252290048" behindDoc="0" locked="0" layoutInCell="1" allowOverlap="1" wp14:anchorId="20E2787C" wp14:editId="14852382">
                      <wp:simplePos x="0" y="0"/>
                      <wp:positionH relativeFrom="column">
                        <wp:posOffset>4870450</wp:posOffset>
                      </wp:positionH>
                      <wp:positionV relativeFrom="paragraph">
                        <wp:posOffset>1187450</wp:posOffset>
                      </wp:positionV>
                      <wp:extent cx="1949450" cy="12128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949450" cy="1212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DB5B43" w14:textId="677BC7D5" w:rsidR="00232288" w:rsidRPr="00232288" w:rsidRDefault="00232288" w:rsidP="00232288">
                                  <w:pPr>
                                    <w:jc w:val="center"/>
                                    <w:rPr>
                                      <w:color w:val="FFC40C" w:themeColor="accent5"/>
                                      <w:sz w:val="30"/>
                                      <w:szCs w:val="30"/>
                                      <w:lang w:val="en-IN"/>
                                    </w:rPr>
                                  </w:pPr>
                                  <w:r w:rsidRPr="00232288">
                                    <w:rPr>
                                      <w:color w:val="FFC40C" w:themeColor="accent5"/>
                                      <w:sz w:val="30"/>
                                      <w:szCs w:val="30"/>
                                      <w:lang w:val="en-IN"/>
                                    </w:rPr>
                                    <w:t>SRI RAMACHNADRA ENGINEERING &amp;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2787C" id="_x0000_t202" coordsize="21600,21600" o:spt="202" path="m,l,21600r21600,l21600,xe">
                      <v:stroke joinstyle="miter"/>
                      <v:path gradientshapeok="t" o:connecttype="rect"/>
                    </v:shapetype>
                    <v:shape id="Text Box 9" o:spid="_x0000_s1026" type="#_x0000_t202" style="position:absolute;margin-left:383.5pt;margin-top:93.5pt;width:153.5pt;height:95.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" filled="f" stroked="f">
                      <v:textbox>
                        <w:txbxContent>
                          <w:p w14:paraId="0ADB5B43" w14:textId="677BC7D5" w:rsidR="00232288" w:rsidRPr="00232288" w:rsidRDefault="00232288" w:rsidP="00232288">
                            <w:pPr>
                              <w:jc w:val="center"/>
                              <w:rPr>
                                <w:color w:val="FFC40C" w:themeColor="accent5"/>
                                <w:sz w:val="30"/>
                                <w:szCs w:val="30"/>
                                <w:lang w:val="en-IN"/>
                              </w:rPr>
                            </w:pPr>
                            <w:r w:rsidRPr="00232288">
                              <w:rPr>
                                <w:color w:val="FFC40C" w:themeColor="accent5"/>
                                <w:sz w:val="30"/>
                                <w:szCs w:val="30"/>
                                <w:lang w:val="en-IN"/>
                              </w:rPr>
                              <w:t>SRI RAMACHNADRA ENGINEERING &amp; 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289024" behindDoc="0" locked="0" layoutInCell="1" allowOverlap="1" wp14:anchorId="6688B322" wp14:editId="4A515EDE">
                      <wp:simplePos x="0" y="0"/>
                      <wp:positionH relativeFrom="column">
                        <wp:posOffset>1339850</wp:posOffset>
                      </wp:positionH>
                      <wp:positionV relativeFrom="paragraph">
                        <wp:posOffset>3867150</wp:posOffset>
                      </wp:positionV>
                      <wp:extent cx="3765550" cy="596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765550" cy="59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78AB01" w14:textId="2899670F" w:rsidR="00232288" w:rsidRPr="00232288" w:rsidRDefault="00232288" w:rsidP="00232288">
                                  <w:pPr>
                                    <w:jc w:val="center"/>
                                    <w:rPr>
                                      <w:b/>
                                      <w:bCs/>
                                      <w:color w:val="C00000"/>
                                      <w:sz w:val="50"/>
                                      <w:szCs w:val="50"/>
                                      <w:lang w:val="en-IN"/>
                                    </w:rPr>
                                  </w:pPr>
                                  <w:r w:rsidRPr="00232288">
                                    <w:rPr>
                                      <w:b/>
                                      <w:bCs/>
                                      <w:color w:val="C00000"/>
                                      <w:sz w:val="50"/>
                                      <w:szCs w:val="50"/>
                                      <w:lang w:val="en-IN"/>
                                    </w:rPr>
                                    <w:t>OPEARTING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88B322" id="Text Box 7" o:spid="_x0000_s1027" type="#_x0000_t202" style="position:absolute;margin-left:105.5pt;margin-top:304.5pt;width:296.5pt;height:47pt;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" filled="f" stroked="f">
                      <v:textbox>
                        <w:txbxContent>
                          <w:p w14:paraId="1978AB01" w14:textId="2899670F" w:rsidR="00232288" w:rsidRPr="00232288" w:rsidRDefault="00232288" w:rsidP="00232288">
                            <w:pPr>
                              <w:jc w:val="center"/>
                              <w:rPr>
                                <w:b/>
                                <w:bCs/>
                                <w:color w:val="C00000"/>
                                <w:sz w:val="50"/>
                                <w:szCs w:val="50"/>
                                <w:lang w:val="en-IN"/>
                              </w:rPr>
                            </w:pPr>
                            <w:r w:rsidRPr="00232288">
                              <w:rPr>
                                <w:b/>
                                <w:bCs/>
                                <w:color w:val="C00000"/>
                                <w:sz w:val="50"/>
                                <w:szCs w:val="50"/>
                                <w:lang w:val="en-IN"/>
                              </w:rPr>
                              <w:t>OPEARTING SYSTEMS</w:t>
                            </w:r>
                          </w:p>
                        </w:txbxContent>
                      </v:textbox>
                    </v:shape>
                  </w:pict>
                </mc:Fallback>
              </mc:AlternateContent>
            </w:r>
            <w:r w:rsidR="00BC4FF1">
              <w:rPr>
                <w:noProof/>
                <w:color w:val="D0300F" w:themeColor="accent6" w:themeShade="BF"/>
              </w:rPr>
              <mc:AlternateContent>
                <mc:Choice Requires="wps">
                  <w:drawing>
                    <wp:anchor distT="0" distB="0" distL="114300" distR="114300" simplePos="0" relativeHeight="251906048" behindDoc="0" locked="0" layoutInCell="1" allowOverlap="1" wp14:anchorId="219AEA33" wp14:editId="6F368349">
                      <wp:simplePos x="0" y="0"/>
                      <wp:positionH relativeFrom="column">
                        <wp:posOffset>5471160</wp:posOffset>
                      </wp:positionH>
                      <wp:positionV relativeFrom="paragraph">
                        <wp:posOffset>8557260</wp:posOffset>
                      </wp:positionV>
                      <wp:extent cx="1417320" cy="2819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5218BD4" w14:textId="726CB386" w:rsidR="00FB3596" w:rsidRPr="00BC4FF1" w:rsidRDefault="00FB3596" w:rsidP="00BC4FF1">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AEA33" id="Text Box 6" o:spid="_x0000_s1028" type="#_x0000_t202" style="position:absolute;margin-left:430.8pt;margin-top:673.8pt;width:111.6pt;height:22.2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" filled="f" stroked="f">
                      <v:textbox>
                        <w:txbxContent>
                          <w:p w14:paraId="75218BD4" w14:textId="726CB386" w:rsidR="00FB3596" w:rsidRPr="00BC4FF1" w:rsidRDefault="00FB3596" w:rsidP="00BC4FF1">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BC4FF1">
              <w:rPr>
                <w:noProof/>
                <w:color w:val="D0300F" w:themeColor="accent6" w:themeShade="BF"/>
              </w:rPr>
              <mc:AlternateContent>
                <mc:Choice Requires="wps">
                  <w:drawing>
                    <wp:anchor distT="0" distB="0" distL="114300" distR="114300" simplePos="0" relativeHeight="251905024" behindDoc="0" locked="0" layoutInCell="1" allowOverlap="1" wp14:anchorId="74F99F21" wp14:editId="164491B2">
                      <wp:simplePos x="0" y="0"/>
                      <wp:positionH relativeFrom="column">
                        <wp:posOffset>15240</wp:posOffset>
                      </wp:positionH>
                      <wp:positionV relativeFrom="paragraph">
                        <wp:posOffset>5943600</wp:posOffset>
                      </wp:positionV>
                      <wp:extent cx="1333500" cy="118872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33500" cy="11887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4135983" w14:textId="77777777" w:rsidR="00FB3596" w:rsidRDefault="00FB3596" w:rsidP="00BC4FF1">
                                  <w:pPr>
                                    <w:spacing w:line="240" w:lineRule="auto"/>
                                    <w:jc w:val="center"/>
                                    <w:rPr>
                                      <w:color w:val="FFC40C" w:themeColor="accent5"/>
                                      <w:lang w:val="en-IN"/>
                                    </w:rPr>
                                  </w:pPr>
                                </w:p>
                                <w:p w14:paraId="6DEE1B53" w14:textId="1C0C6F37" w:rsidR="00FB3596" w:rsidRPr="00BC4FF1" w:rsidRDefault="00FB3596" w:rsidP="00BC4FF1">
                                  <w:pPr>
                                    <w:spacing w:line="240" w:lineRule="auto"/>
                                    <w:jc w:val="center"/>
                                    <w:rPr>
                                      <w:b/>
                                      <w:bCs/>
                                      <w:color w:val="FFC40C" w:themeColor="accent5"/>
                                      <w:lang w:val="en-IN"/>
                                    </w:rPr>
                                  </w:pPr>
                                  <w:r w:rsidRPr="00BC4FF1">
                                    <w:rPr>
                                      <w:b/>
                                      <w:bCs/>
                                      <w:color w:val="FFC40C" w:themeColor="accent5"/>
                                      <w:lang w:val="en-IN"/>
                                    </w:rPr>
                                    <w:t>M.SATHISHKUMAR</w:t>
                                  </w:r>
                                </w:p>
                                <w:p w14:paraId="795766CB" w14:textId="48998F9C" w:rsidR="00FB3596" w:rsidRPr="00BC4FF1" w:rsidRDefault="00FB3596" w:rsidP="00BC4FF1">
                                  <w:pPr>
                                    <w:jc w:val="center"/>
                                    <w:rPr>
                                      <w:b/>
                                      <w:bCs/>
                                      <w:color w:val="FFC40C" w:themeColor="accent5"/>
                                      <w:sz w:val="24"/>
                                      <w:szCs w:val="24"/>
                                      <w:lang w:val="en-IN"/>
                                    </w:rPr>
                                  </w:pPr>
                                  <w:r w:rsidRPr="00BC4FF1">
                                    <w:rPr>
                                      <w:b/>
                                      <w:bCs/>
                                      <w:color w:val="FFC40C" w:themeColor="accent5"/>
                                      <w:sz w:val="24"/>
                                      <w:szCs w:val="24"/>
                                      <w:lang w:val="en-IN"/>
                                    </w:rPr>
                                    <w:t>E0119052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99F21" id="Text Box 3" o:spid="_x0000_s1029" type="#_x0000_t202" style="position:absolute;margin-left:1.2pt;margin-top:468pt;width:105pt;height:93.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" filled="f" stroked="f">
                      <v:textbox>
                        <w:txbxContent>
                          <w:p w14:paraId="24135983" w14:textId="77777777" w:rsidR="00FB3596" w:rsidRDefault="00FB3596" w:rsidP="00BC4FF1">
                            <w:pPr>
                              <w:spacing w:line="240" w:lineRule="auto"/>
                              <w:jc w:val="center"/>
                              <w:rPr>
                                <w:color w:val="FFC40C" w:themeColor="accent5"/>
                                <w:lang w:val="en-IN"/>
                              </w:rPr>
                            </w:pPr>
                          </w:p>
                          <w:p w14:paraId="6DEE1B53" w14:textId="1C0C6F37" w:rsidR="00FB3596" w:rsidRPr="00BC4FF1" w:rsidRDefault="00FB3596" w:rsidP="00BC4FF1">
                            <w:pPr>
                              <w:spacing w:line="240" w:lineRule="auto"/>
                              <w:jc w:val="center"/>
                              <w:rPr>
                                <w:b/>
                                <w:bCs/>
                                <w:color w:val="FFC40C" w:themeColor="accent5"/>
                                <w:lang w:val="en-IN"/>
                              </w:rPr>
                            </w:pPr>
                            <w:r w:rsidRPr="00BC4FF1">
                              <w:rPr>
                                <w:b/>
                                <w:bCs/>
                                <w:color w:val="FFC40C" w:themeColor="accent5"/>
                                <w:lang w:val="en-IN"/>
                              </w:rPr>
                              <w:t>M.SATHISHKUMAR</w:t>
                            </w:r>
                          </w:p>
                          <w:p w14:paraId="795766CB" w14:textId="48998F9C" w:rsidR="00FB3596" w:rsidRPr="00BC4FF1" w:rsidRDefault="00FB3596" w:rsidP="00BC4FF1">
                            <w:pPr>
                              <w:jc w:val="center"/>
                              <w:rPr>
                                <w:b/>
                                <w:bCs/>
                                <w:color w:val="FFC40C" w:themeColor="accent5"/>
                                <w:sz w:val="24"/>
                                <w:szCs w:val="24"/>
                                <w:lang w:val="en-IN"/>
                              </w:rPr>
                            </w:pPr>
                            <w:r w:rsidRPr="00BC4FF1">
                              <w:rPr>
                                <w:b/>
                                <w:bCs/>
                                <w:color w:val="FFC40C" w:themeColor="accent5"/>
                                <w:sz w:val="24"/>
                                <w:szCs w:val="24"/>
                                <w:lang w:val="en-IN"/>
                              </w:rPr>
                              <w:t>E0119052</w:t>
                            </w:r>
                          </w:p>
                        </w:txbxContent>
                      </v:textbox>
                    </v:shape>
                  </w:pict>
                </mc:Fallback>
              </mc:AlternateContent>
            </w:r>
            <w:r w:rsidR="00CB0CFF">
              <w:rPr>
                <w:noProof/>
                <w:color w:val="D0300F" w:themeColor="accent6" w:themeShade="BF"/>
              </w:rPr>
              <mc:AlternateContent>
                <mc:Choice Requires="wps">
                  <w:drawing>
                    <wp:anchor distT="0" distB="0" distL="114300" distR="114300" simplePos="0" relativeHeight="251904000" behindDoc="0" locked="0" layoutInCell="1" allowOverlap="1" wp14:anchorId="21483E86" wp14:editId="22FE38C2">
                      <wp:simplePos x="0" y="0"/>
                      <wp:positionH relativeFrom="column">
                        <wp:posOffset>1874520</wp:posOffset>
                      </wp:positionH>
                      <wp:positionV relativeFrom="paragraph">
                        <wp:posOffset>4259580</wp:posOffset>
                      </wp:positionV>
                      <wp:extent cx="2354580" cy="335280"/>
                      <wp:effectExtent l="0" t="0" r="26670" b="26670"/>
                      <wp:wrapNone/>
                      <wp:docPr id="2" name="Text Box 2"/>
                      <wp:cNvGraphicFramePr/>
                      <a:graphic xmlns:a="http://schemas.openxmlformats.org/drawingml/2006/main">
                        <a:graphicData uri="http://schemas.microsoft.com/office/word/2010/wordprocessingShape">
                          <wps:wsp>
                            <wps:cNvSpPr txBox="1"/>
                            <wps:spPr>
                              <a:xfrm>
                                <a:off x="0" y="0"/>
                                <a:ext cx="2354580" cy="33528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4041410" w14:textId="1FF8D646" w:rsidR="00FB3596" w:rsidRPr="00CB0CFF" w:rsidRDefault="00FB3596" w:rsidP="00CB0CFF">
                                  <w:pPr>
                                    <w:spacing w:line="420" w:lineRule="exact"/>
                                    <w:jc w:val="center"/>
                                    <w:rPr>
                                      <w:rFonts w:ascii="Bahnschrift SemiCondensed" w:hAnsi="Bahnschrift SemiCondensed"/>
                                      <w:b/>
                                      <w:bCs/>
                                      <w:color w:val="C00000"/>
                                      <w:sz w:val="36"/>
                                      <w:szCs w:val="36"/>
                                      <w:lang w:val="en-IN"/>
                                    </w:rPr>
                                  </w:pPr>
                                  <w:r w:rsidRPr="00CB0CFF">
                                    <w:rPr>
                                      <w:rFonts w:ascii="Bahnschrift SemiCondensed" w:hAnsi="Bahnschrift SemiCondensed"/>
                                      <w:b/>
                                      <w:bCs/>
                                      <w:color w:val="C00000"/>
                                      <w:sz w:val="36"/>
                                      <w:szCs w:val="36"/>
                                      <w:lang w:val="en-IN"/>
                                    </w:rPr>
                                    <w:t>CSE -  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483E86" id="Text Box 2" o:spid="_x0000_s1030" type="#_x0000_t202" style="position:absolute;margin-left:147.6pt;margin-top:335.4pt;width:185.4pt;height:26.4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" filled="f" strokecolor="#ffc40c [3208]">
                      <v:stroke joinstyle="round"/>
                      <v:textbox>
                        <w:txbxContent>
                          <w:p w14:paraId="54041410" w14:textId="1FF8D646" w:rsidR="00FB3596" w:rsidRPr="00CB0CFF" w:rsidRDefault="00FB3596" w:rsidP="00CB0CFF">
                            <w:pPr>
                              <w:spacing w:line="420" w:lineRule="exact"/>
                              <w:jc w:val="center"/>
                              <w:rPr>
                                <w:rFonts w:ascii="Bahnschrift SemiCondensed" w:hAnsi="Bahnschrift SemiCondensed"/>
                                <w:b/>
                                <w:bCs/>
                                <w:color w:val="C00000"/>
                                <w:sz w:val="36"/>
                                <w:szCs w:val="36"/>
                                <w:lang w:val="en-IN"/>
                              </w:rPr>
                            </w:pPr>
                            <w:r w:rsidRPr="00CB0CFF">
                              <w:rPr>
                                <w:rFonts w:ascii="Bahnschrift SemiCondensed" w:hAnsi="Bahnschrift SemiCondensed"/>
                                <w:b/>
                                <w:bCs/>
                                <w:color w:val="C00000"/>
                                <w:sz w:val="36"/>
                                <w:szCs w:val="36"/>
                                <w:lang w:val="en-IN"/>
                              </w:rPr>
                              <w:t>CSE -  150</w:t>
                            </w:r>
                          </w:p>
                        </w:txbxContent>
                      </v:textbox>
                    </v:shape>
                  </w:pict>
                </mc:Fallback>
              </mc:AlternateContent>
            </w:r>
            <w:r w:rsidR="005714F7">
              <w:rPr>
                <w:noProof/>
                <w:color w:val="D0300F" w:themeColor="accent6" w:themeShade="BF"/>
              </w:rPr>
              <mc:AlternateContent>
                <mc:Choice Requires="wps">
                  <w:drawing>
                    <wp:anchor distT="0" distB="0" distL="114300" distR="114300" simplePos="0" relativeHeight="251869184" behindDoc="0" locked="0" layoutInCell="1" allowOverlap="1" wp14:anchorId="4193C937" wp14:editId="5D9B0AAF">
                      <wp:simplePos x="0" y="0"/>
                      <wp:positionH relativeFrom="column">
                        <wp:posOffset>5195355</wp:posOffset>
                      </wp:positionH>
                      <wp:positionV relativeFrom="paragraph">
                        <wp:posOffset>8401050</wp:posOffset>
                      </wp:positionV>
                      <wp:extent cx="7089140" cy="652780"/>
                      <wp:effectExtent l="0" t="0" r="0" b="0"/>
                      <wp:wrapNone/>
                      <wp:docPr id="13" name="Parallelogram 1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9616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alt="Title: Shape" style="position:absolute;margin-left:409.1pt;margin-top:661.5pt;width:558.2pt;height:51.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" adj="1379" fillcolor="#333 [3204]" stroked="f" strokeweight="3pt"/>
                  </w:pict>
                </mc:Fallback>
              </mc:AlternateContent>
            </w:r>
            <w:r w:rsidR="005714F7">
              <w:rPr>
                <w:noProof/>
                <w:color w:val="D0300F" w:themeColor="accent6" w:themeShade="BF"/>
              </w:rPr>
              <mc:AlternateContent>
                <mc:Choice Requires="wps">
                  <w:drawing>
                    <wp:anchor distT="0" distB="0" distL="114300" distR="114300" simplePos="0" relativeHeight="251865088" behindDoc="0" locked="0" layoutInCell="1" allowOverlap="1" wp14:anchorId="1FF5D543" wp14:editId="35031E38">
                      <wp:simplePos x="0" y="0"/>
                      <wp:positionH relativeFrom="column">
                        <wp:posOffset>-1561465</wp:posOffset>
                      </wp:positionH>
                      <wp:positionV relativeFrom="paragraph">
                        <wp:posOffset>8401330</wp:posOffset>
                      </wp:positionV>
                      <wp:extent cx="7089140" cy="653143"/>
                      <wp:effectExtent l="0" t="0" r="0" b="0"/>
                      <wp:wrapNone/>
                      <wp:docPr id="11" name="Parallelogram 11"/>
                      <wp:cNvGraphicFramePr/>
                      <a:graphic xmlns:a="http://schemas.openxmlformats.org/drawingml/2006/main">
                        <a:graphicData uri="http://schemas.microsoft.com/office/word/2010/wordprocessingShape">
                          <wps:wsp>
                            <wps:cNvSpPr/>
                            <wps:spPr>
                              <a:xfrm>
                                <a:off x="0" y="0"/>
                                <a:ext cx="7089140" cy="653143"/>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BEA29" w14:textId="6DA0AD23" w:rsidR="00FB3596" w:rsidRPr="007A7C50" w:rsidRDefault="00FB3596" w:rsidP="007A7C50">
                                  <w:pPr>
                                    <w:pStyle w:val="Name"/>
                                    <w:rPr>
                                      <w:sz w:val="56"/>
                                      <w:szCs w:val="56"/>
                                    </w:rPr>
                                  </w:pPr>
                                  <w:r>
                                    <w:rPr>
                                      <w:sz w:val="56"/>
                                      <w:szCs w:val="56"/>
                                    </w:rPr>
                                    <w:t xml:space="preserve">        </w:t>
                                  </w:r>
                                  <w:r w:rsidRPr="007A7C50">
                                    <w:rPr>
                                      <w:sz w:val="56"/>
                                      <w:szCs w:val="56"/>
                                    </w:rPr>
                                    <w:t xml:space="preserve">Report </w:t>
                                  </w:r>
                                  <w:r>
                                    <w:rPr>
                                      <w:sz w:val="56"/>
                                      <w:szCs w:val="56"/>
                                    </w:rPr>
                                    <w:t>on Linux Commands</w:t>
                                  </w:r>
                                </w:p>
                                <w:p w14:paraId="63430693" w14:textId="77777777" w:rsidR="00FB3596" w:rsidRDefault="00FB3596" w:rsidP="007A7C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5D54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31" type="#_x0000_t7" style="position:absolute;margin-left:-122.95pt;margin-top:661.5pt;width:558.2pt;height:5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" adj="1380" fillcolor="#ffc40c [3208]" stroked="f" strokeweight="3pt">
                      <v:textbox>
                        <w:txbxContent>
                          <w:p w14:paraId="49ABEA29" w14:textId="6DA0AD23" w:rsidR="00FB3596" w:rsidRPr="007A7C50" w:rsidRDefault="00FB3596" w:rsidP="007A7C50">
                            <w:pPr>
                              <w:pStyle w:val="Name"/>
                              <w:rPr>
                                <w:sz w:val="56"/>
                                <w:szCs w:val="56"/>
                              </w:rPr>
                            </w:pPr>
                            <w:r>
                              <w:rPr>
                                <w:sz w:val="56"/>
                                <w:szCs w:val="56"/>
                              </w:rPr>
                              <w:t xml:space="preserve">        </w:t>
                            </w:r>
                            <w:r w:rsidRPr="007A7C50">
                              <w:rPr>
                                <w:sz w:val="56"/>
                                <w:szCs w:val="56"/>
                              </w:rPr>
                              <w:t xml:space="preserve">Report </w:t>
                            </w:r>
                            <w:r>
                              <w:rPr>
                                <w:sz w:val="56"/>
                                <w:szCs w:val="56"/>
                              </w:rPr>
                              <w:t>on Linux Commands</w:t>
                            </w:r>
                          </w:p>
                          <w:p w14:paraId="63430693" w14:textId="77777777" w:rsidR="00FB3596" w:rsidRDefault="00FB3596" w:rsidP="007A7C50">
                            <w:pPr>
                              <w:jc w:val="center"/>
                            </w:pPr>
                          </w:p>
                        </w:txbxContent>
                      </v:textbox>
                    </v:shape>
                  </w:pict>
                </mc:Fallback>
              </mc:AlternateContent>
            </w:r>
          </w:p>
        </w:tc>
      </w:tr>
    </w:tbl>
    <w:p w14:paraId="417D84A2" w14:textId="067D3E59" w:rsidR="004D4571" w:rsidRPr="00127C5F" w:rsidRDefault="00BC4FF1" w:rsidP="004D4571">
      <w:pPr>
        <w:rPr>
          <w:color w:val="D0300F" w:themeColor="accent6" w:themeShade="BF"/>
        </w:rPr>
        <w:sectPr w:rsidR="004D4571"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1860992" behindDoc="0" locked="0" layoutInCell="1" allowOverlap="1" wp14:anchorId="53AB0AA2" wp14:editId="1C48C15B">
                <wp:simplePos x="0" y="0"/>
                <wp:positionH relativeFrom="column">
                  <wp:posOffset>-129540</wp:posOffset>
                </wp:positionH>
                <wp:positionV relativeFrom="paragraph">
                  <wp:posOffset>-3535045</wp:posOffset>
                </wp:positionV>
                <wp:extent cx="1805940" cy="1790700"/>
                <wp:effectExtent l="0" t="0" r="3810" b="0"/>
                <wp:wrapNone/>
                <wp:docPr id="1" name="Rectangle: Single Corner Snipped 1"/>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B32FF5" w14:textId="1AEF8B80" w:rsidR="00FB3596" w:rsidRPr="00BC4FF1" w:rsidRDefault="00FB3596" w:rsidP="00BC4FF1">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0AA2" id="Rectangle: Single Corner Snipped 1" o:spid="_x0000_s1032" style="position:absolute;margin-left:-10.2pt;margin-top:-278.35pt;width:142.2pt;height:14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0EB32FF5" w14:textId="1AEF8B80" w:rsidR="00FB3596" w:rsidRPr="00BC4FF1" w:rsidRDefault="00FB3596" w:rsidP="00BC4FF1">
                      <w:pPr>
                        <w:pStyle w:val="Heading3"/>
                        <w:spacing w:before="0"/>
                        <w:rPr>
                          <w:color w:val="FFC40C" w:themeColor="accent5"/>
                          <w:sz w:val="32"/>
                          <w:szCs w:val="32"/>
                          <w:lang w:val="en-IN"/>
                        </w:rPr>
                      </w:pPr>
                    </w:p>
                  </w:txbxContent>
                </v:textbox>
              </v:shape>
            </w:pict>
          </mc:Fallback>
        </mc:AlternateContent>
      </w:r>
      <w:r w:rsidR="00FE219F">
        <w:rPr>
          <w:noProof/>
          <w:color w:val="D0300F" w:themeColor="accent6" w:themeShade="BF"/>
        </w:rPr>
        <mc:AlternateContent>
          <mc:Choice Requires="wps">
            <w:drawing>
              <wp:anchor distT="0" distB="0" distL="114300" distR="114300" simplePos="0" relativeHeight="251864064" behindDoc="0" locked="0" layoutInCell="1" allowOverlap="1" wp14:anchorId="67309C0F" wp14:editId="3B829077">
                <wp:simplePos x="0" y="0"/>
                <wp:positionH relativeFrom="column">
                  <wp:posOffset>4472940</wp:posOffset>
                </wp:positionH>
                <wp:positionV relativeFrom="paragraph">
                  <wp:posOffset>-8663306</wp:posOffset>
                </wp:positionV>
                <wp:extent cx="2435860" cy="2400300"/>
                <wp:effectExtent l="0" t="0" r="2540" b="0"/>
                <wp:wrapNone/>
                <wp:docPr id="8" name="Rectangle: Single Corner Snipped 8"/>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E3976" w14:textId="77777777" w:rsidR="00FB3596" w:rsidRDefault="00FB3596" w:rsidP="00BC4FF1">
                            <w:pPr>
                              <w:pStyle w:val="Heading3"/>
                              <w:spacing w:before="0"/>
                              <w:jc w:val="left"/>
                              <w:rPr>
                                <w:color w:val="FFC40C" w:themeColor="accent5"/>
                                <w:sz w:val="34"/>
                                <w:szCs w:val="34"/>
                                <w:lang w:val="en-IN"/>
                              </w:rPr>
                            </w:pPr>
                          </w:p>
                          <w:p w14:paraId="5C1812E8" w14:textId="6DF5E419" w:rsidR="00FB3596" w:rsidRPr="00BC4FF1" w:rsidRDefault="00FB3596" w:rsidP="00CB0CFF">
                            <w:pPr>
                              <w:pStyle w:val="Heading3"/>
                              <w:spacing w:before="0"/>
                              <w:rPr>
                                <w:color w:val="FFC40C" w:themeColor="accent5"/>
                                <w:sz w:val="34"/>
                                <w:szCs w:val="34"/>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9C0F" id="Rectangle: Single Corner Snipped 8" o:spid="_x0000_s1033" style="position:absolute;margin-left:352.2pt;margin-top:-682.15pt;width:191.8pt;height:189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32FE3976" w14:textId="77777777" w:rsidR="00FB3596" w:rsidRDefault="00FB3596" w:rsidP="00BC4FF1">
                      <w:pPr>
                        <w:pStyle w:val="Heading3"/>
                        <w:spacing w:before="0"/>
                        <w:jc w:val="left"/>
                        <w:rPr>
                          <w:color w:val="FFC40C" w:themeColor="accent5"/>
                          <w:sz w:val="34"/>
                          <w:szCs w:val="34"/>
                          <w:lang w:val="en-IN"/>
                        </w:rPr>
                      </w:pPr>
                    </w:p>
                    <w:p w14:paraId="5C1812E8" w14:textId="6DF5E419" w:rsidR="00FB3596" w:rsidRPr="00BC4FF1" w:rsidRDefault="00FB3596" w:rsidP="00CB0CFF">
                      <w:pPr>
                        <w:pStyle w:val="Heading3"/>
                        <w:spacing w:before="0"/>
                        <w:rPr>
                          <w:color w:val="FFC40C" w:themeColor="accent5"/>
                          <w:sz w:val="34"/>
                          <w:szCs w:val="34"/>
                          <w:lang w:val="en-IN"/>
                        </w:rPr>
                      </w:pPr>
                    </w:p>
                  </w:txbxContent>
                </v:textbox>
              </v:shape>
            </w:pict>
          </mc:Fallback>
        </mc:AlternateContent>
      </w:r>
      <w:r w:rsidR="00FE219F">
        <w:rPr>
          <w:noProof/>
          <w:color w:val="D0300F" w:themeColor="accent6" w:themeShade="BF"/>
        </w:rPr>
        <mc:AlternateContent>
          <mc:Choice Requires="wps">
            <w:drawing>
              <wp:anchor distT="0" distB="0" distL="114300" distR="114300" simplePos="0" relativeHeight="251832320" behindDoc="0" locked="0" layoutInCell="1" allowOverlap="1" wp14:anchorId="7BBCE13D" wp14:editId="4EC88F16">
                <wp:simplePos x="0" y="0"/>
                <wp:positionH relativeFrom="column">
                  <wp:posOffset>1089660</wp:posOffset>
                </wp:positionH>
                <wp:positionV relativeFrom="paragraph">
                  <wp:posOffset>-6918325</wp:posOffset>
                </wp:positionV>
                <wp:extent cx="3981450" cy="3981450"/>
                <wp:effectExtent l="0" t="0" r="0" b="0"/>
                <wp:wrapNone/>
                <wp:docPr id="171" name="Rectangle: Diagonal Corners Snipped 17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57738B" w14:textId="77777777" w:rsidR="00FB3596" w:rsidRPr="00CB0CFF" w:rsidRDefault="00FB3596" w:rsidP="00CB0CFF">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E13D" id="Rectangle: Diagonal Corners Snipped 171" o:spid="_x0000_s1034" style="position:absolute;margin-left:85.8pt;margin-top:-544.75pt;width:313.5pt;height:31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OKkq0zOAgAADw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0057738B" w14:textId="77777777" w:rsidR="00FB3596" w:rsidRPr="00CB0CFF" w:rsidRDefault="00FB3596" w:rsidP="00CB0CFF">
                      <w:pPr>
                        <w:rPr>
                          <w:lang w:val="en-IN"/>
                        </w:rPr>
                      </w:pPr>
                    </w:p>
                  </w:txbxContent>
                </v:textbox>
              </v:shape>
            </w:pict>
          </mc:Fallback>
        </mc:AlternateContent>
      </w:r>
    </w:p>
    <w:p w14:paraId="5565A318" w14:textId="1A2400BC" w:rsidR="008437A4" w:rsidRPr="00127C5F" w:rsidRDefault="008437A4" w:rsidP="008437A4">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1917312" behindDoc="0" locked="0" layoutInCell="1" allowOverlap="1" wp14:anchorId="053DC3DC" wp14:editId="2D8F7F2D">
                <wp:simplePos x="0" y="0"/>
                <wp:positionH relativeFrom="column">
                  <wp:posOffset>0</wp:posOffset>
                </wp:positionH>
                <wp:positionV relativeFrom="paragraph">
                  <wp:posOffset>-259080</wp:posOffset>
                </wp:positionV>
                <wp:extent cx="3147060" cy="2560320"/>
                <wp:effectExtent l="0" t="0" r="0" b="0"/>
                <wp:wrapNone/>
                <wp:docPr id="208" name="Rectangle: Single Corner Snipped 208"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1D1086" w14:textId="77777777" w:rsidR="00FB3596" w:rsidRDefault="00FB3596" w:rsidP="008437A4">
                            <w:pPr>
                              <w:pStyle w:val="Heading1"/>
                              <w:rPr>
                                <w:color w:val="571745" w:themeColor="text2"/>
                              </w:rPr>
                            </w:pPr>
                          </w:p>
                          <w:p w14:paraId="090FB7EE" w14:textId="77777777" w:rsidR="00FB3596" w:rsidRPr="00F7167D" w:rsidRDefault="00FB3596" w:rsidP="008437A4">
                            <w:pPr>
                              <w:pStyle w:val="Heading1"/>
                            </w:pPr>
                            <w:r>
                              <w:rPr>
                                <w:color w:val="571745" w:themeColor="text2"/>
                              </w:rPr>
                              <w:t>COMMAND 1</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DC3DC" id="Rectangle: Single Corner Snipped 208" o:spid="_x0000_s1035" alt="Title: Shape" style="position:absolute;margin-left:0;margin-top:-20.4pt;width:247.8pt;height:201.6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2F1D1086" w14:textId="77777777" w:rsidR="00FB3596" w:rsidRDefault="00FB3596" w:rsidP="008437A4">
                      <w:pPr>
                        <w:pStyle w:val="Heading1"/>
                        <w:rPr>
                          <w:color w:val="571745" w:themeColor="text2"/>
                        </w:rPr>
                      </w:pPr>
                    </w:p>
                    <w:p w14:paraId="090FB7EE" w14:textId="77777777" w:rsidR="00FB3596" w:rsidRPr="00F7167D" w:rsidRDefault="00FB3596" w:rsidP="008437A4">
                      <w:pPr>
                        <w:pStyle w:val="Heading1"/>
                      </w:pPr>
                      <w:r>
                        <w:rPr>
                          <w:color w:val="571745" w:themeColor="text2"/>
                        </w:rPr>
                        <w:t>COMMAND 1</w:t>
                      </w:r>
                    </w:p>
                  </w:txbxContent>
                </v:textbox>
              </v:shape>
            </w:pict>
          </mc:Fallback>
        </mc:AlternateContent>
      </w:r>
    </w:p>
    <w:p w14:paraId="372EBC11" w14:textId="02240548" w:rsidR="008437A4" w:rsidRDefault="008437A4" w:rsidP="008437A4">
      <w:pPr>
        <w:rPr>
          <w:color w:val="D0300F" w:themeColor="accent6" w:themeShade="BF"/>
        </w:rPr>
      </w:pPr>
      <w:r>
        <w:rPr>
          <w:noProof/>
          <w:color w:val="D0300F" w:themeColor="accent6" w:themeShade="BF"/>
        </w:rPr>
        <mc:AlternateContent>
          <mc:Choice Requires="wps">
            <w:drawing>
              <wp:anchor distT="0" distB="0" distL="114300" distR="114300" simplePos="0" relativeHeight="251919360" behindDoc="0" locked="0" layoutInCell="1" allowOverlap="1" wp14:anchorId="750EBA49" wp14:editId="510D73A9">
                <wp:simplePos x="0" y="0"/>
                <wp:positionH relativeFrom="column">
                  <wp:posOffset>1219200</wp:posOffset>
                </wp:positionH>
                <wp:positionV relativeFrom="paragraph">
                  <wp:posOffset>4206452</wp:posOffset>
                </wp:positionV>
                <wp:extent cx="5672667" cy="220980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0FD15F" w14:textId="77777777" w:rsidR="00FB3596" w:rsidRDefault="00FB3596" w:rsidP="008437A4">
                            <w:r w:rsidRPr="001E64D7">
                              <w:rPr>
                                <w:noProof/>
                                <w:color w:val="D0300F" w:themeColor="accent6" w:themeShade="BF"/>
                              </w:rPr>
                              <w:drawing>
                                <wp:inline distT="0" distB="0" distL="0" distR="0" wp14:anchorId="68DFEDEB" wp14:editId="66CBDC85">
                                  <wp:extent cx="5989590" cy="1980353"/>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7187" cy="2045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EBA49" id="Text Box 217" o:spid="_x0000_s1036" type="#_x0000_t202" style="position:absolute;margin-left:96pt;margin-top:331.2pt;width:446.65pt;height:174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" filled="f" stroked="f">
                <v:textbox>
                  <w:txbxContent>
                    <w:p w14:paraId="3B0FD15F" w14:textId="77777777" w:rsidR="00FB3596" w:rsidRDefault="00FB3596" w:rsidP="008437A4">
                      <w:r w:rsidRPr="001E64D7">
                        <w:rPr>
                          <w:noProof/>
                          <w:color w:val="D0300F" w:themeColor="accent6" w:themeShade="BF"/>
                        </w:rPr>
                        <w:drawing>
                          <wp:inline distT="0" distB="0" distL="0" distR="0" wp14:anchorId="68DFEDEB" wp14:editId="66CBDC85">
                            <wp:extent cx="5989590" cy="1980353"/>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7187" cy="2045685"/>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16288" behindDoc="0" locked="0" layoutInCell="1" allowOverlap="1" wp14:anchorId="0C1AFF07" wp14:editId="02B660DA">
                <wp:simplePos x="0" y="0"/>
                <wp:positionH relativeFrom="column">
                  <wp:posOffset>2209800</wp:posOffset>
                </wp:positionH>
                <wp:positionV relativeFrom="paragraph">
                  <wp:posOffset>995045</wp:posOffset>
                </wp:positionV>
                <wp:extent cx="3771900" cy="2506980"/>
                <wp:effectExtent l="0" t="0" r="0" b="7620"/>
                <wp:wrapNone/>
                <wp:docPr id="209" name="Rectangle: Single Corner Snipped 209"/>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AC53CF" w14:textId="77777777" w:rsidR="00FB3596" w:rsidRPr="0093030D" w:rsidRDefault="00FB3596" w:rsidP="008437A4">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FF07" id="Rectangle: Single Corner Snipped 209" o:spid="_x0000_s1037" style="position:absolute;margin-left:174pt;margin-top:78.35pt;width:297pt;height:197.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1FAC53CF" w14:textId="77777777" w:rsidR="00FB3596" w:rsidRPr="0093030D" w:rsidRDefault="00FB3596" w:rsidP="008437A4">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18336" behindDoc="0" locked="0" layoutInCell="1" allowOverlap="1" wp14:anchorId="29AE2C3E" wp14:editId="19E3FDFA">
                <wp:simplePos x="0" y="0"/>
                <wp:positionH relativeFrom="column">
                  <wp:posOffset>2354580</wp:posOffset>
                </wp:positionH>
                <wp:positionV relativeFrom="paragraph">
                  <wp:posOffset>1726565</wp:posOffset>
                </wp:positionV>
                <wp:extent cx="3611880" cy="177546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180271" w14:textId="77777777" w:rsidR="00FB3596" w:rsidRPr="003527A6" w:rsidRDefault="00FB3596" w:rsidP="008437A4">
                            <w:pPr>
                              <w:tabs>
                                <w:tab w:val="left" w:pos="2977"/>
                              </w:tabs>
                              <w:jc w:val="center"/>
                              <w:rPr>
                                <w:rStyle w:val="Strong"/>
                                <w:rFonts w:ascii="Arial" w:eastAsia="Times New Roman" w:hAnsi="Arial" w:cs="Arial"/>
                                <w:color w:val="222222"/>
                                <w:sz w:val="27"/>
                                <w:szCs w:val="27"/>
                                <w:lang w:val="en-IN" w:eastAsia="en-IN"/>
                              </w:rPr>
                            </w:pPr>
                            <w:r w:rsidRPr="003527A6">
                              <w:rPr>
                                <w:rStyle w:val="Strong"/>
                                <w:rFonts w:ascii="Arial" w:eastAsia="Times New Roman" w:hAnsi="Arial" w:cs="Arial"/>
                                <w:color w:val="222222"/>
                                <w:sz w:val="27"/>
                                <w:szCs w:val="27"/>
                                <w:lang w:val="en-IN" w:eastAsia="en-IN"/>
                              </w:rPr>
                              <w:t>Uname -a</w:t>
                            </w:r>
                          </w:p>
                          <w:p w14:paraId="01228584" w14:textId="77777777" w:rsidR="00FB3596" w:rsidRDefault="00FB3596" w:rsidP="008437A4">
                            <w:pPr>
                              <w:rPr>
                                <w:rStyle w:val="Strong"/>
                                <w:rFonts w:ascii="Roboto" w:eastAsia="Times New Roman" w:hAnsi="Roboto" w:cs="Times New Roman"/>
                                <w:color w:val="222222"/>
                                <w:sz w:val="27"/>
                                <w:szCs w:val="27"/>
                                <w:lang w:val="en-IN" w:eastAsia="en-IN"/>
                              </w:rPr>
                            </w:pPr>
                            <w:r w:rsidRPr="0093030D">
                              <w:rPr>
                                <w:rStyle w:val="Strong"/>
                                <w:rFonts w:ascii="Roboto" w:eastAsia="Times New Roman" w:hAnsi="Roboto" w:cs="Times New Roman"/>
                                <w:color w:val="222222"/>
                                <w:sz w:val="27"/>
                                <w:szCs w:val="27"/>
                                <w:lang w:val="en-IN" w:eastAsia="en-IN"/>
                              </w:rPr>
                              <w:t>Uname command is used in Linux to find operating systems information. Uname had many options that can provide kernel name, kernel version, CPU type and hostname.</w:t>
                            </w:r>
                          </w:p>
                          <w:p w14:paraId="2468D1FA" w14:textId="77777777" w:rsidR="00FB3596" w:rsidRDefault="00FB3596" w:rsidP="008437A4">
                            <w:pPr>
                              <w:rPr>
                                <w:rStyle w:val="Strong"/>
                                <w:rFonts w:ascii="Roboto" w:eastAsia="Times New Roman" w:hAnsi="Roboto" w:cs="Times New Roman"/>
                                <w:color w:val="222222"/>
                                <w:sz w:val="27"/>
                                <w:szCs w:val="27"/>
                                <w:lang w:val="en-IN" w:eastAsia="en-IN"/>
                              </w:rPr>
                            </w:pPr>
                          </w:p>
                          <w:p w14:paraId="644C2010" w14:textId="77777777" w:rsidR="00FB3596" w:rsidRDefault="00FB3596" w:rsidP="008437A4">
                            <w:pPr>
                              <w:rPr>
                                <w:rStyle w:val="Strong"/>
                                <w:rFonts w:ascii="Roboto" w:eastAsia="Times New Roman" w:hAnsi="Roboto" w:cs="Times New Roman"/>
                                <w:color w:val="222222"/>
                                <w:sz w:val="27"/>
                                <w:szCs w:val="27"/>
                                <w:lang w:val="en-IN" w:eastAsia="en-IN"/>
                              </w:rPr>
                            </w:pPr>
                          </w:p>
                          <w:p w14:paraId="5776ECA7" w14:textId="77777777" w:rsidR="00FB3596" w:rsidRDefault="00FB3596" w:rsidP="008437A4">
                            <w:pPr>
                              <w:rPr>
                                <w:rStyle w:val="Strong"/>
                                <w:rFonts w:ascii="Roboto" w:eastAsia="Times New Roman" w:hAnsi="Roboto" w:cs="Times New Roman"/>
                                <w:color w:val="222222"/>
                                <w:sz w:val="27"/>
                                <w:szCs w:val="27"/>
                                <w:lang w:val="en-IN" w:eastAsia="en-IN"/>
                              </w:rPr>
                            </w:pPr>
                          </w:p>
                          <w:p w14:paraId="086194F1" w14:textId="77777777" w:rsidR="00FB3596" w:rsidRDefault="00FB3596" w:rsidP="008437A4">
                            <w:pPr>
                              <w:rPr>
                                <w:rStyle w:val="Strong"/>
                                <w:rFonts w:ascii="Roboto" w:eastAsia="Times New Roman" w:hAnsi="Roboto" w:cs="Times New Roman"/>
                                <w:color w:val="222222"/>
                                <w:sz w:val="27"/>
                                <w:szCs w:val="27"/>
                                <w:lang w:val="en-IN" w:eastAsia="en-IN"/>
                              </w:rPr>
                            </w:pPr>
                          </w:p>
                          <w:p w14:paraId="229BA5F6" w14:textId="77777777" w:rsidR="00FB3596" w:rsidRDefault="00FB3596" w:rsidP="008437A4">
                            <w:pPr>
                              <w:rPr>
                                <w:rStyle w:val="Strong"/>
                                <w:rFonts w:ascii="Roboto" w:eastAsia="Times New Roman" w:hAnsi="Roboto" w:cs="Times New Roman"/>
                                <w:color w:val="222222"/>
                                <w:sz w:val="27"/>
                                <w:szCs w:val="27"/>
                                <w:lang w:val="en-IN" w:eastAsia="en-IN"/>
                              </w:rPr>
                            </w:pPr>
                          </w:p>
                          <w:p w14:paraId="483AA1FD" w14:textId="77777777" w:rsidR="00FB3596" w:rsidRDefault="00FB3596" w:rsidP="008437A4">
                            <w:pPr>
                              <w:rPr>
                                <w:rStyle w:val="Strong"/>
                                <w:rFonts w:ascii="Roboto" w:eastAsia="Times New Roman" w:hAnsi="Roboto" w:cs="Times New Roman"/>
                                <w:color w:val="222222"/>
                                <w:sz w:val="27"/>
                                <w:szCs w:val="27"/>
                                <w:lang w:val="en-IN" w:eastAsia="en-IN"/>
                              </w:rPr>
                            </w:pPr>
                          </w:p>
                          <w:p w14:paraId="0C6535AA" w14:textId="77777777" w:rsidR="00FB3596" w:rsidRDefault="00FB3596" w:rsidP="008437A4">
                            <w:pPr>
                              <w:rPr>
                                <w:rStyle w:val="Strong"/>
                                <w:rFonts w:ascii="Roboto" w:eastAsia="Times New Roman" w:hAnsi="Roboto" w:cs="Times New Roman"/>
                                <w:color w:val="222222"/>
                                <w:sz w:val="27"/>
                                <w:szCs w:val="27"/>
                                <w:lang w:val="en-IN" w:eastAsia="en-IN"/>
                              </w:rPr>
                            </w:pPr>
                          </w:p>
                          <w:p w14:paraId="21C86A90" w14:textId="77777777" w:rsidR="00FB3596" w:rsidRPr="0093030D" w:rsidRDefault="00FB3596" w:rsidP="008437A4">
                            <w:pPr>
                              <w:rPr>
                                <w:lang w:val="en-IN"/>
                              </w:rPr>
                            </w:pPr>
                          </w:p>
                          <w:p w14:paraId="20ACEBCF" w14:textId="77777777" w:rsidR="00FB3596" w:rsidRDefault="00FB3596" w:rsidP="008437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2C3E" id="Text Box 210" o:spid="_x0000_s1038" type="#_x0000_t202" style="position:absolute;margin-left:185.4pt;margin-top:135.95pt;width:284.4pt;height:139.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" filled="f" stroked="f">
                <v:textbox>
                  <w:txbxContent>
                    <w:p w14:paraId="31180271" w14:textId="77777777" w:rsidR="00FB3596" w:rsidRPr="003527A6" w:rsidRDefault="00FB3596" w:rsidP="008437A4">
                      <w:pPr>
                        <w:tabs>
                          <w:tab w:val="left" w:pos="2977"/>
                        </w:tabs>
                        <w:jc w:val="center"/>
                        <w:rPr>
                          <w:rStyle w:val="Strong"/>
                          <w:rFonts w:ascii="Arial" w:eastAsia="Times New Roman" w:hAnsi="Arial" w:cs="Arial"/>
                          <w:color w:val="222222"/>
                          <w:sz w:val="27"/>
                          <w:szCs w:val="27"/>
                          <w:lang w:val="en-IN" w:eastAsia="en-IN"/>
                        </w:rPr>
                      </w:pPr>
                      <w:r w:rsidRPr="003527A6">
                        <w:rPr>
                          <w:rStyle w:val="Strong"/>
                          <w:rFonts w:ascii="Arial" w:eastAsia="Times New Roman" w:hAnsi="Arial" w:cs="Arial"/>
                          <w:color w:val="222222"/>
                          <w:sz w:val="27"/>
                          <w:szCs w:val="27"/>
                          <w:lang w:val="en-IN" w:eastAsia="en-IN"/>
                        </w:rPr>
                        <w:t>Uname -a</w:t>
                      </w:r>
                    </w:p>
                    <w:p w14:paraId="01228584" w14:textId="77777777" w:rsidR="00FB3596" w:rsidRDefault="00FB3596" w:rsidP="008437A4">
                      <w:pPr>
                        <w:rPr>
                          <w:rStyle w:val="Strong"/>
                          <w:rFonts w:ascii="Roboto" w:eastAsia="Times New Roman" w:hAnsi="Roboto" w:cs="Times New Roman"/>
                          <w:color w:val="222222"/>
                          <w:sz w:val="27"/>
                          <w:szCs w:val="27"/>
                          <w:lang w:val="en-IN" w:eastAsia="en-IN"/>
                        </w:rPr>
                      </w:pPr>
                      <w:r w:rsidRPr="0093030D">
                        <w:rPr>
                          <w:rStyle w:val="Strong"/>
                          <w:rFonts w:ascii="Roboto" w:eastAsia="Times New Roman" w:hAnsi="Roboto" w:cs="Times New Roman"/>
                          <w:color w:val="222222"/>
                          <w:sz w:val="27"/>
                          <w:szCs w:val="27"/>
                          <w:lang w:val="en-IN" w:eastAsia="en-IN"/>
                        </w:rPr>
                        <w:t>Uname command is used in Linux to find operating systems information. Uname had many options that can provide kernel name, kernel version, CPU type and hostname.</w:t>
                      </w:r>
                    </w:p>
                    <w:p w14:paraId="2468D1FA" w14:textId="77777777" w:rsidR="00FB3596" w:rsidRDefault="00FB3596" w:rsidP="008437A4">
                      <w:pPr>
                        <w:rPr>
                          <w:rStyle w:val="Strong"/>
                          <w:rFonts w:ascii="Roboto" w:eastAsia="Times New Roman" w:hAnsi="Roboto" w:cs="Times New Roman"/>
                          <w:color w:val="222222"/>
                          <w:sz w:val="27"/>
                          <w:szCs w:val="27"/>
                          <w:lang w:val="en-IN" w:eastAsia="en-IN"/>
                        </w:rPr>
                      </w:pPr>
                    </w:p>
                    <w:p w14:paraId="644C2010" w14:textId="77777777" w:rsidR="00FB3596" w:rsidRDefault="00FB3596" w:rsidP="008437A4">
                      <w:pPr>
                        <w:rPr>
                          <w:rStyle w:val="Strong"/>
                          <w:rFonts w:ascii="Roboto" w:eastAsia="Times New Roman" w:hAnsi="Roboto" w:cs="Times New Roman"/>
                          <w:color w:val="222222"/>
                          <w:sz w:val="27"/>
                          <w:szCs w:val="27"/>
                          <w:lang w:val="en-IN" w:eastAsia="en-IN"/>
                        </w:rPr>
                      </w:pPr>
                    </w:p>
                    <w:p w14:paraId="5776ECA7" w14:textId="77777777" w:rsidR="00FB3596" w:rsidRDefault="00FB3596" w:rsidP="008437A4">
                      <w:pPr>
                        <w:rPr>
                          <w:rStyle w:val="Strong"/>
                          <w:rFonts w:ascii="Roboto" w:eastAsia="Times New Roman" w:hAnsi="Roboto" w:cs="Times New Roman"/>
                          <w:color w:val="222222"/>
                          <w:sz w:val="27"/>
                          <w:szCs w:val="27"/>
                          <w:lang w:val="en-IN" w:eastAsia="en-IN"/>
                        </w:rPr>
                      </w:pPr>
                    </w:p>
                    <w:p w14:paraId="086194F1" w14:textId="77777777" w:rsidR="00FB3596" w:rsidRDefault="00FB3596" w:rsidP="008437A4">
                      <w:pPr>
                        <w:rPr>
                          <w:rStyle w:val="Strong"/>
                          <w:rFonts w:ascii="Roboto" w:eastAsia="Times New Roman" w:hAnsi="Roboto" w:cs="Times New Roman"/>
                          <w:color w:val="222222"/>
                          <w:sz w:val="27"/>
                          <w:szCs w:val="27"/>
                          <w:lang w:val="en-IN" w:eastAsia="en-IN"/>
                        </w:rPr>
                      </w:pPr>
                    </w:p>
                    <w:p w14:paraId="229BA5F6" w14:textId="77777777" w:rsidR="00FB3596" w:rsidRDefault="00FB3596" w:rsidP="008437A4">
                      <w:pPr>
                        <w:rPr>
                          <w:rStyle w:val="Strong"/>
                          <w:rFonts w:ascii="Roboto" w:eastAsia="Times New Roman" w:hAnsi="Roboto" w:cs="Times New Roman"/>
                          <w:color w:val="222222"/>
                          <w:sz w:val="27"/>
                          <w:szCs w:val="27"/>
                          <w:lang w:val="en-IN" w:eastAsia="en-IN"/>
                        </w:rPr>
                      </w:pPr>
                    </w:p>
                    <w:p w14:paraId="483AA1FD" w14:textId="77777777" w:rsidR="00FB3596" w:rsidRDefault="00FB3596" w:rsidP="008437A4">
                      <w:pPr>
                        <w:rPr>
                          <w:rStyle w:val="Strong"/>
                          <w:rFonts w:ascii="Roboto" w:eastAsia="Times New Roman" w:hAnsi="Roboto" w:cs="Times New Roman"/>
                          <w:color w:val="222222"/>
                          <w:sz w:val="27"/>
                          <w:szCs w:val="27"/>
                          <w:lang w:val="en-IN" w:eastAsia="en-IN"/>
                        </w:rPr>
                      </w:pPr>
                    </w:p>
                    <w:p w14:paraId="0C6535AA" w14:textId="77777777" w:rsidR="00FB3596" w:rsidRDefault="00FB3596" w:rsidP="008437A4">
                      <w:pPr>
                        <w:rPr>
                          <w:rStyle w:val="Strong"/>
                          <w:rFonts w:ascii="Roboto" w:eastAsia="Times New Roman" w:hAnsi="Roboto" w:cs="Times New Roman"/>
                          <w:color w:val="222222"/>
                          <w:sz w:val="27"/>
                          <w:szCs w:val="27"/>
                          <w:lang w:val="en-IN" w:eastAsia="en-IN"/>
                        </w:rPr>
                      </w:pPr>
                    </w:p>
                    <w:p w14:paraId="21C86A90" w14:textId="77777777" w:rsidR="00FB3596" w:rsidRPr="0093030D" w:rsidRDefault="00FB3596" w:rsidP="008437A4">
                      <w:pPr>
                        <w:rPr>
                          <w:lang w:val="en-IN"/>
                        </w:rPr>
                      </w:pPr>
                    </w:p>
                    <w:p w14:paraId="20ACEBCF" w14:textId="77777777" w:rsidR="00FB3596" w:rsidRDefault="00FB3596" w:rsidP="008437A4"/>
                  </w:txbxContent>
                </v:textbox>
              </v:shape>
            </w:pict>
          </mc:Fallback>
        </mc:AlternateContent>
      </w:r>
      <w:r>
        <w:rPr>
          <w:noProof/>
          <w:color w:val="D0300F" w:themeColor="accent6" w:themeShade="BF"/>
        </w:rPr>
        <mc:AlternateContent>
          <mc:Choice Requires="wps">
            <w:drawing>
              <wp:anchor distT="0" distB="0" distL="114300" distR="114300" simplePos="0" relativeHeight="251910144" behindDoc="0" locked="0" layoutInCell="1" allowOverlap="1" wp14:anchorId="1D108768" wp14:editId="64FF9981">
                <wp:simplePos x="0" y="0"/>
                <wp:positionH relativeFrom="margin">
                  <wp:posOffset>6426200</wp:posOffset>
                </wp:positionH>
                <wp:positionV relativeFrom="margin">
                  <wp:posOffset>1318260</wp:posOffset>
                </wp:positionV>
                <wp:extent cx="1356995" cy="868680"/>
                <wp:effectExtent l="0" t="0" r="0" b="7620"/>
                <wp:wrapNone/>
                <wp:docPr id="215"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1A07389B" w14:textId="77777777" w:rsidR="00FB3596" w:rsidRPr="0093030D" w:rsidRDefault="00FB3596" w:rsidP="008437A4">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D108768" id="AutoShape 412" o:spid="_x0000_s1039" style="position:absolute;margin-left:506pt;margin-top:103.8pt;width:106.85pt;height:68.4pt;rotation:180;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CRro36LwIAAD0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1A07389B" w14:textId="77777777" w:rsidR="00FB3596" w:rsidRPr="0093030D" w:rsidRDefault="00FB3596" w:rsidP="008437A4">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20B2E229" w14:textId="40FCE823" w:rsidR="0093030D" w:rsidRDefault="0093030D" w:rsidP="004D4571">
      <w:pPr>
        <w:rPr>
          <w:color w:val="D0300F" w:themeColor="accent6" w:themeShade="BF"/>
        </w:rPr>
      </w:pPr>
    </w:p>
    <w:p w14:paraId="41626DAB" w14:textId="7816029F" w:rsidR="008437A4" w:rsidRDefault="008437A4" w:rsidP="004D4571">
      <w:pPr>
        <w:rPr>
          <w:color w:val="D0300F" w:themeColor="accent6" w:themeShade="BF"/>
        </w:rPr>
      </w:pPr>
    </w:p>
    <w:p w14:paraId="7F6F953B" w14:textId="76BCE1DB" w:rsidR="008437A4" w:rsidRDefault="008437A4" w:rsidP="004D4571">
      <w:pPr>
        <w:rPr>
          <w:color w:val="D0300F" w:themeColor="accent6" w:themeShade="BF"/>
        </w:rPr>
      </w:pPr>
    </w:p>
    <w:p w14:paraId="47317E47" w14:textId="50C63D0A" w:rsidR="008437A4" w:rsidRDefault="008437A4" w:rsidP="004D4571">
      <w:pPr>
        <w:rPr>
          <w:color w:val="D0300F" w:themeColor="accent6" w:themeShade="BF"/>
        </w:rPr>
      </w:pPr>
    </w:p>
    <w:p w14:paraId="60207AE7" w14:textId="5917DAB1" w:rsidR="008437A4" w:rsidRDefault="008437A4" w:rsidP="004D4571">
      <w:pPr>
        <w:rPr>
          <w:color w:val="D0300F" w:themeColor="accent6" w:themeShade="BF"/>
        </w:rPr>
      </w:pPr>
    </w:p>
    <w:p w14:paraId="032D8BED" w14:textId="055DAB7D" w:rsidR="008437A4" w:rsidRDefault="008437A4" w:rsidP="004D4571">
      <w:pPr>
        <w:rPr>
          <w:color w:val="D0300F" w:themeColor="accent6" w:themeShade="BF"/>
        </w:rPr>
      </w:pPr>
    </w:p>
    <w:p w14:paraId="75888A37" w14:textId="122B4C78" w:rsidR="008437A4" w:rsidRDefault="008437A4" w:rsidP="004D4571">
      <w:pPr>
        <w:rPr>
          <w:color w:val="D0300F" w:themeColor="accent6" w:themeShade="BF"/>
        </w:rPr>
      </w:pPr>
    </w:p>
    <w:p w14:paraId="222162E6" w14:textId="75DBDA15" w:rsidR="008437A4" w:rsidRDefault="008437A4" w:rsidP="004D4571">
      <w:pPr>
        <w:rPr>
          <w:color w:val="D0300F" w:themeColor="accent6" w:themeShade="BF"/>
        </w:rPr>
      </w:pPr>
    </w:p>
    <w:p w14:paraId="0E4A513E" w14:textId="541B6381" w:rsidR="008437A4" w:rsidRDefault="008437A4" w:rsidP="004D4571">
      <w:pPr>
        <w:rPr>
          <w:color w:val="D0300F" w:themeColor="accent6" w:themeShade="BF"/>
        </w:rPr>
      </w:pPr>
    </w:p>
    <w:p w14:paraId="39C53D9B" w14:textId="5ED932CE" w:rsidR="008437A4" w:rsidRDefault="008437A4" w:rsidP="004D4571">
      <w:pPr>
        <w:rPr>
          <w:color w:val="D0300F" w:themeColor="accent6" w:themeShade="BF"/>
        </w:rPr>
      </w:pPr>
    </w:p>
    <w:p w14:paraId="4D7EFE53" w14:textId="1BEF88CD" w:rsidR="008437A4" w:rsidRDefault="008437A4" w:rsidP="004D4571">
      <w:pPr>
        <w:rPr>
          <w:color w:val="D0300F" w:themeColor="accent6" w:themeShade="BF"/>
        </w:rPr>
      </w:pPr>
    </w:p>
    <w:p w14:paraId="4F5FE15C" w14:textId="2C556BCD" w:rsidR="008437A4" w:rsidRDefault="008437A4" w:rsidP="004D4571">
      <w:pPr>
        <w:rPr>
          <w:color w:val="D0300F" w:themeColor="accent6" w:themeShade="BF"/>
        </w:rPr>
      </w:pPr>
    </w:p>
    <w:p w14:paraId="64156818" w14:textId="24474BA5" w:rsidR="008437A4" w:rsidRDefault="008437A4" w:rsidP="004D4571">
      <w:pPr>
        <w:rPr>
          <w:color w:val="D0300F" w:themeColor="accent6" w:themeShade="BF"/>
        </w:rPr>
      </w:pPr>
    </w:p>
    <w:p w14:paraId="5E2DB422" w14:textId="1A64693A" w:rsidR="008437A4" w:rsidRDefault="008437A4" w:rsidP="004D4571">
      <w:pPr>
        <w:rPr>
          <w:color w:val="D0300F" w:themeColor="accent6" w:themeShade="BF"/>
        </w:rPr>
      </w:pPr>
    </w:p>
    <w:p w14:paraId="192586A0" w14:textId="4FAA7693" w:rsidR="008437A4" w:rsidRDefault="008437A4" w:rsidP="004D4571">
      <w:pPr>
        <w:rPr>
          <w:color w:val="D0300F" w:themeColor="accent6" w:themeShade="BF"/>
        </w:rPr>
      </w:pPr>
    </w:p>
    <w:p w14:paraId="5993C60F" w14:textId="1522136E" w:rsidR="008437A4" w:rsidRDefault="008437A4" w:rsidP="004D4571">
      <w:pPr>
        <w:rPr>
          <w:color w:val="D0300F" w:themeColor="accent6" w:themeShade="BF"/>
        </w:rPr>
      </w:pPr>
    </w:p>
    <w:p w14:paraId="57501E9A" w14:textId="37B2EA43" w:rsidR="008437A4" w:rsidRDefault="008437A4" w:rsidP="004D4571">
      <w:pPr>
        <w:rPr>
          <w:color w:val="D0300F" w:themeColor="accent6" w:themeShade="BF"/>
        </w:rPr>
      </w:pPr>
    </w:p>
    <w:p w14:paraId="65D1F0E4" w14:textId="421351E4" w:rsidR="008437A4" w:rsidRDefault="008437A4" w:rsidP="004D4571">
      <w:pPr>
        <w:rPr>
          <w:color w:val="D0300F" w:themeColor="accent6" w:themeShade="BF"/>
        </w:rPr>
      </w:pPr>
    </w:p>
    <w:p w14:paraId="7A39635A" w14:textId="06A5777F" w:rsidR="008437A4" w:rsidRDefault="008437A4" w:rsidP="004D4571">
      <w:pPr>
        <w:rPr>
          <w:color w:val="D0300F" w:themeColor="accent6" w:themeShade="BF"/>
        </w:rPr>
      </w:pPr>
    </w:p>
    <w:p w14:paraId="14E60A19" w14:textId="581E1515" w:rsidR="008437A4" w:rsidRDefault="008437A4" w:rsidP="004D4571">
      <w:pPr>
        <w:rPr>
          <w:color w:val="D0300F" w:themeColor="accent6" w:themeShade="BF"/>
        </w:rPr>
      </w:pPr>
    </w:p>
    <w:p w14:paraId="151BA2B8" w14:textId="603E2962" w:rsidR="008437A4" w:rsidRDefault="008437A4" w:rsidP="004D4571">
      <w:pPr>
        <w:rPr>
          <w:color w:val="D0300F" w:themeColor="accent6" w:themeShade="BF"/>
        </w:rPr>
      </w:pPr>
    </w:p>
    <w:p w14:paraId="4BC68BD0" w14:textId="72B59601" w:rsidR="008437A4" w:rsidRDefault="008437A4" w:rsidP="004D4571">
      <w:pPr>
        <w:rPr>
          <w:color w:val="D0300F" w:themeColor="accent6" w:themeShade="BF"/>
        </w:rPr>
      </w:pPr>
    </w:p>
    <w:p w14:paraId="4B4BD5BC" w14:textId="0EBE4B66" w:rsidR="008437A4" w:rsidRDefault="008437A4" w:rsidP="004D4571">
      <w:pPr>
        <w:rPr>
          <w:color w:val="D0300F" w:themeColor="accent6" w:themeShade="BF"/>
        </w:rPr>
      </w:pPr>
    </w:p>
    <w:p w14:paraId="18ADB89A" w14:textId="2E58EAB9" w:rsidR="008437A4" w:rsidRDefault="005E6AF0" w:rsidP="004D4571">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1914240" behindDoc="0" locked="0" layoutInCell="1" allowOverlap="1" wp14:anchorId="5A9313D2" wp14:editId="3026D8AA">
                <wp:simplePos x="0" y="0"/>
                <wp:positionH relativeFrom="column">
                  <wp:posOffset>-1441873</wp:posOffset>
                </wp:positionH>
                <wp:positionV relativeFrom="paragraph">
                  <wp:posOffset>379730</wp:posOffset>
                </wp:positionV>
                <wp:extent cx="7089140" cy="652780"/>
                <wp:effectExtent l="0" t="0" r="0" b="0"/>
                <wp:wrapNone/>
                <wp:docPr id="212" name="Parallelogram 212"/>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F2158" w14:textId="77777777" w:rsidR="00FB3596" w:rsidRPr="005714F7" w:rsidRDefault="00FB3596" w:rsidP="008437A4">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1F0EE8D7" w14:textId="77777777" w:rsidR="00FB3596" w:rsidRDefault="00FB3596" w:rsidP="008437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13D2" id="Parallelogram 212" o:spid="_x0000_s1040" type="#_x0000_t7" style="position:absolute;margin-left:-113.55pt;margin-top:29.9pt;width:558.2pt;height:51.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" adj="1379" fillcolor="#ffc40c [3208]" stroked="f" strokeweight="3pt">
                <v:textbox>
                  <w:txbxContent>
                    <w:p w14:paraId="24DF2158" w14:textId="77777777" w:rsidR="00FB3596" w:rsidRPr="005714F7" w:rsidRDefault="00FB3596" w:rsidP="008437A4">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1F0EE8D7" w14:textId="77777777" w:rsidR="00FB3596" w:rsidRDefault="00FB3596" w:rsidP="008437A4">
                      <w:pPr>
                        <w:jc w:val="center"/>
                      </w:pPr>
                    </w:p>
                  </w:txbxContent>
                </v:textbox>
              </v:shape>
            </w:pict>
          </mc:Fallback>
        </mc:AlternateContent>
      </w:r>
    </w:p>
    <w:p w14:paraId="306ADDD4" w14:textId="76F3B89F" w:rsidR="008437A4" w:rsidRDefault="005E6AF0" w:rsidP="004D4571">
      <w:pPr>
        <w:rPr>
          <w:color w:val="D0300F" w:themeColor="accent6" w:themeShade="BF"/>
        </w:rPr>
      </w:pPr>
      <w:r>
        <w:rPr>
          <w:noProof/>
          <w:color w:val="D0300F" w:themeColor="accent6" w:themeShade="BF"/>
        </w:rPr>
        <mc:AlternateContent>
          <mc:Choice Requires="wps">
            <w:drawing>
              <wp:anchor distT="0" distB="0" distL="114300" distR="114300" simplePos="0" relativeHeight="251985920" behindDoc="0" locked="0" layoutInCell="1" allowOverlap="1" wp14:anchorId="7EFE9E2C" wp14:editId="2450FFE7">
                <wp:simplePos x="0" y="0"/>
                <wp:positionH relativeFrom="column">
                  <wp:posOffset>5565775</wp:posOffset>
                </wp:positionH>
                <wp:positionV relativeFrom="paragraph">
                  <wp:posOffset>240877</wp:posOffset>
                </wp:positionV>
                <wp:extent cx="1417320" cy="2819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249A75B"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E9E2C" id="Text Box 173" o:spid="_x0000_s1041" type="#_x0000_t202" style="position:absolute;margin-left:438.25pt;margin-top:18.95pt;width:111.6pt;height:22.2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" filled="f" stroked="f">
                <v:textbox>
                  <w:txbxContent>
                    <w:p w14:paraId="5249A75B"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15264" behindDoc="0" locked="0" layoutInCell="1" allowOverlap="1" wp14:anchorId="6E2EB4C7" wp14:editId="14E93958">
                <wp:simplePos x="0" y="0"/>
                <wp:positionH relativeFrom="column">
                  <wp:posOffset>5330613</wp:posOffset>
                </wp:positionH>
                <wp:positionV relativeFrom="paragraph">
                  <wp:posOffset>56515</wp:posOffset>
                </wp:positionV>
                <wp:extent cx="7089140" cy="652780"/>
                <wp:effectExtent l="0" t="0" r="0" b="0"/>
                <wp:wrapNone/>
                <wp:docPr id="214" name="Parallelogram 214"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17DF" id="Parallelogram 214" o:spid="_x0000_s1026" type="#_x0000_t7" alt="Title: Shape" style="position:absolute;margin-left:419.75pt;margin-top:4.45pt;width:558.2pt;height:51.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" adj="1379" fillcolor="#333 [3204]" stroked="f" strokeweight="3pt"/>
            </w:pict>
          </mc:Fallback>
        </mc:AlternateContent>
      </w:r>
    </w:p>
    <w:p w14:paraId="78CB54A6" w14:textId="2B7B57D9" w:rsidR="008437A4" w:rsidRDefault="008437A4" w:rsidP="004D4571">
      <w:pPr>
        <w:rPr>
          <w:color w:val="D0300F" w:themeColor="accent6" w:themeShade="BF"/>
        </w:rPr>
      </w:pPr>
    </w:p>
    <w:p w14:paraId="41BF9DA2" w14:textId="0F272DF3" w:rsidR="008437A4" w:rsidRDefault="008437A4" w:rsidP="008437A4">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1933696" behindDoc="0" locked="0" layoutInCell="1" allowOverlap="1" wp14:anchorId="14AF34C3" wp14:editId="2087CCB9">
                <wp:simplePos x="0" y="0"/>
                <wp:positionH relativeFrom="column">
                  <wp:posOffset>-129540</wp:posOffset>
                </wp:positionH>
                <wp:positionV relativeFrom="paragraph">
                  <wp:posOffset>-3535045</wp:posOffset>
                </wp:positionV>
                <wp:extent cx="1805940" cy="1790700"/>
                <wp:effectExtent l="0" t="0" r="3810" b="0"/>
                <wp:wrapNone/>
                <wp:docPr id="220" name="Rectangle: Single Corner Snipped 220"/>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3AFAB" w14:textId="77777777" w:rsidR="00FB3596" w:rsidRPr="00BC4FF1" w:rsidRDefault="00FB3596" w:rsidP="008437A4">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F34C3" id="Rectangle: Single Corner Snipped 220" o:spid="_x0000_s1042" style="position:absolute;margin-left:-10.2pt;margin-top:-278.35pt;width:142.2pt;height:141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2CC3AFAB" w14:textId="77777777" w:rsidR="00FB3596" w:rsidRPr="00BC4FF1" w:rsidRDefault="00FB3596" w:rsidP="008437A4">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34720" behindDoc="0" locked="0" layoutInCell="1" allowOverlap="1" wp14:anchorId="14C58B4F" wp14:editId="797E0EB7">
                <wp:simplePos x="0" y="0"/>
                <wp:positionH relativeFrom="column">
                  <wp:posOffset>4472940</wp:posOffset>
                </wp:positionH>
                <wp:positionV relativeFrom="paragraph">
                  <wp:posOffset>-8663306</wp:posOffset>
                </wp:positionV>
                <wp:extent cx="2435860" cy="2400300"/>
                <wp:effectExtent l="0" t="0" r="2540" b="0"/>
                <wp:wrapNone/>
                <wp:docPr id="221" name="Rectangle: Single Corner Snipped 221"/>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6F9DA" w14:textId="77777777" w:rsidR="00FB3596" w:rsidRDefault="00FB3596" w:rsidP="008437A4">
                            <w:pPr>
                              <w:pStyle w:val="Heading3"/>
                              <w:spacing w:before="0"/>
                              <w:jc w:val="left"/>
                              <w:rPr>
                                <w:color w:val="FFC40C" w:themeColor="accent5"/>
                                <w:sz w:val="34"/>
                                <w:szCs w:val="34"/>
                                <w:lang w:val="en-IN"/>
                              </w:rPr>
                            </w:pPr>
                          </w:p>
                          <w:p w14:paraId="5A1C0C04" w14:textId="77777777" w:rsidR="00FB3596" w:rsidRPr="00BC4FF1" w:rsidRDefault="00FB3596" w:rsidP="008437A4">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0105DDE8" w14:textId="77777777" w:rsidR="00FB3596" w:rsidRPr="00BC4FF1" w:rsidRDefault="00FB3596" w:rsidP="008437A4">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91EC8B3" w14:textId="77777777" w:rsidR="00FB3596" w:rsidRPr="00BC4FF1" w:rsidRDefault="00FB3596" w:rsidP="008437A4">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58B4F" id="Rectangle: Single Corner Snipped 221" o:spid="_x0000_s1043" style="position:absolute;margin-left:352.2pt;margin-top:-682.15pt;width:191.8pt;height:189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6A36F9DA" w14:textId="77777777" w:rsidR="00FB3596" w:rsidRDefault="00FB3596" w:rsidP="008437A4">
                      <w:pPr>
                        <w:pStyle w:val="Heading3"/>
                        <w:spacing w:before="0"/>
                        <w:jc w:val="left"/>
                        <w:rPr>
                          <w:color w:val="FFC40C" w:themeColor="accent5"/>
                          <w:sz w:val="34"/>
                          <w:szCs w:val="34"/>
                          <w:lang w:val="en-IN"/>
                        </w:rPr>
                      </w:pPr>
                    </w:p>
                    <w:p w14:paraId="5A1C0C04" w14:textId="77777777" w:rsidR="00FB3596" w:rsidRPr="00BC4FF1" w:rsidRDefault="00FB3596" w:rsidP="008437A4">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0105DDE8" w14:textId="77777777" w:rsidR="00FB3596" w:rsidRPr="00BC4FF1" w:rsidRDefault="00FB3596" w:rsidP="008437A4">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91EC8B3" w14:textId="77777777" w:rsidR="00FB3596" w:rsidRPr="00BC4FF1" w:rsidRDefault="00FB3596" w:rsidP="008437A4">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1932672" behindDoc="0" locked="0" layoutInCell="1" allowOverlap="1" wp14:anchorId="74078B72" wp14:editId="607D961D">
                <wp:simplePos x="0" y="0"/>
                <wp:positionH relativeFrom="column">
                  <wp:posOffset>1089660</wp:posOffset>
                </wp:positionH>
                <wp:positionV relativeFrom="paragraph">
                  <wp:posOffset>-6918325</wp:posOffset>
                </wp:positionV>
                <wp:extent cx="3981450" cy="3981450"/>
                <wp:effectExtent l="0" t="0" r="0" b="0"/>
                <wp:wrapNone/>
                <wp:docPr id="222" name="Rectangle: Diagonal Corners Snipped 222"/>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065672" w14:textId="77777777" w:rsidR="00FB3596" w:rsidRDefault="00FB3596" w:rsidP="008437A4">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72F0311" w14:textId="77777777" w:rsidR="00FB3596" w:rsidRPr="00CB0CFF" w:rsidRDefault="00FB3596" w:rsidP="008437A4">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78B72" id="Rectangle: Diagonal Corners Snipped 222" o:spid="_x0000_s1044" style="position:absolute;margin-left:85.8pt;margin-top:-544.75pt;width:313.5pt;height:31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0D065672" w14:textId="77777777" w:rsidR="00FB3596" w:rsidRDefault="00FB3596" w:rsidP="008437A4">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72F0311" w14:textId="77777777" w:rsidR="00FB3596" w:rsidRPr="00CB0CFF" w:rsidRDefault="00FB3596" w:rsidP="008437A4">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38816" behindDoc="0" locked="0" layoutInCell="1" allowOverlap="1" wp14:anchorId="4CF4C08F" wp14:editId="648C089C">
                <wp:simplePos x="0" y="0"/>
                <wp:positionH relativeFrom="column">
                  <wp:posOffset>0</wp:posOffset>
                </wp:positionH>
                <wp:positionV relativeFrom="paragraph">
                  <wp:posOffset>-259080</wp:posOffset>
                </wp:positionV>
                <wp:extent cx="3147060" cy="2560320"/>
                <wp:effectExtent l="0" t="0" r="0" b="0"/>
                <wp:wrapNone/>
                <wp:docPr id="223" name="Rectangle: Single Corner Snipped 223"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59118" w14:textId="77777777" w:rsidR="00FB3596" w:rsidRDefault="00FB3596" w:rsidP="008437A4">
                            <w:pPr>
                              <w:pStyle w:val="Heading1"/>
                              <w:rPr>
                                <w:color w:val="571745" w:themeColor="text2"/>
                              </w:rPr>
                            </w:pPr>
                          </w:p>
                          <w:p w14:paraId="11EC3178" w14:textId="2BF8EE94" w:rsidR="00FB3596" w:rsidRPr="00F7167D" w:rsidRDefault="00FB3596" w:rsidP="008437A4">
                            <w:pPr>
                              <w:pStyle w:val="Heading1"/>
                            </w:pPr>
                            <w:r>
                              <w:rPr>
                                <w:color w:val="571745" w:themeColor="text2"/>
                              </w:rPr>
                              <w:t>COMMAND 2</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4C08F" id="Rectangle: Single Corner Snipped 223" o:spid="_x0000_s1045" alt="Title: Shape" style="position:absolute;margin-left:0;margin-top:-20.4pt;width:247.8pt;height:201.6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Gp1ZFOACAAAv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71959118" w14:textId="77777777" w:rsidR="00FB3596" w:rsidRDefault="00FB3596" w:rsidP="008437A4">
                      <w:pPr>
                        <w:pStyle w:val="Heading1"/>
                        <w:rPr>
                          <w:color w:val="571745" w:themeColor="text2"/>
                        </w:rPr>
                      </w:pPr>
                    </w:p>
                    <w:p w14:paraId="11EC3178" w14:textId="2BF8EE94" w:rsidR="00FB3596" w:rsidRPr="00F7167D" w:rsidRDefault="00FB3596" w:rsidP="008437A4">
                      <w:pPr>
                        <w:pStyle w:val="Heading1"/>
                      </w:pPr>
                      <w:r>
                        <w:rPr>
                          <w:color w:val="571745" w:themeColor="text2"/>
                        </w:rPr>
                        <w:t>COMMAND 2</w:t>
                      </w:r>
                    </w:p>
                  </w:txbxContent>
                </v:textbox>
              </v:shape>
            </w:pict>
          </mc:Fallback>
        </mc:AlternateContent>
      </w:r>
      <w:r>
        <w:rPr>
          <w:noProof/>
          <w:color w:val="D0300F" w:themeColor="accent6" w:themeShade="BF"/>
        </w:rPr>
        <mc:AlternateContent>
          <mc:Choice Requires="wps">
            <w:drawing>
              <wp:anchor distT="0" distB="0" distL="114300" distR="114300" simplePos="0" relativeHeight="251931648" behindDoc="0" locked="0" layoutInCell="1" allowOverlap="1" wp14:anchorId="0FC8900A" wp14:editId="64A6BBF6">
                <wp:simplePos x="0" y="0"/>
                <wp:positionH relativeFrom="margin">
                  <wp:posOffset>6426200</wp:posOffset>
                </wp:positionH>
                <wp:positionV relativeFrom="margin">
                  <wp:posOffset>1318260</wp:posOffset>
                </wp:positionV>
                <wp:extent cx="1356995" cy="868680"/>
                <wp:effectExtent l="0" t="0" r="0" b="7620"/>
                <wp:wrapNone/>
                <wp:docPr id="261"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4CADDFC4" w14:textId="77777777" w:rsidR="00FB3596" w:rsidRPr="0093030D" w:rsidRDefault="00FB3596" w:rsidP="008437A4">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FC8900A" id="_x0000_s1046" style="position:absolute;margin-left:506pt;margin-top:103.8pt;width:106.85pt;height:68.4pt;rotation:180;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4CADDFC4" w14:textId="77777777" w:rsidR="00FB3596" w:rsidRPr="0093030D" w:rsidRDefault="00FB3596" w:rsidP="008437A4">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6F0F2FE8" w14:textId="1191151D" w:rsidR="008437A4" w:rsidRPr="00127C5F" w:rsidRDefault="005E6AF0" w:rsidP="008437A4">
      <w:pPr>
        <w:rPr>
          <w:color w:val="D0300F" w:themeColor="accent6" w:themeShade="BF"/>
        </w:rPr>
        <w:sectPr w:rsidR="008437A4"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1987968" behindDoc="0" locked="0" layoutInCell="1" allowOverlap="1" wp14:anchorId="05E3BD0D" wp14:editId="00A2E3DC">
                <wp:simplePos x="0" y="0"/>
                <wp:positionH relativeFrom="column">
                  <wp:posOffset>5564928</wp:posOffset>
                </wp:positionH>
                <wp:positionV relativeFrom="paragraph">
                  <wp:posOffset>8377555</wp:posOffset>
                </wp:positionV>
                <wp:extent cx="1417320" cy="281940"/>
                <wp:effectExtent l="0" t="0" r="0" b="3810"/>
                <wp:wrapNone/>
                <wp:docPr id="174" name="Text Box 174"/>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B4A9BC9"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3BD0D" id="Text Box 174" o:spid="_x0000_s1047" type="#_x0000_t202" style="position:absolute;margin-left:438.2pt;margin-top:659.65pt;width:111.6pt;height:22.2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" filled="f" stroked="f">
                <v:textbox>
                  <w:txbxContent>
                    <w:p w14:paraId="2B4A9BC9"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36768" behindDoc="0" locked="0" layoutInCell="1" allowOverlap="1" wp14:anchorId="1CBDDB8A" wp14:editId="273B0C71">
                <wp:simplePos x="0" y="0"/>
                <wp:positionH relativeFrom="column">
                  <wp:posOffset>5229225</wp:posOffset>
                </wp:positionH>
                <wp:positionV relativeFrom="paragraph">
                  <wp:posOffset>8183880</wp:posOffset>
                </wp:positionV>
                <wp:extent cx="7089140" cy="652780"/>
                <wp:effectExtent l="0" t="0" r="0" b="0"/>
                <wp:wrapNone/>
                <wp:docPr id="260" name="Parallelogram 260"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ED9D6" id="Parallelogram 260" o:spid="_x0000_s1026" type="#_x0000_t7" alt="Title: Shape" style="position:absolute;margin-left:411.75pt;margin-top:644.4pt;width:558.2pt;height:51.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1935744" behindDoc="0" locked="0" layoutInCell="1" allowOverlap="1" wp14:anchorId="48809521" wp14:editId="59172CBE">
                <wp:simplePos x="0" y="0"/>
                <wp:positionH relativeFrom="column">
                  <wp:posOffset>-1577340</wp:posOffset>
                </wp:positionH>
                <wp:positionV relativeFrom="paragraph">
                  <wp:posOffset>8183880</wp:posOffset>
                </wp:positionV>
                <wp:extent cx="7089140" cy="652780"/>
                <wp:effectExtent l="0" t="0" r="0" b="0"/>
                <wp:wrapNone/>
                <wp:docPr id="259" name="Parallelogram 259"/>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B23DF" w14:textId="77777777" w:rsidR="00FB3596" w:rsidRPr="005714F7" w:rsidRDefault="00FB3596" w:rsidP="008437A4">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295C1567" w14:textId="77777777" w:rsidR="00FB3596" w:rsidRDefault="00FB3596" w:rsidP="008437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09521" id="Parallelogram 259" o:spid="_x0000_s1048" type="#_x0000_t7" style="position:absolute;margin-left:-124.2pt;margin-top:644.4pt;width:558.2pt;height:51.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" adj="1379" fillcolor="#ffc40c [3208]" stroked="f" strokeweight="3pt">
                <v:textbox>
                  <w:txbxContent>
                    <w:p w14:paraId="5FBB23DF" w14:textId="77777777" w:rsidR="00FB3596" w:rsidRPr="005714F7" w:rsidRDefault="00FB3596" w:rsidP="008437A4">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295C1567" w14:textId="77777777" w:rsidR="00FB3596" w:rsidRDefault="00FB3596" w:rsidP="008437A4">
                      <w:pPr>
                        <w:jc w:val="center"/>
                      </w:pPr>
                    </w:p>
                  </w:txbxContent>
                </v:textbox>
              </v:shape>
            </w:pict>
          </mc:Fallback>
        </mc:AlternateContent>
      </w:r>
      <w:r w:rsidR="00EE7959">
        <w:rPr>
          <w:noProof/>
          <w:color w:val="D0300F" w:themeColor="accent6" w:themeShade="BF"/>
        </w:rPr>
        <mc:AlternateContent>
          <mc:Choice Requires="wps">
            <w:drawing>
              <wp:anchor distT="0" distB="0" distL="114300" distR="114300" simplePos="0" relativeHeight="251940864" behindDoc="0" locked="0" layoutInCell="1" allowOverlap="1" wp14:anchorId="6B3340A1" wp14:editId="01185D0C">
                <wp:simplePos x="0" y="0"/>
                <wp:positionH relativeFrom="column">
                  <wp:posOffset>1219200</wp:posOffset>
                </wp:positionH>
                <wp:positionV relativeFrom="paragraph">
                  <wp:posOffset>3554518</wp:posOffset>
                </wp:positionV>
                <wp:extent cx="5672455" cy="254000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5672455" cy="25400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82CA82" w14:textId="77777777" w:rsidR="00FB3596" w:rsidRDefault="00FB3596" w:rsidP="008437A4">
                            <w:pPr>
                              <w:rPr>
                                <w:noProof/>
                              </w:rPr>
                            </w:pPr>
                          </w:p>
                          <w:p w14:paraId="2D3283DD" w14:textId="40F14E20" w:rsidR="00FB3596" w:rsidRDefault="00FB3596" w:rsidP="008437A4">
                            <w:r>
                              <w:rPr>
                                <w:noProof/>
                              </w:rPr>
                              <w:drawing>
                                <wp:inline distT="0" distB="0" distL="0" distR="0" wp14:anchorId="044EFBD8" wp14:editId="4D724179">
                                  <wp:extent cx="10553822" cy="1938867"/>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7692" cy="19597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340A1" id="Text Box 256" o:spid="_x0000_s1049" type="#_x0000_t202" style="position:absolute;margin-left:96pt;margin-top:279.9pt;width:446.65pt;height:200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" filled="f" stroked="f">
                <v:textbox>
                  <w:txbxContent>
                    <w:p w14:paraId="3782CA82" w14:textId="77777777" w:rsidR="00FB3596" w:rsidRDefault="00FB3596" w:rsidP="008437A4">
                      <w:pPr>
                        <w:rPr>
                          <w:noProof/>
                        </w:rPr>
                      </w:pPr>
                    </w:p>
                    <w:p w14:paraId="2D3283DD" w14:textId="40F14E20" w:rsidR="00FB3596" w:rsidRDefault="00FB3596" w:rsidP="008437A4">
                      <w:r>
                        <w:rPr>
                          <w:noProof/>
                        </w:rPr>
                        <w:drawing>
                          <wp:inline distT="0" distB="0" distL="0" distR="0" wp14:anchorId="044EFBD8" wp14:editId="4D724179">
                            <wp:extent cx="10553822" cy="1938867"/>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7692" cy="1959786"/>
                                    </a:xfrm>
                                    <a:prstGeom prst="rect">
                                      <a:avLst/>
                                    </a:prstGeom>
                                  </pic:spPr>
                                </pic:pic>
                              </a:graphicData>
                            </a:graphic>
                          </wp:inline>
                        </w:drawing>
                      </w:r>
                    </w:p>
                  </w:txbxContent>
                </v:textbox>
              </v:shape>
            </w:pict>
          </mc:Fallback>
        </mc:AlternateContent>
      </w:r>
      <w:r w:rsidR="00EE7959" w:rsidRPr="005714F7">
        <w:rPr>
          <w:noProof/>
          <w:color w:val="D0300F" w:themeColor="accent6" w:themeShade="BF"/>
        </w:rPr>
        <mc:AlternateContent>
          <mc:Choice Requires="wps">
            <w:drawing>
              <wp:anchor distT="0" distB="0" distL="114300" distR="114300" simplePos="0" relativeHeight="251937792" behindDoc="0" locked="0" layoutInCell="1" allowOverlap="1" wp14:anchorId="3AC4A4C7" wp14:editId="3B905531">
                <wp:simplePos x="0" y="0"/>
                <wp:positionH relativeFrom="column">
                  <wp:posOffset>2209799</wp:posOffset>
                </wp:positionH>
                <wp:positionV relativeFrom="paragraph">
                  <wp:posOffset>675852</wp:posOffset>
                </wp:positionV>
                <wp:extent cx="3877733" cy="2471843"/>
                <wp:effectExtent l="0" t="0" r="8890" b="5080"/>
                <wp:wrapNone/>
                <wp:docPr id="257" name="Rectangle: Single Corner Snipped 257"/>
                <wp:cNvGraphicFramePr/>
                <a:graphic xmlns:a="http://schemas.openxmlformats.org/drawingml/2006/main">
                  <a:graphicData uri="http://schemas.microsoft.com/office/word/2010/wordprocessingShape">
                    <wps:wsp>
                      <wps:cNvSpPr/>
                      <wps:spPr>
                        <a:xfrm flipH="1">
                          <a:off x="0" y="0"/>
                          <a:ext cx="3877733" cy="2471843"/>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EE4D0B" w14:textId="77777777" w:rsidR="00FB3596" w:rsidRPr="0093030D" w:rsidRDefault="00FB3596" w:rsidP="008437A4">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4A4C7" id="Rectangle: Single Corner Snipped 257" o:spid="_x0000_s1050" style="position:absolute;margin-left:174pt;margin-top:53.2pt;width:305.35pt;height:194.65pt;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4718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" adj="-11796480,,5400" path="m,l2998054,r879679,879679l3877733,2471843,,2471843,,xe" fillcolor="#eeece1 [3214]" stroked="f" strokeweight="3pt">
                <v:fill opacity="43947f"/>
                <v:stroke joinstyle="miter"/>
                <v:formulas/>
                <v:path arrowok="t" o:connecttype="custom" o:connectlocs="0,0;2998054,0;3877733,879679;3877733,2471843;0,2471843;0,0" o:connectangles="0,0,0,0,0,0" textboxrect="0,0,3877733,2471843"/>
                <v:textbox>
                  <w:txbxContent>
                    <w:p w14:paraId="1AEE4D0B" w14:textId="77777777" w:rsidR="00FB3596" w:rsidRPr="0093030D" w:rsidRDefault="00FB3596" w:rsidP="008437A4">
                      <w:pPr>
                        <w:rPr>
                          <w:lang w:val="en-IN"/>
                        </w:rPr>
                      </w:pPr>
                    </w:p>
                  </w:txbxContent>
                </v:textbox>
              </v:shape>
            </w:pict>
          </mc:Fallback>
        </mc:AlternateContent>
      </w:r>
      <w:r w:rsidR="00EE7959">
        <w:rPr>
          <w:noProof/>
          <w:color w:val="D0300F" w:themeColor="accent6" w:themeShade="BF"/>
        </w:rPr>
        <mc:AlternateContent>
          <mc:Choice Requires="wps">
            <w:drawing>
              <wp:anchor distT="0" distB="0" distL="114300" distR="114300" simplePos="0" relativeHeight="251939840" behindDoc="0" locked="0" layoutInCell="1" allowOverlap="1" wp14:anchorId="7A6862FB" wp14:editId="5A4AB640">
                <wp:simplePos x="0" y="0"/>
                <wp:positionH relativeFrom="column">
                  <wp:posOffset>2353734</wp:posOffset>
                </wp:positionH>
                <wp:positionV relativeFrom="paragraph">
                  <wp:posOffset>1403985</wp:posOffset>
                </wp:positionV>
                <wp:extent cx="3733800" cy="1744133"/>
                <wp:effectExtent l="0" t="0" r="0" b="8890"/>
                <wp:wrapNone/>
                <wp:docPr id="258" name="Text Box 258"/>
                <wp:cNvGraphicFramePr/>
                <a:graphic xmlns:a="http://schemas.openxmlformats.org/drawingml/2006/main">
                  <a:graphicData uri="http://schemas.microsoft.com/office/word/2010/wordprocessingShape">
                    <wps:wsp>
                      <wps:cNvSpPr txBox="1"/>
                      <wps:spPr>
                        <a:xfrm>
                          <a:off x="0" y="0"/>
                          <a:ext cx="3733800" cy="174413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157778" w14:textId="2B5BC5C3" w:rsidR="00FB3596" w:rsidRPr="00EE7959" w:rsidRDefault="00FB3596" w:rsidP="00EE7959">
                            <w:pPr>
                              <w:jc w:val="center"/>
                              <w:rPr>
                                <w:rStyle w:val="Strong"/>
                                <w:rFonts w:ascii="Arial" w:eastAsia="Times New Roman" w:hAnsi="Arial" w:cs="Arial"/>
                                <w:color w:val="222222"/>
                                <w:sz w:val="26"/>
                                <w:szCs w:val="26"/>
                                <w:lang w:val="en-IN" w:eastAsia="en-IN"/>
                              </w:rPr>
                            </w:pPr>
                            <w:r>
                              <w:rPr>
                                <w:rStyle w:val="Strong"/>
                                <w:rFonts w:ascii="Arial" w:eastAsia="Times New Roman" w:hAnsi="Arial" w:cs="Arial"/>
                                <w:color w:val="222222"/>
                                <w:sz w:val="26"/>
                                <w:szCs w:val="26"/>
                                <w:lang w:val="en-IN" w:eastAsia="en-IN"/>
                              </w:rPr>
                              <w:t>hostname</w:t>
                            </w:r>
                          </w:p>
                          <w:p w14:paraId="76844728" w14:textId="20102391" w:rsidR="00FB3596" w:rsidRDefault="00FB3596" w:rsidP="00EE7959">
                            <w:pPr>
                              <w:rPr>
                                <w:rStyle w:val="Strong"/>
                                <w:rFonts w:ascii="Arial" w:eastAsia="Times New Roman" w:hAnsi="Arial" w:cs="Arial"/>
                                <w:color w:val="222222"/>
                                <w:sz w:val="26"/>
                                <w:szCs w:val="26"/>
                                <w:lang w:val="en-IN" w:eastAsia="en-IN"/>
                              </w:rPr>
                            </w:pPr>
                            <w:r w:rsidRPr="00EE7959">
                              <w:rPr>
                                <w:rStyle w:val="Strong"/>
                                <w:rFonts w:ascii="Arial" w:eastAsia="Times New Roman" w:hAnsi="Arial" w:cs="Arial"/>
                                <w:color w:val="222222"/>
                                <w:sz w:val="26"/>
                                <w:szCs w:val="26"/>
                                <w:lang w:val="en-IN" w:eastAsia="en-IN"/>
                              </w:rPr>
                              <w:t>You can display your machine hostname by typing hostname in your terminal. With -i option you can view the ip address of the machine and with -d you can view the domain name.</w:t>
                            </w:r>
                          </w:p>
                          <w:p w14:paraId="72717E63" w14:textId="77777777" w:rsidR="00FB3596" w:rsidRDefault="00FB3596" w:rsidP="00EE7959">
                            <w:pPr>
                              <w:rPr>
                                <w:rStyle w:val="Strong"/>
                                <w:rFonts w:ascii="Arial" w:eastAsia="Times New Roman" w:hAnsi="Arial" w:cs="Arial"/>
                                <w:color w:val="222222"/>
                                <w:sz w:val="26"/>
                                <w:szCs w:val="26"/>
                                <w:lang w:val="en-IN" w:eastAsia="en-IN"/>
                              </w:rPr>
                            </w:pPr>
                          </w:p>
                          <w:p w14:paraId="72CD0271" w14:textId="3DE3904D" w:rsidR="00FB3596" w:rsidRDefault="00FB3596" w:rsidP="00EE7959">
                            <w:pPr>
                              <w:rPr>
                                <w:rStyle w:val="Strong"/>
                                <w:rFonts w:ascii="Arial" w:eastAsia="Times New Roman" w:hAnsi="Arial" w:cs="Arial"/>
                                <w:color w:val="222222"/>
                                <w:sz w:val="26"/>
                                <w:szCs w:val="26"/>
                                <w:lang w:val="en-IN" w:eastAsia="en-IN"/>
                              </w:rPr>
                            </w:pPr>
                          </w:p>
                          <w:p w14:paraId="5E23BF80" w14:textId="77777777" w:rsidR="00FB3596" w:rsidRPr="00EE7959" w:rsidRDefault="00FB3596" w:rsidP="00EE7959">
                            <w:pPr>
                              <w:rPr>
                                <w:rStyle w:val="Strong"/>
                                <w:rFonts w:ascii="Arial" w:eastAsia="Times New Roman" w:hAnsi="Arial" w:cs="Arial"/>
                                <w:color w:val="222222"/>
                                <w:sz w:val="26"/>
                                <w:szCs w:val="26"/>
                                <w:lang w:val="en-IN" w:eastAsia="en-IN"/>
                              </w:rPr>
                            </w:pPr>
                          </w:p>
                          <w:p w14:paraId="2F642D71" w14:textId="77777777" w:rsidR="00FB3596" w:rsidRPr="00EE7959" w:rsidRDefault="00FB3596" w:rsidP="00EE7959">
                            <w:pPr>
                              <w:rPr>
                                <w:rStyle w:val="Strong"/>
                                <w:rFonts w:ascii="Arial" w:eastAsia="Times New Roman" w:hAnsi="Arial" w:cs="Arial"/>
                                <w:color w:val="222222"/>
                                <w:sz w:val="27"/>
                                <w:szCs w:val="27"/>
                                <w:lang w:val="en-IN" w:eastAsia="en-IN"/>
                              </w:rPr>
                            </w:pPr>
                          </w:p>
                          <w:p w14:paraId="6857D611" w14:textId="31301E85" w:rsidR="00FB3596" w:rsidRDefault="00FB3596" w:rsidP="00EE7959">
                            <w:pPr>
                              <w:rPr>
                                <w:rStyle w:val="Strong"/>
                                <w:rFonts w:ascii="Roboto" w:eastAsia="Times New Roman" w:hAnsi="Roboto" w:cs="Times New Roman"/>
                                <w:color w:val="222222"/>
                                <w:sz w:val="27"/>
                                <w:szCs w:val="27"/>
                                <w:lang w:val="en-IN" w:eastAsia="en-IN"/>
                              </w:rPr>
                            </w:pPr>
                            <w:r w:rsidRPr="00EE7959">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0CBC28E3" w14:textId="77777777" w:rsidR="00FB3596" w:rsidRDefault="00FB3596" w:rsidP="008437A4">
                            <w:pPr>
                              <w:rPr>
                                <w:rStyle w:val="Strong"/>
                                <w:rFonts w:ascii="Roboto" w:eastAsia="Times New Roman" w:hAnsi="Roboto" w:cs="Times New Roman"/>
                                <w:color w:val="222222"/>
                                <w:sz w:val="27"/>
                                <w:szCs w:val="27"/>
                                <w:lang w:val="en-IN" w:eastAsia="en-IN"/>
                              </w:rPr>
                            </w:pPr>
                          </w:p>
                          <w:p w14:paraId="297956B8" w14:textId="77777777" w:rsidR="00FB3596" w:rsidRDefault="00FB3596" w:rsidP="008437A4">
                            <w:pPr>
                              <w:rPr>
                                <w:rStyle w:val="Strong"/>
                                <w:rFonts w:ascii="Roboto" w:eastAsia="Times New Roman" w:hAnsi="Roboto" w:cs="Times New Roman"/>
                                <w:color w:val="222222"/>
                                <w:sz w:val="27"/>
                                <w:szCs w:val="27"/>
                                <w:lang w:val="en-IN" w:eastAsia="en-IN"/>
                              </w:rPr>
                            </w:pPr>
                          </w:p>
                          <w:p w14:paraId="2F00AAE9" w14:textId="77777777" w:rsidR="00FB3596" w:rsidRDefault="00FB3596" w:rsidP="008437A4">
                            <w:pPr>
                              <w:rPr>
                                <w:rStyle w:val="Strong"/>
                                <w:rFonts w:ascii="Roboto" w:eastAsia="Times New Roman" w:hAnsi="Roboto" w:cs="Times New Roman"/>
                                <w:color w:val="222222"/>
                                <w:sz w:val="27"/>
                                <w:szCs w:val="27"/>
                                <w:lang w:val="en-IN" w:eastAsia="en-IN"/>
                              </w:rPr>
                            </w:pPr>
                          </w:p>
                          <w:p w14:paraId="47A96CDC" w14:textId="77777777" w:rsidR="00FB3596" w:rsidRDefault="00FB3596" w:rsidP="008437A4">
                            <w:pPr>
                              <w:rPr>
                                <w:rStyle w:val="Strong"/>
                                <w:rFonts w:ascii="Roboto" w:eastAsia="Times New Roman" w:hAnsi="Roboto" w:cs="Times New Roman"/>
                                <w:color w:val="222222"/>
                                <w:sz w:val="27"/>
                                <w:szCs w:val="27"/>
                                <w:lang w:val="en-IN" w:eastAsia="en-IN"/>
                              </w:rPr>
                            </w:pPr>
                          </w:p>
                          <w:p w14:paraId="49C200F3" w14:textId="77777777" w:rsidR="00FB3596" w:rsidRDefault="00FB3596" w:rsidP="008437A4">
                            <w:pPr>
                              <w:rPr>
                                <w:rStyle w:val="Strong"/>
                                <w:rFonts w:ascii="Roboto" w:eastAsia="Times New Roman" w:hAnsi="Roboto" w:cs="Times New Roman"/>
                                <w:color w:val="222222"/>
                                <w:sz w:val="27"/>
                                <w:szCs w:val="27"/>
                                <w:lang w:val="en-IN" w:eastAsia="en-IN"/>
                              </w:rPr>
                            </w:pPr>
                          </w:p>
                          <w:p w14:paraId="32AB39A1" w14:textId="77777777" w:rsidR="00FB3596" w:rsidRDefault="00FB3596" w:rsidP="008437A4">
                            <w:pPr>
                              <w:rPr>
                                <w:rStyle w:val="Strong"/>
                                <w:rFonts w:ascii="Roboto" w:eastAsia="Times New Roman" w:hAnsi="Roboto" w:cs="Times New Roman"/>
                                <w:color w:val="222222"/>
                                <w:sz w:val="27"/>
                                <w:szCs w:val="27"/>
                                <w:lang w:val="en-IN" w:eastAsia="en-IN"/>
                              </w:rPr>
                            </w:pPr>
                          </w:p>
                          <w:p w14:paraId="6DCE96AC" w14:textId="77777777" w:rsidR="00FB3596" w:rsidRPr="0093030D" w:rsidRDefault="00FB3596" w:rsidP="008437A4">
                            <w:pPr>
                              <w:rPr>
                                <w:lang w:val="en-IN"/>
                              </w:rPr>
                            </w:pPr>
                          </w:p>
                          <w:p w14:paraId="297745BD" w14:textId="77777777" w:rsidR="00FB3596" w:rsidRDefault="00FB3596" w:rsidP="008437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62FB" id="Text Box 258" o:spid="_x0000_s1051" type="#_x0000_t202" style="position:absolute;margin-left:185.35pt;margin-top:110.55pt;width:294pt;height:137.3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" filled="f" stroked="f">
                <v:textbox>
                  <w:txbxContent>
                    <w:p w14:paraId="77157778" w14:textId="2B5BC5C3" w:rsidR="00FB3596" w:rsidRPr="00EE7959" w:rsidRDefault="00FB3596" w:rsidP="00EE7959">
                      <w:pPr>
                        <w:jc w:val="center"/>
                        <w:rPr>
                          <w:rStyle w:val="Strong"/>
                          <w:rFonts w:ascii="Arial" w:eastAsia="Times New Roman" w:hAnsi="Arial" w:cs="Arial"/>
                          <w:color w:val="222222"/>
                          <w:sz w:val="26"/>
                          <w:szCs w:val="26"/>
                          <w:lang w:val="en-IN" w:eastAsia="en-IN"/>
                        </w:rPr>
                      </w:pPr>
                      <w:r>
                        <w:rPr>
                          <w:rStyle w:val="Strong"/>
                          <w:rFonts w:ascii="Arial" w:eastAsia="Times New Roman" w:hAnsi="Arial" w:cs="Arial"/>
                          <w:color w:val="222222"/>
                          <w:sz w:val="26"/>
                          <w:szCs w:val="26"/>
                          <w:lang w:val="en-IN" w:eastAsia="en-IN"/>
                        </w:rPr>
                        <w:t>hostname</w:t>
                      </w:r>
                    </w:p>
                    <w:p w14:paraId="76844728" w14:textId="20102391" w:rsidR="00FB3596" w:rsidRDefault="00FB3596" w:rsidP="00EE7959">
                      <w:pPr>
                        <w:rPr>
                          <w:rStyle w:val="Strong"/>
                          <w:rFonts w:ascii="Arial" w:eastAsia="Times New Roman" w:hAnsi="Arial" w:cs="Arial"/>
                          <w:color w:val="222222"/>
                          <w:sz w:val="26"/>
                          <w:szCs w:val="26"/>
                          <w:lang w:val="en-IN" w:eastAsia="en-IN"/>
                        </w:rPr>
                      </w:pPr>
                      <w:r w:rsidRPr="00EE7959">
                        <w:rPr>
                          <w:rStyle w:val="Strong"/>
                          <w:rFonts w:ascii="Arial" w:eastAsia="Times New Roman" w:hAnsi="Arial" w:cs="Arial"/>
                          <w:color w:val="222222"/>
                          <w:sz w:val="26"/>
                          <w:szCs w:val="26"/>
                          <w:lang w:val="en-IN" w:eastAsia="en-IN"/>
                        </w:rPr>
                        <w:t>You can display your machine hostname by typing hostname in your terminal. With -i option you can view the ip address of the machine and with -d you can view the domain name.</w:t>
                      </w:r>
                    </w:p>
                    <w:p w14:paraId="72717E63" w14:textId="77777777" w:rsidR="00FB3596" w:rsidRDefault="00FB3596" w:rsidP="00EE7959">
                      <w:pPr>
                        <w:rPr>
                          <w:rStyle w:val="Strong"/>
                          <w:rFonts w:ascii="Arial" w:eastAsia="Times New Roman" w:hAnsi="Arial" w:cs="Arial"/>
                          <w:color w:val="222222"/>
                          <w:sz w:val="26"/>
                          <w:szCs w:val="26"/>
                          <w:lang w:val="en-IN" w:eastAsia="en-IN"/>
                        </w:rPr>
                      </w:pPr>
                    </w:p>
                    <w:p w14:paraId="72CD0271" w14:textId="3DE3904D" w:rsidR="00FB3596" w:rsidRDefault="00FB3596" w:rsidP="00EE7959">
                      <w:pPr>
                        <w:rPr>
                          <w:rStyle w:val="Strong"/>
                          <w:rFonts w:ascii="Arial" w:eastAsia="Times New Roman" w:hAnsi="Arial" w:cs="Arial"/>
                          <w:color w:val="222222"/>
                          <w:sz w:val="26"/>
                          <w:szCs w:val="26"/>
                          <w:lang w:val="en-IN" w:eastAsia="en-IN"/>
                        </w:rPr>
                      </w:pPr>
                    </w:p>
                    <w:p w14:paraId="5E23BF80" w14:textId="77777777" w:rsidR="00FB3596" w:rsidRPr="00EE7959" w:rsidRDefault="00FB3596" w:rsidP="00EE7959">
                      <w:pPr>
                        <w:rPr>
                          <w:rStyle w:val="Strong"/>
                          <w:rFonts w:ascii="Arial" w:eastAsia="Times New Roman" w:hAnsi="Arial" w:cs="Arial"/>
                          <w:color w:val="222222"/>
                          <w:sz w:val="26"/>
                          <w:szCs w:val="26"/>
                          <w:lang w:val="en-IN" w:eastAsia="en-IN"/>
                        </w:rPr>
                      </w:pPr>
                    </w:p>
                    <w:p w14:paraId="2F642D71" w14:textId="77777777" w:rsidR="00FB3596" w:rsidRPr="00EE7959" w:rsidRDefault="00FB3596" w:rsidP="00EE7959">
                      <w:pPr>
                        <w:rPr>
                          <w:rStyle w:val="Strong"/>
                          <w:rFonts w:ascii="Arial" w:eastAsia="Times New Roman" w:hAnsi="Arial" w:cs="Arial"/>
                          <w:color w:val="222222"/>
                          <w:sz w:val="27"/>
                          <w:szCs w:val="27"/>
                          <w:lang w:val="en-IN" w:eastAsia="en-IN"/>
                        </w:rPr>
                      </w:pPr>
                    </w:p>
                    <w:p w14:paraId="6857D611" w14:textId="31301E85" w:rsidR="00FB3596" w:rsidRDefault="00FB3596" w:rsidP="00EE7959">
                      <w:pPr>
                        <w:rPr>
                          <w:rStyle w:val="Strong"/>
                          <w:rFonts w:ascii="Roboto" w:eastAsia="Times New Roman" w:hAnsi="Roboto" w:cs="Times New Roman"/>
                          <w:color w:val="222222"/>
                          <w:sz w:val="27"/>
                          <w:szCs w:val="27"/>
                          <w:lang w:val="en-IN" w:eastAsia="en-IN"/>
                        </w:rPr>
                      </w:pPr>
                      <w:r w:rsidRPr="00EE7959">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0CBC28E3" w14:textId="77777777" w:rsidR="00FB3596" w:rsidRDefault="00FB3596" w:rsidP="008437A4">
                      <w:pPr>
                        <w:rPr>
                          <w:rStyle w:val="Strong"/>
                          <w:rFonts w:ascii="Roboto" w:eastAsia="Times New Roman" w:hAnsi="Roboto" w:cs="Times New Roman"/>
                          <w:color w:val="222222"/>
                          <w:sz w:val="27"/>
                          <w:szCs w:val="27"/>
                          <w:lang w:val="en-IN" w:eastAsia="en-IN"/>
                        </w:rPr>
                      </w:pPr>
                    </w:p>
                    <w:p w14:paraId="297956B8" w14:textId="77777777" w:rsidR="00FB3596" w:rsidRDefault="00FB3596" w:rsidP="008437A4">
                      <w:pPr>
                        <w:rPr>
                          <w:rStyle w:val="Strong"/>
                          <w:rFonts w:ascii="Roboto" w:eastAsia="Times New Roman" w:hAnsi="Roboto" w:cs="Times New Roman"/>
                          <w:color w:val="222222"/>
                          <w:sz w:val="27"/>
                          <w:szCs w:val="27"/>
                          <w:lang w:val="en-IN" w:eastAsia="en-IN"/>
                        </w:rPr>
                      </w:pPr>
                    </w:p>
                    <w:p w14:paraId="2F00AAE9" w14:textId="77777777" w:rsidR="00FB3596" w:rsidRDefault="00FB3596" w:rsidP="008437A4">
                      <w:pPr>
                        <w:rPr>
                          <w:rStyle w:val="Strong"/>
                          <w:rFonts w:ascii="Roboto" w:eastAsia="Times New Roman" w:hAnsi="Roboto" w:cs="Times New Roman"/>
                          <w:color w:val="222222"/>
                          <w:sz w:val="27"/>
                          <w:szCs w:val="27"/>
                          <w:lang w:val="en-IN" w:eastAsia="en-IN"/>
                        </w:rPr>
                      </w:pPr>
                    </w:p>
                    <w:p w14:paraId="47A96CDC" w14:textId="77777777" w:rsidR="00FB3596" w:rsidRDefault="00FB3596" w:rsidP="008437A4">
                      <w:pPr>
                        <w:rPr>
                          <w:rStyle w:val="Strong"/>
                          <w:rFonts w:ascii="Roboto" w:eastAsia="Times New Roman" w:hAnsi="Roboto" w:cs="Times New Roman"/>
                          <w:color w:val="222222"/>
                          <w:sz w:val="27"/>
                          <w:szCs w:val="27"/>
                          <w:lang w:val="en-IN" w:eastAsia="en-IN"/>
                        </w:rPr>
                      </w:pPr>
                    </w:p>
                    <w:p w14:paraId="49C200F3" w14:textId="77777777" w:rsidR="00FB3596" w:rsidRDefault="00FB3596" w:rsidP="008437A4">
                      <w:pPr>
                        <w:rPr>
                          <w:rStyle w:val="Strong"/>
                          <w:rFonts w:ascii="Roboto" w:eastAsia="Times New Roman" w:hAnsi="Roboto" w:cs="Times New Roman"/>
                          <w:color w:val="222222"/>
                          <w:sz w:val="27"/>
                          <w:szCs w:val="27"/>
                          <w:lang w:val="en-IN" w:eastAsia="en-IN"/>
                        </w:rPr>
                      </w:pPr>
                    </w:p>
                    <w:p w14:paraId="32AB39A1" w14:textId="77777777" w:rsidR="00FB3596" w:rsidRDefault="00FB3596" w:rsidP="008437A4">
                      <w:pPr>
                        <w:rPr>
                          <w:rStyle w:val="Strong"/>
                          <w:rFonts w:ascii="Roboto" w:eastAsia="Times New Roman" w:hAnsi="Roboto" w:cs="Times New Roman"/>
                          <w:color w:val="222222"/>
                          <w:sz w:val="27"/>
                          <w:szCs w:val="27"/>
                          <w:lang w:val="en-IN" w:eastAsia="en-IN"/>
                        </w:rPr>
                      </w:pPr>
                    </w:p>
                    <w:p w14:paraId="6DCE96AC" w14:textId="77777777" w:rsidR="00FB3596" w:rsidRPr="0093030D" w:rsidRDefault="00FB3596" w:rsidP="008437A4">
                      <w:pPr>
                        <w:rPr>
                          <w:lang w:val="en-IN"/>
                        </w:rPr>
                      </w:pPr>
                    </w:p>
                    <w:p w14:paraId="297745BD" w14:textId="77777777" w:rsidR="00FB3596" w:rsidRDefault="00FB3596" w:rsidP="008437A4"/>
                  </w:txbxContent>
                </v:textbox>
              </v:shape>
            </w:pict>
          </mc:Fallback>
        </mc:AlternateContent>
      </w:r>
      <w:r w:rsidR="008437A4">
        <w:rPr>
          <w:noProof/>
          <w:color w:val="D0300F" w:themeColor="accent6" w:themeShade="BF"/>
        </w:rPr>
        <mc:AlternateContent>
          <mc:Choice Requires="wps">
            <w:drawing>
              <wp:anchor distT="0" distB="0" distL="114300" distR="114300" simplePos="0" relativeHeight="251923456" behindDoc="0" locked="0" layoutInCell="1" allowOverlap="1" wp14:anchorId="72BCAD85" wp14:editId="4B59C499">
                <wp:simplePos x="0" y="0"/>
                <wp:positionH relativeFrom="column">
                  <wp:posOffset>-129540</wp:posOffset>
                </wp:positionH>
                <wp:positionV relativeFrom="paragraph">
                  <wp:posOffset>-3535045</wp:posOffset>
                </wp:positionV>
                <wp:extent cx="1805940" cy="1790700"/>
                <wp:effectExtent l="0" t="0" r="3810" b="0"/>
                <wp:wrapNone/>
                <wp:docPr id="205" name="Rectangle: Single Corner Snipped 205"/>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6E49C1" w14:textId="77777777" w:rsidR="00FB3596" w:rsidRPr="00BC4FF1" w:rsidRDefault="00FB3596" w:rsidP="008437A4">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AD85" id="Rectangle: Single Corner Snipped 205" o:spid="_x0000_s1052" style="position:absolute;margin-left:-10.2pt;margin-top:-278.35pt;width:142.2pt;height:14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456E49C1" w14:textId="77777777" w:rsidR="00FB3596" w:rsidRPr="00BC4FF1" w:rsidRDefault="00FB3596" w:rsidP="008437A4">
                      <w:pPr>
                        <w:pStyle w:val="Heading3"/>
                        <w:spacing w:before="0"/>
                        <w:rPr>
                          <w:color w:val="FFC40C" w:themeColor="accent5"/>
                          <w:sz w:val="32"/>
                          <w:szCs w:val="32"/>
                          <w:lang w:val="en-IN"/>
                        </w:rPr>
                      </w:pPr>
                    </w:p>
                  </w:txbxContent>
                </v:textbox>
              </v:shape>
            </w:pict>
          </mc:Fallback>
        </mc:AlternateContent>
      </w:r>
      <w:r w:rsidR="008437A4">
        <w:rPr>
          <w:noProof/>
          <w:color w:val="D0300F" w:themeColor="accent6" w:themeShade="BF"/>
        </w:rPr>
        <mc:AlternateContent>
          <mc:Choice Requires="wps">
            <w:drawing>
              <wp:anchor distT="0" distB="0" distL="114300" distR="114300" simplePos="0" relativeHeight="251924480" behindDoc="0" locked="0" layoutInCell="1" allowOverlap="1" wp14:anchorId="4DD7F008" wp14:editId="70204390">
                <wp:simplePos x="0" y="0"/>
                <wp:positionH relativeFrom="column">
                  <wp:posOffset>4472940</wp:posOffset>
                </wp:positionH>
                <wp:positionV relativeFrom="paragraph">
                  <wp:posOffset>-8663306</wp:posOffset>
                </wp:positionV>
                <wp:extent cx="2435860" cy="2400300"/>
                <wp:effectExtent l="0" t="0" r="2540" b="0"/>
                <wp:wrapNone/>
                <wp:docPr id="206" name="Rectangle: Single Corner Snipped 206"/>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104C01" w14:textId="77777777" w:rsidR="00FB3596" w:rsidRDefault="00FB3596" w:rsidP="008437A4">
                            <w:pPr>
                              <w:pStyle w:val="Heading3"/>
                              <w:spacing w:before="0"/>
                              <w:jc w:val="left"/>
                              <w:rPr>
                                <w:color w:val="FFC40C" w:themeColor="accent5"/>
                                <w:sz w:val="34"/>
                                <w:szCs w:val="34"/>
                                <w:lang w:val="en-IN"/>
                              </w:rPr>
                            </w:pPr>
                          </w:p>
                          <w:p w14:paraId="13408281" w14:textId="77777777" w:rsidR="00FB3596" w:rsidRPr="00BC4FF1" w:rsidRDefault="00FB3596" w:rsidP="008437A4">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2CDB54EC" w14:textId="77777777" w:rsidR="00FB3596" w:rsidRPr="00BC4FF1" w:rsidRDefault="00FB3596" w:rsidP="008437A4">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555B534" w14:textId="77777777" w:rsidR="00FB3596" w:rsidRPr="00BC4FF1" w:rsidRDefault="00FB3596" w:rsidP="008437A4">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7F008" id="Rectangle: Single Corner Snipped 206" o:spid="_x0000_s1053" style="position:absolute;margin-left:352.2pt;margin-top:-682.15pt;width:191.8pt;height:189pt;flip:x 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33104C01" w14:textId="77777777" w:rsidR="00FB3596" w:rsidRDefault="00FB3596" w:rsidP="008437A4">
                      <w:pPr>
                        <w:pStyle w:val="Heading3"/>
                        <w:spacing w:before="0"/>
                        <w:jc w:val="left"/>
                        <w:rPr>
                          <w:color w:val="FFC40C" w:themeColor="accent5"/>
                          <w:sz w:val="34"/>
                          <w:szCs w:val="34"/>
                          <w:lang w:val="en-IN"/>
                        </w:rPr>
                      </w:pPr>
                    </w:p>
                    <w:p w14:paraId="13408281" w14:textId="77777777" w:rsidR="00FB3596" w:rsidRPr="00BC4FF1" w:rsidRDefault="00FB3596" w:rsidP="008437A4">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2CDB54EC" w14:textId="77777777" w:rsidR="00FB3596" w:rsidRPr="00BC4FF1" w:rsidRDefault="00FB3596" w:rsidP="008437A4">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555B534" w14:textId="77777777" w:rsidR="00FB3596" w:rsidRPr="00BC4FF1" w:rsidRDefault="00FB3596" w:rsidP="008437A4">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8437A4">
        <w:rPr>
          <w:noProof/>
          <w:color w:val="D0300F" w:themeColor="accent6" w:themeShade="BF"/>
        </w:rPr>
        <mc:AlternateContent>
          <mc:Choice Requires="wps">
            <w:drawing>
              <wp:anchor distT="0" distB="0" distL="114300" distR="114300" simplePos="0" relativeHeight="251922432" behindDoc="0" locked="0" layoutInCell="1" allowOverlap="1" wp14:anchorId="20CCD14B" wp14:editId="6C85E5F6">
                <wp:simplePos x="0" y="0"/>
                <wp:positionH relativeFrom="column">
                  <wp:posOffset>1089660</wp:posOffset>
                </wp:positionH>
                <wp:positionV relativeFrom="paragraph">
                  <wp:posOffset>-6918325</wp:posOffset>
                </wp:positionV>
                <wp:extent cx="3981450" cy="3981450"/>
                <wp:effectExtent l="0" t="0" r="0" b="0"/>
                <wp:wrapNone/>
                <wp:docPr id="207" name="Rectangle: Diagonal Corners Snipped 207"/>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157310" w14:textId="77777777" w:rsidR="00FB3596" w:rsidRDefault="00FB3596" w:rsidP="008437A4">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75EC31A8" w14:textId="77777777" w:rsidR="00FB3596" w:rsidRPr="00CB0CFF" w:rsidRDefault="00FB3596" w:rsidP="008437A4">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CD14B" id="Rectangle: Diagonal Corners Snipped 207" o:spid="_x0000_s1054" style="position:absolute;margin-left:85.8pt;margin-top:-544.75pt;width:313.5pt;height:31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Ms1O080CAAAQ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74157310" w14:textId="77777777" w:rsidR="00FB3596" w:rsidRDefault="00FB3596" w:rsidP="008437A4">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75EC31A8" w14:textId="77777777" w:rsidR="00FB3596" w:rsidRPr="00CB0CFF" w:rsidRDefault="00FB3596" w:rsidP="008437A4">
                      <w:pPr>
                        <w:rPr>
                          <w:lang w:val="en-IN"/>
                        </w:rPr>
                      </w:pPr>
                    </w:p>
                  </w:txbxContent>
                </v:textbox>
              </v:shape>
            </w:pict>
          </mc:Fallback>
        </mc:AlternateContent>
      </w:r>
    </w:p>
    <w:p w14:paraId="5F695B9A" w14:textId="1DF9FE3C" w:rsidR="00EE7959" w:rsidRDefault="00EE7959" w:rsidP="005E6AF0">
      <w:pPr>
        <w:ind w:right="3600"/>
        <w:rPr>
          <w:color w:val="D0300F" w:themeColor="accent6" w:themeShade="BF"/>
        </w:rPr>
      </w:pPr>
    </w:p>
    <w:p w14:paraId="67F66705" w14:textId="72DB1450" w:rsidR="00EE7959" w:rsidRDefault="00EE7959" w:rsidP="004D4571">
      <w:pPr>
        <w:rPr>
          <w:color w:val="D0300F" w:themeColor="accent6" w:themeShade="BF"/>
        </w:rPr>
      </w:pPr>
    </w:p>
    <w:p w14:paraId="1339F9E3" w14:textId="77777777" w:rsidR="00EE7959" w:rsidRPr="00127C5F" w:rsidRDefault="00EE7959" w:rsidP="00EE7959">
      <w:pPr>
        <w:rPr>
          <w:color w:val="D0300F" w:themeColor="accent6" w:themeShade="BF"/>
        </w:rPr>
      </w:pPr>
      <w:r>
        <w:rPr>
          <w:noProof/>
          <w:color w:val="D0300F" w:themeColor="accent6" w:themeShade="BF"/>
        </w:rPr>
        <mc:AlternateContent>
          <mc:Choice Requires="wps">
            <w:drawing>
              <wp:anchor distT="0" distB="0" distL="114300" distR="114300" simplePos="0" relativeHeight="251955200" behindDoc="0" locked="0" layoutInCell="1" allowOverlap="1" wp14:anchorId="2BE027CD" wp14:editId="5163C015">
                <wp:simplePos x="0" y="0"/>
                <wp:positionH relativeFrom="column">
                  <wp:posOffset>-129540</wp:posOffset>
                </wp:positionH>
                <wp:positionV relativeFrom="paragraph">
                  <wp:posOffset>-3535045</wp:posOffset>
                </wp:positionV>
                <wp:extent cx="1805940" cy="1790700"/>
                <wp:effectExtent l="0" t="0" r="3810" b="0"/>
                <wp:wrapNone/>
                <wp:docPr id="232" name="Rectangle: Single Corner Snipped 232"/>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0FB000" w14:textId="77777777" w:rsidR="00FB3596" w:rsidRPr="00BC4FF1" w:rsidRDefault="00FB3596" w:rsidP="00EE7959">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027CD" id="Rectangle: Single Corner Snipped 232" o:spid="_x0000_s1055" style="position:absolute;margin-left:-10.2pt;margin-top:-278.35pt;width:142.2pt;height:14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F0FB000" w14:textId="77777777" w:rsidR="00FB3596" w:rsidRPr="00BC4FF1" w:rsidRDefault="00FB3596" w:rsidP="00EE7959">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56224" behindDoc="0" locked="0" layoutInCell="1" allowOverlap="1" wp14:anchorId="7ACCD2F2" wp14:editId="1EC58EA5">
                <wp:simplePos x="0" y="0"/>
                <wp:positionH relativeFrom="column">
                  <wp:posOffset>4472940</wp:posOffset>
                </wp:positionH>
                <wp:positionV relativeFrom="paragraph">
                  <wp:posOffset>-8663306</wp:posOffset>
                </wp:positionV>
                <wp:extent cx="2435860" cy="2400300"/>
                <wp:effectExtent l="0" t="0" r="2540" b="0"/>
                <wp:wrapNone/>
                <wp:docPr id="233" name="Rectangle: Single Corner Snipped 233"/>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DFED22" w14:textId="77777777" w:rsidR="00FB3596" w:rsidRDefault="00FB3596" w:rsidP="00EE7959">
                            <w:pPr>
                              <w:pStyle w:val="Heading3"/>
                              <w:spacing w:before="0"/>
                              <w:jc w:val="left"/>
                              <w:rPr>
                                <w:color w:val="FFC40C" w:themeColor="accent5"/>
                                <w:sz w:val="34"/>
                                <w:szCs w:val="34"/>
                                <w:lang w:val="en-IN"/>
                              </w:rPr>
                            </w:pPr>
                          </w:p>
                          <w:p w14:paraId="0498F205" w14:textId="77777777" w:rsidR="00FB3596" w:rsidRPr="00BC4FF1" w:rsidRDefault="00FB3596" w:rsidP="00EE7959">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A8953EC" w14:textId="77777777" w:rsidR="00FB3596" w:rsidRPr="00BC4FF1" w:rsidRDefault="00FB3596" w:rsidP="00EE7959">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1658816" w14:textId="77777777" w:rsidR="00FB3596" w:rsidRPr="00BC4FF1" w:rsidRDefault="00FB3596" w:rsidP="00EE7959">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CD2F2" id="Rectangle: Single Corner Snipped 233" o:spid="_x0000_s1056" style="position:absolute;margin-left:352.2pt;margin-top:-682.15pt;width:191.8pt;height:189pt;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A7UgUJ0wIAAAg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17DFED22" w14:textId="77777777" w:rsidR="00FB3596" w:rsidRDefault="00FB3596" w:rsidP="00EE7959">
                      <w:pPr>
                        <w:pStyle w:val="Heading3"/>
                        <w:spacing w:before="0"/>
                        <w:jc w:val="left"/>
                        <w:rPr>
                          <w:color w:val="FFC40C" w:themeColor="accent5"/>
                          <w:sz w:val="34"/>
                          <w:szCs w:val="34"/>
                          <w:lang w:val="en-IN"/>
                        </w:rPr>
                      </w:pPr>
                    </w:p>
                    <w:p w14:paraId="0498F205" w14:textId="77777777" w:rsidR="00FB3596" w:rsidRPr="00BC4FF1" w:rsidRDefault="00FB3596" w:rsidP="00EE7959">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A8953EC" w14:textId="77777777" w:rsidR="00FB3596" w:rsidRPr="00BC4FF1" w:rsidRDefault="00FB3596" w:rsidP="00EE7959">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1658816" w14:textId="77777777" w:rsidR="00FB3596" w:rsidRPr="00BC4FF1" w:rsidRDefault="00FB3596" w:rsidP="00EE7959">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1954176" behindDoc="0" locked="0" layoutInCell="1" allowOverlap="1" wp14:anchorId="1BFE05D1" wp14:editId="7B31ED67">
                <wp:simplePos x="0" y="0"/>
                <wp:positionH relativeFrom="column">
                  <wp:posOffset>1089660</wp:posOffset>
                </wp:positionH>
                <wp:positionV relativeFrom="paragraph">
                  <wp:posOffset>-6918325</wp:posOffset>
                </wp:positionV>
                <wp:extent cx="3981450" cy="3981450"/>
                <wp:effectExtent l="0" t="0" r="0" b="0"/>
                <wp:wrapNone/>
                <wp:docPr id="234" name="Rectangle: Diagonal Corners Snipped 234"/>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227781" w14:textId="77777777" w:rsidR="00FB3596" w:rsidRDefault="00FB3596" w:rsidP="00EE7959">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84F5C97" w14:textId="77777777" w:rsidR="00FB3596" w:rsidRPr="00CB0CFF" w:rsidRDefault="00FB3596" w:rsidP="00EE7959">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E05D1" id="Rectangle: Diagonal Corners Snipped 234" o:spid="_x0000_s1057" style="position:absolute;margin-left:85.8pt;margin-top:-544.75pt;width:313.5pt;height:31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HAmtsPOAgAAEA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2F227781" w14:textId="77777777" w:rsidR="00FB3596" w:rsidRDefault="00FB3596" w:rsidP="00EE7959">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84F5C97" w14:textId="77777777" w:rsidR="00FB3596" w:rsidRPr="00CB0CFF" w:rsidRDefault="00FB3596" w:rsidP="00EE7959">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60320" behindDoc="0" locked="0" layoutInCell="1" allowOverlap="1" wp14:anchorId="456D7763" wp14:editId="1389EB42">
                <wp:simplePos x="0" y="0"/>
                <wp:positionH relativeFrom="column">
                  <wp:posOffset>0</wp:posOffset>
                </wp:positionH>
                <wp:positionV relativeFrom="paragraph">
                  <wp:posOffset>-259080</wp:posOffset>
                </wp:positionV>
                <wp:extent cx="3147060" cy="2560320"/>
                <wp:effectExtent l="0" t="0" r="0" b="0"/>
                <wp:wrapNone/>
                <wp:docPr id="238" name="Rectangle: Single Corner Snipped 238"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B4885" w14:textId="77777777" w:rsidR="00FB3596" w:rsidRDefault="00FB3596" w:rsidP="00EE7959">
                            <w:pPr>
                              <w:pStyle w:val="Heading1"/>
                              <w:rPr>
                                <w:color w:val="571745" w:themeColor="text2"/>
                              </w:rPr>
                            </w:pPr>
                          </w:p>
                          <w:p w14:paraId="07BA06F0" w14:textId="6473019B" w:rsidR="00FB3596" w:rsidRPr="00F7167D" w:rsidRDefault="00FB3596" w:rsidP="00EE7959">
                            <w:pPr>
                              <w:pStyle w:val="Heading1"/>
                            </w:pPr>
                            <w:r>
                              <w:rPr>
                                <w:color w:val="571745" w:themeColor="text2"/>
                              </w:rPr>
                              <w:t>COMMAND 3</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D7763" id="Rectangle: Single Corner Snipped 238" o:spid="_x0000_s1058" alt="Title: Shape" style="position:absolute;margin-left:0;margin-top:-20.4pt;width:247.8pt;height:201.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E1B4885" w14:textId="77777777" w:rsidR="00FB3596" w:rsidRDefault="00FB3596" w:rsidP="00EE7959">
                      <w:pPr>
                        <w:pStyle w:val="Heading1"/>
                        <w:rPr>
                          <w:color w:val="571745" w:themeColor="text2"/>
                        </w:rPr>
                      </w:pPr>
                    </w:p>
                    <w:p w14:paraId="07BA06F0" w14:textId="6473019B" w:rsidR="00FB3596" w:rsidRPr="00F7167D" w:rsidRDefault="00FB3596" w:rsidP="00EE7959">
                      <w:pPr>
                        <w:pStyle w:val="Heading1"/>
                      </w:pPr>
                      <w:r>
                        <w:rPr>
                          <w:color w:val="571745" w:themeColor="text2"/>
                        </w:rPr>
                        <w:t>COMMAND 3</w:t>
                      </w:r>
                    </w:p>
                  </w:txbxContent>
                </v:textbox>
              </v:shape>
            </w:pict>
          </mc:Fallback>
        </mc:AlternateContent>
      </w:r>
    </w:p>
    <w:p w14:paraId="3234382E" w14:textId="643737AE" w:rsidR="00EE7959" w:rsidRDefault="00EE7959" w:rsidP="00EE7959">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1959296" behindDoc="0" locked="0" layoutInCell="1" allowOverlap="1" wp14:anchorId="3AE3A2D7" wp14:editId="78BB4E11">
                <wp:simplePos x="0" y="0"/>
                <wp:positionH relativeFrom="column">
                  <wp:posOffset>2209800</wp:posOffset>
                </wp:positionH>
                <wp:positionV relativeFrom="paragraph">
                  <wp:posOffset>995045</wp:posOffset>
                </wp:positionV>
                <wp:extent cx="3771900" cy="2506980"/>
                <wp:effectExtent l="0" t="0" r="0" b="7620"/>
                <wp:wrapNone/>
                <wp:docPr id="240" name="Rectangle: Single Corner Snipped 240"/>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8B0B0D" w14:textId="77777777" w:rsidR="00FB3596" w:rsidRPr="0093030D" w:rsidRDefault="00FB3596" w:rsidP="00EE7959">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3A2D7" id="Rectangle: Single Corner Snipped 240" o:spid="_x0000_s1059" style="position:absolute;margin-left:174pt;margin-top:78.35pt;width:297pt;height:197.4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4D8B0B0D" w14:textId="77777777" w:rsidR="00FB3596" w:rsidRPr="0093030D" w:rsidRDefault="00FB3596" w:rsidP="00EE7959">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61344" behindDoc="0" locked="0" layoutInCell="1" allowOverlap="1" wp14:anchorId="54E32F27" wp14:editId="2A94D74B">
                <wp:simplePos x="0" y="0"/>
                <wp:positionH relativeFrom="column">
                  <wp:posOffset>2354580</wp:posOffset>
                </wp:positionH>
                <wp:positionV relativeFrom="paragraph">
                  <wp:posOffset>1726565</wp:posOffset>
                </wp:positionV>
                <wp:extent cx="3611880" cy="177546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48934D" w14:textId="536782A8" w:rsidR="00FB3596" w:rsidRPr="004F68A6" w:rsidRDefault="00FB3596" w:rsidP="004F68A6">
                            <w:pPr>
                              <w:jc w:val="center"/>
                              <w:rPr>
                                <w:rStyle w:val="Strong"/>
                                <w:rFonts w:ascii="Arial" w:eastAsia="Times New Roman" w:hAnsi="Arial" w:cs="Arial"/>
                                <w:color w:val="222222"/>
                                <w:sz w:val="27"/>
                                <w:szCs w:val="27"/>
                                <w:lang w:val="en-IN" w:eastAsia="en-IN"/>
                              </w:rPr>
                            </w:pPr>
                            <w:r w:rsidRPr="004F68A6">
                              <w:rPr>
                                <w:rStyle w:val="Strong"/>
                                <w:rFonts w:ascii="Arial" w:eastAsia="Times New Roman" w:hAnsi="Arial" w:cs="Arial"/>
                                <w:color w:val="222222"/>
                                <w:sz w:val="27"/>
                                <w:szCs w:val="27"/>
                                <w:lang w:val="en-IN" w:eastAsia="en-IN"/>
                              </w:rPr>
                              <w:t>date</w:t>
                            </w:r>
                          </w:p>
                          <w:p w14:paraId="3047C545" w14:textId="77777777" w:rsidR="00FB3596" w:rsidRPr="004F68A6" w:rsidRDefault="00FB3596" w:rsidP="004F68A6">
                            <w:pPr>
                              <w:rPr>
                                <w:rStyle w:val="Strong"/>
                                <w:rFonts w:ascii="Arial" w:eastAsia="Times New Roman" w:hAnsi="Arial" w:cs="Arial"/>
                                <w:color w:val="222222"/>
                                <w:sz w:val="27"/>
                                <w:szCs w:val="27"/>
                                <w:lang w:val="en-IN" w:eastAsia="en-IN"/>
                              </w:rPr>
                            </w:pPr>
                            <w:r w:rsidRPr="004F68A6">
                              <w:rPr>
                                <w:rStyle w:val="Strong"/>
                                <w:rFonts w:ascii="Arial" w:eastAsia="Times New Roman" w:hAnsi="Arial" w:cs="Arial"/>
                                <w:color w:val="222222"/>
                                <w:sz w:val="27"/>
                                <w:szCs w:val="27"/>
                                <w:lang w:val="en-IN" w:eastAsia="en-IN"/>
                              </w:rPr>
                              <w:t>In Linux, date command is used to check the current date and time of the system. This command allows you to set custom formats for dates.</w:t>
                            </w:r>
                          </w:p>
                          <w:p w14:paraId="4C67A8CE" w14:textId="77777777" w:rsidR="00FB3596" w:rsidRPr="004F68A6" w:rsidRDefault="00FB3596" w:rsidP="004F68A6">
                            <w:pPr>
                              <w:rPr>
                                <w:rStyle w:val="Strong"/>
                                <w:rFonts w:ascii="Arial" w:eastAsia="Times New Roman" w:hAnsi="Arial" w:cs="Arial"/>
                                <w:color w:val="222222"/>
                                <w:sz w:val="27"/>
                                <w:szCs w:val="27"/>
                                <w:lang w:val="en-IN" w:eastAsia="en-IN"/>
                              </w:rPr>
                            </w:pPr>
                          </w:p>
                          <w:p w14:paraId="5923B865" w14:textId="3FC3BE47" w:rsidR="00FB3596" w:rsidRDefault="00FB3596" w:rsidP="004F68A6">
                            <w:r w:rsidRPr="004F68A6">
                              <w:rPr>
                                <w:rStyle w:val="Strong"/>
                                <w:rFonts w:ascii="Arial" w:eastAsia="Times New Roman" w:hAnsi="Arial" w:cs="Arial"/>
                                <w:color w:val="222222"/>
                                <w:sz w:val="27"/>
                                <w:szCs w:val="27"/>
                                <w:lang w:val="en-IN" w:eastAsia="en-IN"/>
                              </w:rPr>
                              <w:t>As an example, by using 'date +%D' you can view the date in 'MM/DD/YY'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2F27" id="Text Box 241" o:spid="_x0000_s1060" type="#_x0000_t202" style="position:absolute;margin-left:185.4pt;margin-top:135.95pt;width:284.4pt;height:139.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" filled="f" stroked="f">
                <v:textbox>
                  <w:txbxContent>
                    <w:p w14:paraId="3948934D" w14:textId="536782A8" w:rsidR="00FB3596" w:rsidRPr="004F68A6" w:rsidRDefault="00FB3596" w:rsidP="004F68A6">
                      <w:pPr>
                        <w:jc w:val="center"/>
                        <w:rPr>
                          <w:rStyle w:val="Strong"/>
                          <w:rFonts w:ascii="Arial" w:eastAsia="Times New Roman" w:hAnsi="Arial" w:cs="Arial"/>
                          <w:color w:val="222222"/>
                          <w:sz w:val="27"/>
                          <w:szCs w:val="27"/>
                          <w:lang w:val="en-IN" w:eastAsia="en-IN"/>
                        </w:rPr>
                      </w:pPr>
                      <w:r w:rsidRPr="004F68A6">
                        <w:rPr>
                          <w:rStyle w:val="Strong"/>
                          <w:rFonts w:ascii="Arial" w:eastAsia="Times New Roman" w:hAnsi="Arial" w:cs="Arial"/>
                          <w:color w:val="222222"/>
                          <w:sz w:val="27"/>
                          <w:szCs w:val="27"/>
                          <w:lang w:val="en-IN" w:eastAsia="en-IN"/>
                        </w:rPr>
                        <w:t>date</w:t>
                      </w:r>
                    </w:p>
                    <w:p w14:paraId="3047C545" w14:textId="77777777" w:rsidR="00FB3596" w:rsidRPr="004F68A6" w:rsidRDefault="00FB3596" w:rsidP="004F68A6">
                      <w:pPr>
                        <w:rPr>
                          <w:rStyle w:val="Strong"/>
                          <w:rFonts w:ascii="Arial" w:eastAsia="Times New Roman" w:hAnsi="Arial" w:cs="Arial"/>
                          <w:color w:val="222222"/>
                          <w:sz w:val="27"/>
                          <w:szCs w:val="27"/>
                          <w:lang w:val="en-IN" w:eastAsia="en-IN"/>
                        </w:rPr>
                      </w:pPr>
                      <w:r w:rsidRPr="004F68A6">
                        <w:rPr>
                          <w:rStyle w:val="Strong"/>
                          <w:rFonts w:ascii="Arial" w:eastAsia="Times New Roman" w:hAnsi="Arial" w:cs="Arial"/>
                          <w:color w:val="222222"/>
                          <w:sz w:val="27"/>
                          <w:szCs w:val="27"/>
                          <w:lang w:val="en-IN" w:eastAsia="en-IN"/>
                        </w:rPr>
                        <w:t>In Linux, date command is used to check the current date and time of the system. This command allows you to set custom formats for dates.</w:t>
                      </w:r>
                    </w:p>
                    <w:p w14:paraId="4C67A8CE" w14:textId="77777777" w:rsidR="00FB3596" w:rsidRPr="004F68A6" w:rsidRDefault="00FB3596" w:rsidP="004F68A6">
                      <w:pPr>
                        <w:rPr>
                          <w:rStyle w:val="Strong"/>
                          <w:rFonts w:ascii="Arial" w:eastAsia="Times New Roman" w:hAnsi="Arial" w:cs="Arial"/>
                          <w:color w:val="222222"/>
                          <w:sz w:val="27"/>
                          <w:szCs w:val="27"/>
                          <w:lang w:val="en-IN" w:eastAsia="en-IN"/>
                        </w:rPr>
                      </w:pPr>
                    </w:p>
                    <w:p w14:paraId="5923B865" w14:textId="3FC3BE47" w:rsidR="00FB3596" w:rsidRDefault="00FB3596" w:rsidP="004F68A6">
                      <w:r w:rsidRPr="004F68A6">
                        <w:rPr>
                          <w:rStyle w:val="Strong"/>
                          <w:rFonts w:ascii="Arial" w:eastAsia="Times New Roman" w:hAnsi="Arial" w:cs="Arial"/>
                          <w:color w:val="222222"/>
                          <w:sz w:val="27"/>
                          <w:szCs w:val="27"/>
                          <w:lang w:val="en-IN" w:eastAsia="en-IN"/>
                        </w:rPr>
                        <w:t>As an example, by using 'date +%D' you can view the date in 'MM/DD/YY' format.</w:t>
                      </w:r>
                    </w:p>
                  </w:txbxContent>
                </v:textbox>
              </v:shape>
            </w:pict>
          </mc:Fallback>
        </mc:AlternateContent>
      </w:r>
      <w:r>
        <w:rPr>
          <w:noProof/>
          <w:color w:val="D0300F" w:themeColor="accent6" w:themeShade="BF"/>
        </w:rPr>
        <mc:AlternateContent>
          <mc:Choice Requires="wps">
            <w:drawing>
              <wp:anchor distT="0" distB="0" distL="114300" distR="114300" simplePos="0" relativeHeight="251953152" behindDoc="0" locked="0" layoutInCell="1" allowOverlap="1" wp14:anchorId="74979507" wp14:editId="56CD7EAF">
                <wp:simplePos x="0" y="0"/>
                <wp:positionH relativeFrom="margin">
                  <wp:posOffset>6426200</wp:posOffset>
                </wp:positionH>
                <wp:positionV relativeFrom="margin">
                  <wp:posOffset>1318260</wp:posOffset>
                </wp:positionV>
                <wp:extent cx="1356995" cy="868680"/>
                <wp:effectExtent l="0" t="0" r="0" b="7620"/>
                <wp:wrapNone/>
                <wp:docPr id="250"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6248AE5F" w14:textId="77777777" w:rsidR="00FB3596" w:rsidRPr="0093030D" w:rsidRDefault="00FB3596" w:rsidP="00EE7959">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4979507" id="_x0000_s1061" style="position:absolute;margin-left:506pt;margin-top:103.8pt;width:106.85pt;height:68.4pt;rotation:180;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DMVmkPLwIAAD0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6248AE5F" w14:textId="77777777" w:rsidR="00FB3596" w:rsidRPr="0093030D" w:rsidRDefault="00FB3596" w:rsidP="00EE7959">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85C17D4" w14:textId="5CF3CB2B" w:rsidR="00EE7959" w:rsidRPr="00127C5F" w:rsidRDefault="005E6AF0" w:rsidP="00EE7959">
      <w:pPr>
        <w:rPr>
          <w:color w:val="D0300F" w:themeColor="accent6" w:themeShade="BF"/>
        </w:rPr>
        <w:sectPr w:rsidR="00EE7959"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1990016" behindDoc="0" locked="0" layoutInCell="1" allowOverlap="1" wp14:anchorId="0FC6248A" wp14:editId="468A41B8">
                <wp:simplePos x="0" y="0"/>
                <wp:positionH relativeFrom="column">
                  <wp:posOffset>5626100</wp:posOffset>
                </wp:positionH>
                <wp:positionV relativeFrom="paragraph">
                  <wp:posOffset>7416165</wp:posOffset>
                </wp:positionV>
                <wp:extent cx="1417320" cy="281940"/>
                <wp:effectExtent l="0" t="0" r="0" b="3810"/>
                <wp:wrapNone/>
                <wp:docPr id="175" name="Text Box 175"/>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76A88C4"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6248A" id="Text Box 175" o:spid="_x0000_s1062" type="#_x0000_t202" style="position:absolute;margin-left:443pt;margin-top:583.95pt;width:111.6pt;height:22.2pt;z-index:25199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" filled="f" stroked="f">
                <v:textbox>
                  <w:txbxContent>
                    <w:p w14:paraId="376A88C4"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58272" behindDoc="0" locked="0" layoutInCell="1" allowOverlap="1" wp14:anchorId="0261161E" wp14:editId="2D51D524">
                <wp:simplePos x="0" y="0"/>
                <wp:positionH relativeFrom="column">
                  <wp:posOffset>5330402</wp:posOffset>
                </wp:positionH>
                <wp:positionV relativeFrom="paragraph">
                  <wp:posOffset>7261225</wp:posOffset>
                </wp:positionV>
                <wp:extent cx="7089140" cy="652780"/>
                <wp:effectExtent l="0" t="0" r="0" b="0"/>
                <wp:wrapNone/>
                <wp:docPr id="249" name="Parallelogram 249"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75469" id="Parallelogram 249" o:spid="_x0000_s1026" type="#_x0000_t7" alt="Title: Shape" style="position:absolute;margin-left:419.7pt;margin-top:571.75pt;width:558.2pt;height:51.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1957248" behindDoc="0" locked="0" layoutInCell="1" allowOverlap="1" wp14:anchorId="2B140FD8" wp14:editId="7AB30354">
                <wp:simplePos x="0" y="0"/>
                <wp:positionH relativeFrom="column">
                  <wp:posOffset>-1484206</wp:posOffset>
                </wp:positionH>
                <wp:positionV relativeFrom="paragraph">
                  <wp:posOffset>7261225</wp:posOffset>
                </wp:positionV>
                <wp:extent cx="7089140" cy="652780"/>
                <wp:effectExtent l="0" t="0" r="0" b="0"/>
                <wp:wrapNone/>
                <wp:docPr id="248" name="Parallelogram 248"/>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CAF4C0" w14:textId="77777777" w:rsidR="00FB3596" w:rsidRPr="005714F7" w:rsidRDefault="00FB3596" w:rsidP="00EE7959">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81C45AF" w14:textId="77777777" w:rsidR="00FB3596" w:rsidRDefault="00FB3596" w:rsidP="00EE79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0FD8" id="Parallelogram 248" o:spid="_x0000_s1063" type="#_x0000_t7" style="position:absolute;margin-left:-116.85pt;margin-top:571.75pt;width:558.2pt;height:51.4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" adj="1379" fillcolor="#ffc40c [3208]" stroked="f" strokeweight="3pt">
                <v:textbox>
                  <w:txbxContent>
                    <w:p w14:paraId="3FCAF4C0" w14:textId="77777777" w:rsidR="00FB3596" w:rsidRPr="005714F7" w:rsidRDefault="00FB3596" w:rsidP="00EE7959">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81C45AF" w14:textId="77777777" w:rsidR="00FB3596" w:rsidRDefault="00FB3596" w:rsidP="00EE7959">
                      <w:pPr>
                        <w:jc w:val="center"/>
                      </w:pPr>
                    </w:p>
                  </w:txbxContent>
                </v:textbox>
              </v:shape>
            </w:pict>
          </mc:Fallback>
        </mc:AlternateContent>
      </w:r>
      <w:r w:rsidR="00EE7959">
        <w:rPr>
          <w:noProof/>
          <w:color w:val="D0300F" w:themeColor="accent6" w:themeShade="BF"/>
        </w:rPr>
        <mc:AlternateContent>
          <mc:Choice Requires="wps">
            <w:drawing>
              <wp:anchor distT="0" distB="0" distL="114300" distR="114300" simplePos="0" relativeHeight="251962368" behindDoc="0" locked="0" layoutInCell="1" allowOverlap="1" wp14:anchorId="2D12F1BC" wp14:editId="424B0019">
                <wp:simplePos x="0" y="0"/>
                <wp:positionH relativeFrom="column">
                  <wp:posOffset>968375</wp:posOffset>
                </wp:positionH>
                <wp:positionV relativeFrom="paragraph">
                  <wp:posOffset>3648075</wp:posOffset>
                </wp:positionV>
                <wp:extent cx="5977467" cy="2142066"/>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5977467" cy="2142066"/>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2D2E0E0" w14:textId="77777777" w:rsidR="00FB3596" w:rsidRDefault="00FB3596" w:rsidP="00EE7959">
                            <w:pPr>
                              <w:rPr>
                                <w:noProof/>
                              </w:rPr>
                            </w:pPr>
                          </w:p>
                          <w:p w14:paraId="1695630B" w14:textId="39B65475" w:rsidR="00FB3596" w:rsidRDefault="00FB3596" w:rsidP="00EE7959">
                            <w:r>
                              <w:rPr>
                                <w:noProof/>
                              </w:rPr>
                              <w:drawing>
                                <wp:inline distT="0" distB="0" distL="0" distR="0" wp14:anchorId="2E6C0244" wp14:editId="17D0A0D2">
                                  <wp:extent cx="12076430" cy="1667443"/>
                                  <wp:effectExtent l="0" t="0" r="127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70"/>
                                          <a:stretch/>
                                        </pic:blipFill>
                                        <pic:spPr bwMode="auto">
                                          <a:xfrm>
                                            <a:off x="0" y="0"/>
                                            <a:ext cx="12142710" cy="167659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F1BC" id="Text Box 239" o:spid="_x0000_s1064" type="#_x0000_t202" style="position:absolute;margin-left:76.25pt;margin-top:287.25pt;width:470.65pt;height:168.6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" filled="f" stroked="f">
                <v:textbox>
                  <w:txbxContent>
                    <w:p w14:paraId="22D2E0E0" w14:textId="77777777" w:rsidR="00FB3596" w:rsidRDefault="00FB3596" w:rsidP="00EE7959">
                      <w:pPr>
                        <w:rPr>
                          <w:noProof/>
                        </w:rPr>
                      </w:pPr>
                    </w:p>
                    <w:p w14:paraId="1695630B" w14:textId="39B65475" w:rsidR="00FB3596" w:rsidRDefault="00FB3596" w:rsidP="00EE7959">
                      <w:r>
                        <w:rPr>
                          <w:noProof/>
                        </w:rPr>
                        <w:drawing>
                          <wp:inline distT="0" distB="0" distL="0" distR="0" wp14:anchorId="2E6C0244" wp14:editId="17D0A0D2">
                            <wp:extent cx="12076430" cy="1667443"/>
                            <wp:effectExtent l="0" t="0" r="127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70"/>
                                    <a:stretch/>
                                  </pic:blipFill>
                                  <pic:spPr bwMode="auto">
                                    <a:xfrm>
                                      <a:off x="0" y="0"/>
                                      <a:ext cx="12142710" cy="167659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EE7959">
        <w:rPr>
          <w:noProof/>
          <w:color w:val="D0300F" w:themeColor="accent6" w:themeShade="BF"/>
        </w:rPr>
        <mc:AlternateContent>
          <mc:Choice Requires="wps">
            <w:drawing>
              <wp:anchor distT="0" distB="0" distL="114300" distR="114300" simplePos="0" relativeHeight="251944960" behindDoc="0" locked="0" layoutInCell="1" allowOverlap="1" wp14:anchorId="22533E1B" wp14:editId="6E825DDC">
                <wp:simplePos x="0" y="0"/>
                <wp:positionH relativeFrom="column">
                  <wp:posOffset>-129540</wp:posOffset>
                </wp:positionH>
                <wp:positionV relativeFrom="paragraph">
                  <wp:posOffset>-3535045</wp:posOffset>
                </wp:positionV>
                <wp:extent cx="1805940" cy="1790700"/>
                <wp:effectExtent l="0" t="0" r="3810" b="0"/>
                <wp:wrapNone/>
                <wp:docPr id="251" name="Rectangle: Single Corner Snipped 251"/>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90CC4F" w14:textId="77777777" w:rsidR="00FB3596" w:rsidRPr="00BC4FF1" w:rsidRDefault="00FB3596" w:rsidP="00EE7959">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33E1B" id="Rectangle: Single Corner Snipped 251" o:spid="_x0000_s1065" style="position:absolute;margin-left:-10.2pt;margin-top:-278.35pt;width:142.2pt;height:14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1E90CC4F" w14:textId="77777777" w:rsidR="00FB3596" w:rsidRPr="00BC4FF1" w:rsidRDefault="00FB3596" w:rsidP="00EE7959">
                      <w:pPr>
                        <w:pStyle w:val="Heading3"/>
                        <w:spacing w:before="0"/>
                        <w:rPr>
                          <w:color w:val="FFC40C" w:themeColor="accent5"/>
                          <w:sz w:val="32"/>
                          <w:szCs w:val="32"/>
                          <w:lang w:val="en-IN"/>
                        </w:rPr>
                      </w:pPr>
                    </w:p>
                  </w:txbxContent>
                </v:textbox>
              </v:shape>
            </w:pict>
          </mc:Fallback>
        </mc:AlternateContent>
      </w:r>
      <w:r w:rsidR="00EE7959">
        <w:rPr>
          <w:noProof/>
          <w:color w:val="D0300F" w:themeColor="accent6" w:themeShade="BF"/>
        </w:rPr>
        <mc:AlternateContent>
          <mc:Choice Requires="wps">
            <w:drawing>
              <wp:anchor distT="0" distB="0" distL="114300" distR="114300" simplePos="0" relativeHeight="251945984" behindDoc="0" locked="0" layoutInCell="1" allowOverlap="1" wp14:anchorId="1A57A8C6" wp14:editId="2FF2847B">
                <wp:simplePos x="0" y="0"/>
                <wp:positionH relativeFrom="column">
                  <wp:posOffset>4472940</wp:posOffset>
                </wp:positionH>
                <wp:positionV relativeFrom="paragraph">
                  <wp:posOffset>-8663306</wp:posOffset>
                </wp:positionV>
                <wp:extent cx="2435860" cy="2400300"/>
                <wp:effectExtent l="0" t="0" r="2540" b="0"/>
                <wp:wrapNone/>
                <wp:docPr id="252" name="Rectangle: Single Corner Snipped 252"/>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85651" w14:textId="77777777" w:rsidR="00FB3596" w:rsidRDefault="00FB3596" w:rsidP="00EE7959">
                            <w:pPr>
                              <w:pStyle w:val="Heading3"/>
                              <w:spacing w:before="0"/>
                              <w:jc w:val="left"/>
                              <w:rPr>
                                <w:color w:val="FFC40C" w:themeColor="accent5"/>
                                <w:sz w:val="34"/>
                                <w:szCs w:val="34"/>
                                <w:lang w:val="en-IN"/>
                              </w:rPr>
                            </w:pPr>
                          </w:p>
                          <w:p w14:paraId="4D543BA4" w14:textId="77777777" w:rsidR="00FB3596" w:rsidRPr="00BC4FF1" w:rsidRDefault="00FB3596" w:rsidP="00EE7959">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380D0BB" w14:textId="77777777" w:rsidR="00FB3596" w:rsidRPr="00BC4FF1" w:rsidRDefault="00FB3596" w:rsidP="00EE7959">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FD45AB7" w14:textId="77777777" w:rsidR="00FB3596" w:rsidRPr="00BC4FF1" w:rsidRDefault="00FB3596" w:rsidP="00EE7959">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7A8C6" id="Rectangle: Single Corner Snipped 252" o:spid="_x0000_s1066" style="position:absolute;margin-left:352.2pt;margin-top:-682.15pt;width:191.8pt;height:189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35385651" w14:textId="77777777" w:rsidR="00FB3596" w:rsidRDefault="00FB3596" w:rsidP="00EE7959">
                      <w:pPr>
                        <w:pStyle w:val="Heading3"/>
                        <w:spacing w:before="0"/>
                        <w:jc w:val="left"/>
                        <w:rPr>
                          <w:color w:val="FFC40C" w:themeColor="accent5"/>
                          <w:sz w:val="34"/>
                          <w:szCs w:val="34"/>
                          <w:lang w:val="en-IN"/>
                        </w:rPr>
                      </w:pPr>
                    </w:p>
                    <w:p w14:paraId="4D543BA4" w14:textId="77777777" w:rsidR="00FB3596" w:rsidRPr="00BC4FF1" w:rsidRDefault="00FB3596" w:rsidP="00EE7959">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380D0BB" w14:textId="77777777" w:rsidR="00FB3596" w:rsidRPr="00BC4FF1" w:rsidRDefault="00FB3596" w:rsidP="00EE7959">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FD45AB7" w14:textId="77777777" w:rsidR="00FB3596" w:rsidRPr="00BC4FF1" w:rsidRDefault="00FB3596" w:rsidP="00EE7959">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EE7959">
        <w:rPr>
          <w:noProof/>
          <w:color w:val="D0300F" w:themeColor="accent6" w:themeShade="BF"/>
        </w:rPr>
        <mc:AlternateContent>
          <mc:Choice Requires="wps">
            <w:drawing>
              <wp:anchor distT="0" distB="0" distL="114300" distR="114300" simplePos="0" relativeHeight="251943936" behindDoc="0" locked="0" layoutInCell="1" allowOverlap="1" wp14:anchorId="05D12047" wp14:editId="42D0031C">
                <wp:simplePos x="0" y="0"/>
                <wp:positionH relativeFrom="column">
                  <wp:posOffset>1089660</wp:posOffset>
                </wp:positionH>
                <wp:positionV relativeFrom="paragraph">
                  <wp:posOffset>-6918325</wp:posOffset>
                </wp:positionV>
                <wp:extent cx="3981450" cy="3981450"/>
                <wp:effectExtent l="0" t="0" r="0" b="0"/>
                <wp:wrapNone/>
                <wp:docPr id="253" name="Rectangle: Diagonal Corners Snipped 253"/>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54222" w14:textId="77777777" w:rsidR="00FB3596" w:rsidRDefault="00FB3596" w:rsidP="00EE7959">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616F15C" w14:textId="77777777" w:rsidR="00FB3596" w:rsidRPr="00CB0CFF" w:rsidRDefault="00FB3596" w:rsidP="00EE7959">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12047" id="Rectangle: Diagonal Corners Snipped 253" o:spid="_x0000_s1067" style="position:absolute;margin-left:85.8pt;margin-top:-544.75pt;width:313.5pt;height:31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OiQki80CAAAQ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1954222" w14:textId="77777777" w:rsidR="00FB3596" w:rsidRDefault="00FB3596" w:rsidP="00EE7959">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616F15C" w14:textId="77777777" w:rsidR="00FB3596" w:rsidRPr="00CB0CFF" w:rsidRDefault="00FB3596" w:rsidP="00EE7959">
                      <w:pPr>
                        <w:rPr>
                          <w:lang w:val="en-IN"/>
                        </w:rPr>
                      </w:pPr>
                    </w:p>
                  </w:txbxContent>
                </v:textbox>
              </v:shape>
            </w:pict>
          </mc:Fallback>
        </mc:AlternateContent>
      </w:r>
    </w:p>
    <w:p w14:paraId="200ACEB3" w14:textId="77777777" w:rsidR="00EE7959" w:rsidRPr="00127C5F" w:rsidRDefault="00EE7959" w:rsidP="00EE7959">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1950080" behindDoc="0" locked="0" layoutInCell="1" allowOverlap="1" wp14:anchorId="41140F4E" wp14:editId="399BFDC6">
                <wp:simplePos x="0" y="0"/>
                <wp:positionH relativeFrom="column">
                  <wp:posOffset>0</wp:posOffset>
                </wp:positionH>
                <wp:positionV relativeFrom="paragraph">
                  <wp:posOffset>-259080</wp:posOffset>
                </wp:positionV>
                <wp:extent cx="3147060" cy="2560320"/>
                <wp:effectExtent l="0" t="0" r="0" b="0"/>
                <wp:wrapNone/>
                <wp:docPr id="254" name="Rectangle: Single Corner Snipped 254"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BDB6CE" w14:textId="77777777" w:rsidR="00FB3596" w:rsidRDefault="00FB3596" w:rsidP="00EE7959">
                            <w:pPr>
                              <w:pStyle w:val="Heading1"/>
                              <w:rPr>
                                <w:color w:val="571745" w:themeColor="text2"/>
                              </w:rPr>
                            </w:pPr>
                          </w:p>
                          <w:p w14:paraId="791ABEB2" w14:textId="598195B4" w:rsidR="00FB3596" w:rsidRPr="00F7167D" w:rsidRDefault="00FB3596" w:rsidP="00EE7959">
                            <w:pPr>
                              <w:pStyle w:val="Heading1"/>
                            </w:pPr>
                            <w:r>
                              <w:rPr>
                                <w:color w:val="571745" w:themeColor="text2"/>
                              </w:rPr>
                              <w:t>COMMAND 4</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40F4E" id="Rectangle: Single Corner Snipped 254" o:spid="_x0000_s1068" alt="Title: Shape" style="position:absolute;margin-left:0;margin-top:-20.4pt;width:247.8pt;height:201.6pt;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30BDB6CE" w14:textId="77777777" w:rsidR="00FB3596" w:rsidRDefault="00FB3596" w:rsidP="00EE7959">
                      <w:pPr>
                        <w:pStyle w:val="Heading1"/>
                        <w:rPr>
                          <w:color w:val="571745" w:themeColor="text2"/>
                        </w:rPr>
                      </w:pPr>
                    </w:p>
                    <w:p w14:paraId="791ABEB2" w14:textId="598195B4" w:rsidR="00FB3596" w:rsidRPr="00F7167D" w:rsidRDefault="00FB3596" w:rsidP="00EE7959">
                      <w:pPr>
                        <w:pStyle w:val="Heading1"/>
                      </w:pPr>
                      <w:r>
                        <w:rPr>
                          <w:color w:val="571745" w:themeColor="text2"/>
                        </w:rPr>
                        <w:t>COMMAND 4</w:t>
                      </w:r>
                    </w:p>
                  </w:txbxContent>
                </v:textbox>
              </v:shape>
            </w:pict>
          </mc:Fallback>
        </mc:AlternateContent>
      </w:r>
    </w:p>
    <w:p w14:paraId="59A862B9" w14:textId="66397E13" w:rsidR="00EE7959" w:rsidRDefault="00EE7959" w:rsidP="00EE7959">
      <w:pPr>
        <w:rPr>
          <w:color w:val="D0300F" w:themeColor="accent6" w:themeShade="BF"/>
        </w:rPr>
      </w:pPr>
      <w:r>
        <w:rPr>
          <w:noProof/>
          <w:color w:val="D0300F" w:themeColor="accent6" w:themeShade="BF"/>
        </w:rPr>
        <mc:AlternateContent>
          <mc:Choice Requires="wps">
            <w:drawing>
              <wp:anchor distT="0" distB="0" distL="114300" distR="114300" simplePos="0" relativeHeight="251942912" behindDoc="0" locked="0" layoutInCell="1" allowOverlap="1" wp14:anchorId="053487DC" wp14:editId="68FD867F">
                <wp:simplePos x="0" y="0"/>
                <wp:positionH relativeFrom="margin">
                  <wp:posOffset>6426200</wp:posOffset>
                </wp:positionH>
                <wp:positionV relativeFrom="margin">
                  <wp:posOffset>1318260</wp:posOffset>
                </wp:positionV>
                <wp:extent cx="1356995" cy="868680"/>
                <wp:effectExtent l="0" t="0" r="0" b="7620"/>
                <wp:wrapNone/>
                <wp:docPr id="267"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43DE7D0" w14:textId="77777777" w:rsidR="00FB3596" w:rsidRPr="0093030D" w:rsidRDefault="00FB3596" w:rsidP="00EE7959">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53487DC" id="_x0000_s1069" style="position:absolute;margin-left:506pt;margin-top:103.8pt;width:106.85pt;height:68.4pt;rotation:180;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Eh5L+TACAAA9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43DE7D0" w14:textId="77777777" w:rsidR="00FB3596" w:rsidRPr="0093030D" w:rsidRDefault="00FB3596" w:rsidP="00EE7959">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59A737AC" w14:textId="3C572E4F" w:rsidR="00EE7959" w:rsidRDefault="004F68A6" w:rsidP="004D4571">
      <w:pPr>
        <w:rPr>
          <w:color w:val="D0300F" w:themeColor="accent6" w:themeShade="BF"/>
        </w:rPr>
      </w:pPr>
      <w:r>
        <w:rPr>
          <w:noProof/>
          <w:color w:val="D0300F" w:themeColor="accent6" w:themeShade="BF"/>
        </w:rPr>
        <mc:AlternateContent>
          <mc:Choice Requires="wps">
            <w:drawing>
              <wp:anchor distT="0" distB="0" distL="114300" distR="114300" simplePos="0" relativeHeight="251952128" behindDoc="0" locked="0" layoutInCell="1" allowOverlap="1" wp14:anchorId="306377FC" wp14:editId="0DD80088">
                <wp:simplePos x="0" y="0"/>
                <wp:positionH relativeFrom="column">
                  <wp:posOffset>1219200</wp:posOffset>
                </wp:positionH>
                <wp:positionV relativeFrom="paragraph">
                  <wp:posOffset>3489537</wp:posOffset>
                </wp:positionV>
                <wp:extent cx="5672455" cy="22098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5672455"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07376D7" w14:textId="2E08732E" w:rsidR="00FB3596" w:rsidRDefault="00FB3596" w:rsidP="00EE7959">
                            <w:r>
                              <w:rPr>
                                <w:noProof/>
                              </w:rPr>
                              <w:drawing>
                                <wp:inline distT="0" distB="0" distL="0" distR="0" wp14:anchorId="15377990" wp14:editId="3E2FA378">
                                  <wp:extent cx="11581698" cy="2540000"/>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98665" cy="2565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6377FC" id="Text Box 255" o:spid="_x0000_s1070" type="#_x0000_t202" style="position:absolute;margin-left:96pt;margin-top:274.75pt;width:446.65pt;height:174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" filled="f" stroked="f">
                <v:textbox>
                  <w:txbxContent>
                    <w:p w14:paraId="707376D7" w14:textId="2E08732E" w:rsidR="00FB3596" w:rsidRDefault="00FB3596" w:rsidP="00EE7959">
                      <w:r>
                        <w:rPr>
                          <w:noProof/>
                        </w:rPr>
                        <w:drawing>
                          <wp:inline distT="0" distB="0" distL="0" distR="0" wp14:anchorId="15377990" wp14:editId="3E2FA378">
                            <wp:extent cx="11581698" cy="2540000"/>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98665" cy="2565652"/>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49056" behindDoc="0" locked="0" layoutInCell="1" allowOverlap="1" wp14:anchorId="367DD71A" wp14:editId="6B942351">
                <wp:simplePos x="0" y="0"/>
                <wp:positionH relativeFrom="column">
                  <wp:posOffset>2209800</wp:posOffset>
                </wp:positionH>
                <wp:positionV relativeFrom="paragraph">
                  <wp:posOffset>674370</wp:posOffset>
                </wp:positionV>
                <wp:extent cx="3716867" cy="2252133"/>
                <wp:effectExtent l="0" t="0" r="0" b="0"/>
                <wp:wrapNone/>
                <wp:docPr id="263" name="Rectangle: Single Corner Snipped 263"/>
                <wp:cNvGraphicFramePr/>
                <a:graphic xmlns:a="http://schemas.openxmlformats.org/drawingml/2006/main">
                  <a:graphicData uri="http://schemas.microsoft.com/office/word/2010/wordprocessingShape">
                    <wps:wsp>
                      <wps:cNvSpPr/>
                      <wps:spPr>
                        <a:xfrm flipH="1">
                          <a:off x="0" y="0"/>
                          <a:ext cx="3716867" cy="2252133"/>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9DE03C" w14:textId="77777777" w:rsidR="00FB3596" w:rsidRPr="0093030D" w:rsidRDefault="00FB3596" w:rsidP="00EE7959">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DD71A" id="Rectangle: Single Corner Snipped 263" o:spid="_x0000_s1071" style="position:absolute;margin-left:174pt;margin-top:53.1pt;width:292.65pt;height:177.35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16867,22521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" adj="-11796480,,5400" path="m,l2915378,r801489,801489l3716867,2252133,,2252133,,xe" fillcolor="#eeece1 [3214]" stroked="f" strokeweight="3pt">
                <v:fill opacity="43947f"/>
                <v:stroke joinstyle="miter"/>
                <v:formulas/>
                <v:path arrowok="t" o:connecttype="custom" o:connectlocs="0,0;2915378,0;3716867,801489;3716867,2252133;0,2252133;0,0" o:connectangles="0,0,0,0,0,0" textboxrect="0,0,3716867,2252133"/>
                <v:textbox>
                  <w:txbxContent>
                    <w:p w14:paraId="419DE03C" w14:textId="77777777" w:rsidR="00FB3596" w:rsidRPr="0093030D" w:rsidRDefault="00FB3596" w:rsidP="00EE7959">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51104" behindDoc="0" locked="0" layoutInCell="1" allowOverlap="1" wp14:anchorId="057A7AEC" wp14:editId="533CCE81">
                <wp:simplePos x="0" y="0"/>
                <wp:positionH relativeFrom="column">
                  <wp:posOffset>2353733</wp:posOffset>
                </wp:positionH>
                <wp:positionV relativeFrom="paragraph">
                  <wp:posOffset>1402503</wp:posOffset>
                </wp:positionV>
                <wp:extent cx="3454400" cy="152400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3454400" cy="1524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3D9940" w14:textId="3EE51BC9" w:rsidR="00FB3596" w:rsidRDefault="00FB3596" w:rsidP="004F68A6">
                            <w:pPr>
                              <w:jc w:val="center"/>
                              <w:rPr>
                                <w:rStyle w:val="Strong"/>
                                <w:rFonts w:ascii="Arial" w:eastAsia="Times New Roman" w:hAnsi="Arial" w:cs="Arial"/>
                                <w:color w:val="222222"/>
                                <w:sz w:val="27"/>
                                <w:szCs w:val="27"/>
                                <w:lang w:val="en-IN" w:eastAsia="en-IN"/>
                              </w:rPr>
                            </w:pPr>
                            <w:r w:rsidRPr="004F68A6">
                              <w:rPr>
                                <w:rStyle w:val="Strong"/>
                                <w:rFonts w:ascii="Arial" w:eastAsia="Times New Roman" w:hAnsi="Arial" w:cs="Arial"/>
                                <w:color w:val="222222"/>
                                <w:sz w:val="27"/>
                                <w:szCs w:val="27"/>
                                <w:lang w:val="en-IN" w:eastAsia="en-IN"/>
                              </w:rPr>
                              <w:t>mkdir</w:t>
                            </w:r>
                          </w:p>
                          <w:p w14:paraId="66127624" w14:textId="6D9316F8" w:rsidR="00FB3596" w:rsidRDefault="00FB3596" w:rsidP="004F68A6">
                            <w:pPr>
                              <w:rPr>
                                <w:rStyle w:val="Strong"/>
                                <w:rFonts w:ascii="Roboto" w:eastAsia="Times New Roman" w:hAnsi="Roboto" w:cs="Times New Roman"/>
                                <w:color w:val="222222"/>
                                <w:sz w:val="27"/>
                                <w:szCs w:val="27"/>
                                <w:lang w:val="en-IN" w:eastAsia="en-IN"/>
                              </w:rPr>
                            </w:pPr>
                            <w:r w:rsidRPr="003E16D3">
                              <w:rPr>
                                <w:rStyle w:val="Strong"/>
                                <w:rFonts w:ascii="Roboto" w:eastAsia="Times New Roman" w:hAnsi="Roboto" w:cs="Times New Roman"/>
                                <w:color w:val="222222"/>
                                <w:sz w:val="27"/>
                                <w:szCs w:val="27"/>
                                <w:lang w:val="en-IN" w:eastAsia="en-IN"/>
                              </w:rPr>
                              <w:t>Use the mkdir command when you need to create a folder or a directory. if you want to create a directory named “</w:t>
                            </w:r>
                            <w:r>
                              <w:rPr>
                                <w:rStyle w:val="Strong"/>
                                <w:rFonts w:ascii="Roboto" w:eastAsia="Times New Roman" w:hAnsi="Roboto" w:cs="Times New Roman"/>
                                <w:color w:val="222222"/>
                                <w:sz w:val="27"/>
                                <w:szCs w:val="27"/>
                                <w:lang w:val="en-IN" w:eastAsia="en-IN"/>
                              </w:rPr>
                              <w:t>test</w:t>
                            </w:r>
                            <w:r w:rsidRPr="003E16D3">
                              <w:rPr>
                                <w:rStyle w:val="Strong"/>
                                <w:rFonts w:ascii="Roboto" w:eastAsia="Times New Roman" w:hAnsi="Roboto" w:cs="Times New Roman"/>
                                <w:color w:val="222222"/>
                                <w:sz w:val="27"/>
                                <w:szCs w:val="27"/>
                                <w:lang w:val="en-IN" w:eastAsia="en-IN"/>
                              </w:rPr>
                              <w:t>”, then you can type</w:t>
                            </w:r>
                            <w:r>
                              <w:rPr>
                                <w:rStyle w:val="Strong"/>
                                <w:rFonts w:ascii="Roboto" w:eastAsia="Times New Roman" w:hAnsi="Roboto" w:cs="Times New Roman"/>
                                <w:color w:val="222222"/>
                                <w:sz w:val="27"/>
                                <w:szCs w:val="27"/>
                                <w:lang w:val="en-IN" w:eastAsia="en-IN"/>
                              </w:rPr>
                              <w:t xml:space="preserve">   -  “mkdir test”</w:t>
                            </w:r>
                          </w:p>
                          <w:p w14:paraId="6D4B266E" w14:textId="77777777" w:rsidR="00FB3596" w:rsidRDefault="00FB3596" w:rsidP="004F68A6">
                            <w:pPr>
                              <w:rPr>
                                <w:rStyle w:val="Strong"/>
                                <w:rFonts w:ascii="Roboto" w:eastAsia="Times New Roman" w:hAnsi="Roboto" w:cs="Times New Roman"/>
                                <w:color w:val="222222"/>
                                <w:sz w:val="27"/>
                                <w:szCs w:val="27"/>
                                <w:lang w:val="en-IN" w:eastAsia="en-IN"/>
                              </w:rPr>
                            </w:pPr>
                          </w:p>
                          <w:p w14:paraId="4AD798BC" w14:textId="77777777" w:rsidR="00FB3596" w:rsidRDefault="00FB3596" w:rsidP="00EE7959">
                            <w:pPr>
                              <w:rPr>
                                <w:rStyle w:val="Strong"/>
                                <w:rFonts w:ascii="Roboto" w:eastAsia="Times New Roman" w:hAnsi="Roboto" w:cs="Times New Roman"/>
                                <w:color w:val="222222"/>
                                <w:sz w:val="27"/>
                                <w:szCs w:val="27"/>
                                <w:lang w:val="en-IN" w:eastAsia="en-IN"/>
                              </w:rPr>
                            </w:pPr>
                          </w:p>
                          <w:p w14:paraId="4C0B2EA0" w14:textId="77777777" w:rsidR="00FB3596" w:rsidRDefault="00FB3596" w:rsidP="00EE7959">
                            <w:pPr>
                              <w:rPr>
                                <w:rStyle w:val="Strong"/>
                                <w:rFonts w:ascii="Roboto" w:eastAsia="Times New Roman" w:hAnsi="Roboto" w:cs="Times New Roman"/>
                                <w:color w:val="222222"/>
                                <w:sz w:val="27"/>
                                <w:szCs w:val="27"/>
                                <w:lang w:val="en-IN" w:eastAsia="en-IN"/>
                              </w:rPr>
                            </w:pPr>
                          </w:p>
                          <w:p w14:paraId="64089128" w14:textId="77777777" w:rsidR="00FB3596" w:rsidRDefault="00FB3596" w:rsidP="00EE7959">
                            <w:pPr>
                              <w:rPr>
                                <w:rStyle w:val="Strong"/>
                                <w:rFonts w:ascii="Roboto" w:eastAsia="Times New Roman" w:hAnsi="Roboto" w:cs="Times New Roman"/>
                                <w:color w:val="222222"/>
                                <w:sz w:val="27"/>
                                <w:szCs w:val="27"/>
                                <w:lang w:val="en-IN" w:eastAsia="en-IN"/>
                              </w:rPr>
                            </w:pPr>
                          </w:p>
                          <w:p w14:paraId="37B58DFD" w14:textId="77777777" w:rsidR="00FB3596" w:rsidRDefault="00FB3596" w:rsidP="00EE7959">
                            <w:pPr>
                              <w:rPr>
                                <w:rStyle w:val="Strong"/>
                                <w:rFonts w:ascii="Roboto" w:eastAsia="Times New Roman" w:hAnsi="Roboto" w:cs="Times New Roman"/>
                                <w:color w:val="222222"/>
                                <w:sz w:val="27"/>
                                <w:szCs w:val="27"/>
                                <w:lang w:val="en-IN" w:eastAsia="en-IN"/>
                              </w:rPr>
                            </w:pPr>
                          </w:p>
                          <w:p w14:paraId="4B14F050" w14:textId="77777777" w:rsidR="00FB3596" w:rsidRDefault="00FB3596" w:rsidP="00EE7959">
                            <w:pPr>
                              <w:rPr>
                                <w:rStyle w:val="Strong"/>
                                <w:rFonts w:ascii="Roboto" w:eastAsia="Times New Roman" w:hAnsi="Roboto" w:cs="Times New Roman"/>
                                <w:color w:val="222222"/>
                                <w:sz w:val="27"/>
                                <w:szCs w:val="27"/>
                                <w:lang w:val="en-IN" w:eastAsia="en-IN"/>
                              </w:rPr>
                            </w:pPr>
                          </w:p>
                          <w:p w14:paraId="7D53F8E3" w14:textId="77777777" w:rsidR="00FB3596" w:rsidRDefault="00FB3596" w:rsidP="00EE7959">
                            <w:pPr>
                              <w:rPr>
                                <w:rStyle w:val="Strong"/>
                                <w:rFonts w:ascii="Roboto" w:eastAsia="Times New Roman" w:hAnsi="Roboto" w:cs="Times New Roman"/>
                                <w:color w:val="222222"/>
                                <w:sz w:val="27"/>
                                <w:szCs w:val="27"/>
                                <w:lang w:val="en-IN" w:eastAsia="en-IN"/>
                              </w:rPr>
                            </w:pPr>
                          </w:p>
                          <w:p w14:paraId="198015C7" w14:textId="77777777" w:rsidR="00FB3596" w:rsidRDefault="00FB3596" w:rsidP="00EE7959">
                            <w:pPr>
                              <w:rPr>
                                <w:rStyle w:val="Strong"/>
                                <w:rFonts w:ascii="Roboto" w:eastAsia="Times New Roman" w:hAnsi="Roboto" w:cs="Times New Roman"/>
                                <w:color w:val="222222"/>
                                <w:sz w:val="27"/>
                                <w:szCs w:val="27"/>
                                <w:lang w:val="en-IN" w:eastAsia="en-IN"/>
                              </w:rPr>
                            </w:pPr>
                          </w:p>
                          <w:p w14:paraId="61D029C4" w14:textId="77777777" w:rsidR="00FB3596" w:rsidRPr="0093030D" w:rsidRDefault="00FB3596" w:rsidP="00EE7959">
                            <w:pPr>
                              <w:rPr>
                                <w:lang w:val="en-IN"/>
                              </w:rPr>
                            </w:pPr>
                          </w:p>
                          <w:p w14:paraId="09DF2012" w14:textId="77777777" w:rsidR="00FB3596" w:rsidRDefault="00FB3596" w:rsidP="00EE7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A7AEC" id="Text Box 264" o:spid="_x0000_s1072" type="#_x0000_t202" style="position:absolute;margin-left:185.35pt;margin-top:110.45pt;width:272pt;height:120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" filled="f" stroked="f">
                <v:textbox>
                  <w:txbxContent>
                    <w:p w14:paraId="663D9940" w14:textId="3EE51BC9" w:rsidR="00FB3596" w:rsidRDefault="00FB3596" w:rsidP="004F68A6">
                      <w:pPr>
                        <w:jc w:val="center"/>
                        <w:rPr>
                          <w:rStyle w:val="Strong"/>
                          <w:rFonts w:ascii="Arial" w:eastAsia="Times New Roman" w:hAnsi="Arial" w:cs="Arial"/>
                          <w:color w:val="222222"/>
                          <w:sz w:val="27"/>
                          <w:szCs w:val="27"/>
                          <w:lang w:val="en-IN" w:eastAsia="en-IN"/>
                        </w:rPr>
                      </w:pPr>
                      <w:r w:rsidRPr="004F68A6">
                        <w:rPr>
                          <w:rStyle w:val="Strong"/>
                          <w:rFonts w:ascii="Arial" w:eastAsia="Times New Roman" w:hAnsi="Arial" w:cs="Arial"/>
                          <w:color w:val="222222"/>
                          <w:sz w:val="27"/>
                          <w:szCs w:val="27"/>
                          <w:lang w:val="en-IN" w:eastAsia="en-IN"/>
                        </w:rPr>
                        <w:t>mkdir</w:t>
                      </w:r>
                    </w:p>
                    <w:p w14:paraId="66127624" w14:textId="6D9316F8" w:rsidR="00FB3596" w:rsidRDefault="00FB3596" w:rsidP="004F68A6">
                      <w:pPr>
                        <w:rPr>
                          <w:rStyle w:val="Strong"/>
                          <w:rFonts w:ascii="Roboto" w:eastAsia="Times New Roman" w:hAnsi="Roboto" w:cs="Times New Roman"/>
                          <w:color w:val="222222"/>
                          <w:sz w:val="27"/>
                          <w:szCs w:val="27"/>
                          <w:lang w:val="en-IN" w:eastAsia="en-IN"/>
                        </w:rPr>
                      </w:pPr>
                      <w:r w:rsidRPr="003E16D3">
                        <w:rPr>
                          <w:rStyle w:val="Strong"/>
                          <w:rFonts w:ascii="Roboto" w:eastAsia="Times New Roman" w:hAnsi="Roboto" w:cs="Times New Roman"/>
                          <w:color w:val="222222"/>
                          <w:sz w:val="27"/>
                          <w:szCs w:val="27"/>
                          <w:lang w:val="en-IN" w:eastAsia="en-IN"/>
                        </w:rPr>
                        <w:t>Use the mkdir command when you need to create a folder or a directory. if you want to create a directory named “</w:t>
                      </w:r>
                      <w:r>
                        <w:rPr>
                          <w:rStyle w:val="Strong"/>
                          <w:rFonts w:ascii="Roboto" w:eastAsia="Times New Roman" w:hAnsi="Roboto" w:cs="Times New Roman"/>
                          <w:color w:val="222222"/>
                          <w:sz w:val="27"/>
                          <w:szCs w:val="27"/>
                          <w:lang w:val="en-IN" w:eastAsia="en-IN"/>
                        </w:rPr>
                        <w:t>test</w:t>
                      </w:r>
                      <w:r w:rsidRPr="003E16D3">
                        <w:rPr>
                          <w:rStyle w:val="Strong"/>
                          <w:rFonts w:ascii="Roboto" w:eastAsia="Times New Roman" w:hAnsi="Roboto" w:cs="Times New Roman"/>
                          <w:color w:val="222222"/>
                          <w:sz w:val="27"/>
                          <w:szCs w:val="27"/>
                          <w:lang w:val="en-IN" w:eastAsia="en-IN"/>
                        </w:rPr>
                        <w:t>”, then you can type</w:t>
                      </w:r>
                      <w:r>
                        <w:rPr>
                          <w:rStyle w:val="Strong"/>
                          <w:rFonts w:ascii="Roboto" w:eastAsia="Times New Roman" w:hAnsi="Roboto" w:cs="Times New Roman"/>
                          <w:color w:val="222222"/>
                          <w:sz w:val="27"/>
                          <w:szCs w:val="27"/>
                          <w:lang w:val="en-IN" w:eastAsia="en-IN"/>
                        </w:rPr>
                        <w:t xml:space="preserve">   -  “mkdir test”</w:t>
                      </w:r>
                    </w:p>
                    <w:p w14:paraId="6D4B266E" w14:textId="77777777" w:rsidR="00FB3596" w:rsidRDefault="00FB3596" w:rsidP="004F68A6">
                      <w:pPr>
                        <w:rPr>
                          <w:rStyle w:val="Strong"/>
                          <w:rFonts w:ascii="Roboto" w:eastAsia="Times New Roman" w:hAnsi="Roboto" w:cs="Times New Roman"/>
                          <w:color w:val="222222"/>
                          <w:sz w:val="27"/>
                          <w:szCs w:val="27"/>
                          <w:lang w:val="en-IN" w:eastAsia="en-IN"/>
                        </w:rPr>
                      </w:pPr>
                    </w:p>
                    <w:p w14:paraId="4AD798BC" w14:textId="77777777" w:rsidR="00FB3596" w:rsidRDefault="00FB3596" w:rsidP="00EE7959">
                      <w:pPr>
                        <w:rPr>
                          <w:rStyle w:val="Strong"/>
                          <w:rFonts w:ascii="Roboto" w:eastAsia="Times New Roman" w:hAnsi="Roboto" w:cs="Times New Roman"/>
                          <w:color w:val="222222"/>
                          <w:sz w:val="27"/>
                          <w:szCs w:val="27"/>
                          <w:lang w:val="en-IN" w:eastAsia="en-IN"/>
                        </w:rPr>
                      </w:pPr>
                    </w:p>
                    <w:p w14:paraId="4C0B2EA0" w14:textId="77777777" w:rsidR="00FB3596" w:rsidRDefault="00FB3596" w:rsidP="00EE7959">
                      <w:pPr>
                        <w:rPr>
                          <w:rStyle w:val="Strong"/>
                          <w:rFonts w:ascii="Roboto" w:eastAsia="Times New Roman" w:hAnsi="Roboto" w:cs="Times New Roman"/>
                          <w:color w:val="222222"/>
                          <w:sz w:val="27"/>
                          <w:szCs w:val="27"/>
                          <w:lang w:val="en-IN" w:eastAsia="en-IN"/>
                        </w:rPr>
                      </w:pPr>
                    </w:p>
                    <w:p w14:paraId="64089128" w14:textId="77777777" w:rsidR="00FB3596" w:rsidRDefault="00FB3596" w:rsidP="00EE7959">
                      <w:pPr>
                        <w:rPr>
                          <w:rStyle w:val="Strong"/>
                          <w:rFonts w:ascii="Roboto" w:eastAsia="Times New Roman" w:hAnsi="Roboto" w:cs="Times New Roman"/>
                          <w:color w:val="222222"/>
                          <w:sz w:val="27"/>
                          <w:szCs w:val="27"/>
                          <w:lang w:val="en-IN" w:eastAsia="en-IN"/>
                        </w:rPr>
                      </w:pPr>
                    </w:p>
                    <w:p w14:paraId="37B58DFD" w14:textId="77777777" w:rsidR="00FB3596" w:rsidRDefault="00FB3596" w:rsidP="00EE7959">
                      <w:pPr>
                        <w:rPr>
                          <w:rStyle w:val="Strong"/>
                          <w:rFonts w:ascii="Roboto" w:eastAsia="Times New Roman" w:hAnsi="Roboto" w:cs="Times New Roman"/>
                          <w:color w:val="222222"/>
                          <w:sz w:val="27"/>
                          <w:szCs w:val="27"/>
                          <w:lang w:val="en-IN" w:eastAsia="en-IN"/>
                        </w:rPr>
                      </w:pPr>
                    </w:p>
                    <w:p w14:paraId="4B14F050" w14:textId="77777777" w:rsidR="00FB3596" w:rsidRDefault="00FB3596" w:rsidP="00EE7959">
                      <w:pPr>
                        <w:rPr>
                          <w:rStyle w:val="Strong"/>
                          <w:rFonts w:ascii="Roboto" w:eastAsia="Times New Roman" w:hAnsi="Roboto" w:cs="Times New Roman"/>
                          <w:color w:val="222222"/>
                          <w:sz w:val="27"/>
                          <w:szCs w:val="27"/>
                          <w:lang w:val="en-IN" w:eastAsia="en-IN"/>
                        </w:rPr>
                      </w:pPr>
                    </w:p>
                    <w:p w14:paraId="7D53F8E3" w14:textId="77777777" w:rsidR="00FB3596" w:rsidRDefault="00FB3596" w:rsidP="00EE7959">
                      <w:pPr>
                        <w:rPr>
                          <w:rStyle w:val="Strong"/>
                          <w:rFonts w:ascii="Roboto" w:eastAsia="Times New Roman" w:hAnsi="Roboto" w:cs="Times New Roman"/>
                          <w:color w:val="222222"/>
                          <w:sz w:val="27"/>
                          <w:szCs w:val="27"/>
                          <w:lang w:val="en-IN" w:eastAsia="en-IN"/>
                        </w:rPr>
                      </w:pPr>
                    </w:p>
                    <w:p w14:paraId="198015C7" w14:textId="77777777" w:rsidR="00FB3596" w:rsidRDefault="00FB3596" w:rsidP="00EE7959">
                      <w:pPr>
                        <w:rPr>
                          <w:rStyle w:val="Strong"/>
                          <w:rFonts w:ascii="Roboto" w:eastAsia="Times New Roman" w:hAnsi="Roboto" w:cs="Times New Roman"/>
                          <w:color w:val="222222"/>
                          <w:sz w:val="27"/>
                          <w:szCs w:val="27"/>
                          <w:lang w:val="en-IN" w:eastAsia="en-IN"/>
                        </w:rPr>
                      </w:pPr>
                    </w:p>
                    <w:p w14:paraId="61D029C4" w14:textId="77777777" w:rsidR="00FB3596" w:rsidRPr="0093030D" w:rsidRDefault="00FB3596" w:rsidP="00EE7959">
                      <w:pPr>
                        <w:rPr>
                          <w:lang w:val="en-IN"/>
                        </w:rPr>
                      </w:pPr>
                    </w:p>
                    <w:p w14:paraId="09DF2012" w14:textId="77777777" w:rsidR="00FB3596" w:rsidRDefault="00FB3596" w:rsidP="00EE7959"/>
                  </w:txbxContent>
                </v:textbox>
              </v:shape>
            </w:pict>
          </mc:Fallback>
        </mc:AlternateContent>
      </w:r>
    </w:p>
    <w:p w14:paraId="77986DF4" w14:textId="7E86F03D" w:rsidR="005E6AF0" w:rsidRPr="005E6AF0" w:rsidRDefault="005E6AF0" w:rsidP="005E6AF0"/>
    <w:p w14:paraId="19BB3EC9" w14:textId="3F646AC7" w:rsidR="005E6AF0" w:rsidRPr="005E6AF0" w:rsidRDefault="005E6AF0" w:rsidP="005E6AF0"/>
    <w:p w14:paraId="0A613242" w14:textId="4DD1B8E9" w:rsidR="005E6AF0" w:rsidRPr="005E6AF0" w:rsidRDefault="005E6AF0" w:rsidP="005E6AF0"/>
    <w:p w14:paraId="01AF9F8F" w14:textId="4988ED6B" w:rsidR="005E6AF0" w:rsidRPr="005E6AF0" w:rsidRDefault="005E6AF0" w:rsidP="005E6AF0"/>
    <w:p w14:paraId="2508EBC1" w14:textId="62491956" w:rsidR="005E6AF0" w:rsidRPr="005E6AF0" w:rsidRDefault="005E6AF0" w:rsidP="005E6AF0"/>
    <w:p w14:paraId="295DEA5C" w14:textId="12F49767" w:rsidR="005E6AF0" w:rsidRPr="005E6AF0" w:rsidRDefault="005E6AF0" w:rsidP="005E6AF0"/>
    <w:p w14:paraId="4C6104F0" w14:textId="41073FB5" w:rsidR="005E6AF0" w:rsidRDefault="005E6AF0" w:rsidP="005E6AF0">
      <w:pPr>
        <w:rPr>
          <w:color w:val="D0300F" w:themeColor="accent6" w:themeShade="BF"/>
        </w:rPr>
      </w:pPr>
    </w:p>
    <w:p w14:paraId="4E23D865" w14:textId="17D9CE58" w:rsidR="005E6AF0" w:rsidRDefault="005E6AF0" w:rsidP="005E6AF0">
      <w:pPr>
        <w:tabs>
          <w:tab w:val="left" w:pos="2400"/>
        </w:tabs>
      </w:pPr>
      <w:r>
        <w:tab/>
      </w:r>
    </w:p>
    <w:p w14:paraId="19CDBF37" w14:textId="052D7222" w:rsidR="005E6AF0" w:rsidRDefault="005E6AF0" w:rsidP="005E6AF0">
      <w:pPr>
        <w:tabs>
          <w:tab w:val="left" w:pos="2400"/>
        </w:tabs>
      </w:pPr>
    </w:p>
    <w:p w14:paraId="3B802AF7" w14:textId="3EFD0A71" w:rsidR="005E6AF0" w:rsidRDefault="005E6AF0" w:rsidP="005E6AF0">
      <w:pPr>
        <w:tabs>
          <w:tab w:val="left" w:pos="2400"/>
        </w:tabs>
      </w:pPr>
    </w:p>
    <w:p w14:paraId="0C865A2F" w14:textId="193E7B58" w:rsidR="005E6AF0" w:rsidRDefault="005E6AF0" w:rsidP="005E6AF0">
      <w:pPr>
        <w:tabs>
          <w:tab w:val="left" w:pos="2400"/>
        </w:tabs>
      </w:pPr>
    </w:p>
    <w:p w14:paraId="0D0E9046" w14:textId="02C194D7" w:rsidR="005E6AF0" w:rsidRDefault="005E6AF0" w:rsidP="005E6AF0">
      <w:pPr>
        <w:tabs>
          <w:tab w:val="left" w:pos="2400"/>
        </w:tabs>
      </w:pPr>
    </w:p>
    <w:p w14:paraId="5777B38D" w14:textId="263011F3" w:rsidR="005E6AF0" w:rsidRDefault="005E6AF0" w:rsidP="005E6AF0">
      <w:pPr>
        <w:tabs>
          <w:tab w:val="left" w:pos="2400"/>
        </w:tabs>
      </w:pPr>
    </w:p>
    <w:p w14:paraId="1D2D6D13" w14:textId="72BE248D" w:rsidR="005E6AF0" w:rsidRDefault="005E6AF0" w:rsidP="005E6AF0">
      <w:pPr>
        <w:tabs>
          <w:tab w:val="left" w:pos="2400"/>
        </w:tabs>
      </w:pPr>
    </w:p>
    <w:p w14:paraId="038D2D56" w14:textId="5A10F64F" w:rsidR="005E6AF0" w:rsidRDefault="005E6AF0" w:rsidP="005E6AF0">
      <w:pPr>
        <w:tabs>
          <w:tab w:val="left" w:pos="2400"/>
        </w:tabs>
      </w:pPr>
    </w:p>
    <w:p w14:paraId="57C62C22" w14:textId="689802B8" w:rsidR="005E6AF0" w:rsidRDefault="005E6AF0" w:rsidP="005E6AF0">
      <w:pPr>
        <w:tabs>
          <w:tab w:val="left" w:pos="2400"/>
        </w:tabs>
      </w:pPr>
    </w:p>
    <w:p w14:paraId="2AAD3C0A" w14:textId="52E51463" w:rsidR="005E6AF0" w:rsidRDefault="005E6AF0" w:rsidP="005E6AF0">
      <w:pPr>
        <w:tabs>
          <w:tab w:val="left" w:pos="2400"/>
        </w:tabs>
      </w:pPr>
    </w:p>
    <w:p w14:paraId="394C021E" w14:textId="33F9FECF" w:rsidR="005E6AF0" w:rsidRDefault="005E6AF0" w:rsidP="005E6AF0">
      <w:pPr>
        <w:tabs>
          <w:tab w:val="left" w:pos="2400"/>
        </w:tabs>
      </w:pPr>
    </w:p>
    <w:p w14:paraId="18B110BC" w14:textId="5BDBC55A" w:rsidR="005E6AF0" w:rsidRDefault="005E6AF0" w:rsidP="005E6AF0">
      <w:pPr>
        <w:tabs>
          <w:tab w:val="left" w:pos="2400"/>
        </w:tabs>
      </w:pPr>
    </w:p>
    <w:p w14:paraId="192EEB5C" w14:textId="3807DDD9" w:rsidR="005E6AF0" w:rsidRDefault="005E6AF0" w:rsidP="005E6AF0">
      <w:pPr>
        <w:tabs>
          <w:tab w:val="left" w:pos="2400"/>
        </w:tabs>
      </w:pPr>
    </w:p>
    <w:p w14:paraId="20D694DE" w14:textId="6319C39D" w:rsidR="005E6AF0" w:rsidRDefault="005E6AF0" w:rsidP="005E6AF0">
      <w:pPr>
        <w:tabs>
          <w:tab w:val="left" w:pos="2400"/>
        </w:tabs>
      </w:pPr>
    </w:p>
    <w:p w14:paraId="6E725C5D" w14:textId="7474EA45" w:rsidR="005E6AF0" w:rsidRDefault="005E6AF0" w:rsidP="005E6AF0">
      <w:pPr>
        <w:tabs>
          <w:tab w:val="left" w:pos="2400"/>
        </w:tabs>
      </w:pPr>
    </w:p>
    <w:p w14:paraId="38D63C94" w14:textId="70A60C43" w:rsidR="005E6AF0" w:rsidRDefault="005E6AF0" w:rsidP="005E6AF0">
      <w:pPr>
        <w:tabs>
          <w:tab w:val="left" w:pos="2400"/>
        </w:tabs>
      </w:pPr>
      <w:r w:rsidRPr="005714F7">
        <w:rPr>
          <w:noProof/>
          <w:color w:val="D0300F" w:themeColor="accent6" w:themeShade="BF"/>
        </w:rPr>
        <mc:AlternateContent>
          <mc:Choice Requires="wps">
            <w:drawing>
              <wp:anchor distT="0" distB="0" distL="114300" distR="114300" simplePos="0" relativeHeight="251947008" behindDoc="0" locked="0" layoutInCell="1" allowOverlap="1" wp14:anchorId="5ADA3C7B" wp14:editId="1B1870A4">
                <wp:simplePos x="0" y="0"/>
                <wp:positionH relativeFrom="column">
                  <wp:posOffset>-1165013</wp:posOffset>
                </wp:positionH>
                <wp:positionV relativeFrom="paragraph">
                  <wp:posOffset>388196</wp:posOffset>
                </wp:positionV>
                <wp:extent cx="7089140" cy="652780"/>
                <wp:effectExtent l="0" t="0" r="0" b="0"/>
                <wp:wrapNone/>
                <wp:docPr id="265" name="Parallelogram 265"/>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D36D90" w14:textId="77777777" w:rsidR="00FB3596" w:rsidRPr="005714F7" w:rsidRDefault="00FB3596" w:rsidP="00EE7959">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71EDF49" w14:textId="77777777" w:rsidR="00FB3596" w:rsidRDefault="00FB3596" w:rsidP="00EE79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3C7B" id="Parallelogram 265" o:spid="_x0000_s1073" type="#_x0000_t7" style="position:absolute;margin-left:-91.75pt;margin-top:30.55pt;width:558.2pt;height:51.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" adj="1379" fillcolor="#ffc40c [3208]" stroked="f" strokeweight="3pt">
                <v:textbox>
                  <w:txbxContent>
                    <w:p w14:paraId="11D36D90" w14:textId="77777777" w:rsidR="00FB3596" w:rsidRPr="005714F7" w:rsidRDefault="00FB3596" w:rsidP="00EE7959">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71EDF49" w14:textId="77777777" w:rsidR="00FB3596" w:rsidRDefault="00FB3596" w:rsidP="00EE7959">
                      <w:pPr>
                        <w:jc w:val="center"/>
                      </w:pPr>
                    </w:p>
                  </w:txbxContent>
                </v:textbox>
              </v:shape>
            </w:pict>
          </mc:Fallback>
        </mc:AlternateContent>
      </w:r>
    </w:p>
    <w:p w14:paraId="364F2B2A" w14:textId="58C78EDF" w:rsidR="005E6AF0" w:rsidRDefault="005E6AF0" w:rsidP="005E6AF0">
      <w:pPr>
        <w:tabs>
          <w:tab w:val="left" w:pos="2400"/>
        </w:tabs>
      </w:pPr>
      <w:r>
        <w:rPr>
          <w:noProof/>
          <w:color w:val="D0300F" w:themeColor="accent6" w:themeShade="BF"/>
        </w:rPr>
        <mc:AlternateContent>
          <mc:Choice Requires="wps">
            <w:drawing>
              <wp:anchor distT="0" distB="0" distL="114300" distR="114300" simplePos="0" relativeHeight="251992064" behindDoc="0" locked="0" layoutInCell="1" allowOverlap="1" wp14:anchorId="373AC8C0" wp14:editId="3373E31F">
                <wp:simplePos x="0" y="0"/>
                <wp:positionH relativeFrom="column">
                  <wp:posOffset>5771515</wp:posOffset>
                </wp:positionH>
                <wp:positionV relativeFrom="paragraph">
                  <wp:posOffset>263313</wp:posOffset>
                </wp:positionV>
                <wp:extent cx="1417320" cy="281940"/>
                <wp:effectExtent l="0" t="0" r="0" b="3810"/>
                <wp:wrapNone/>
                <wp:docPr id="176" name="Text Box 176"/>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9210C4C"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3AC8C0" id="Text Box 176" o:spid="_x0000_s1074" type="#_x0000_t202" style="position:absolute;margin-left:454.45pt;margin-top:20.75pt;width:111.6pt;height:22.2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" filled="f" stroked="f">
                <v:textbox>
                  <w:txbxContent>
                    <w:p w14:paraId="59210C4C"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48032" behindDoc="0" locked="0" layoutInCell="1" allowOverlap="1" wp14:anchorId="54290F73" wp14:editId="65F23E61">
                <wp:simplePos x="0" y="0"/>
                <wp:positionH relativeFrom="column">
                  <wp:posOffset>5626735</wp:posOffset>
                </wp:positionH>
                <wp:positionV relativeFrom="paragraph">
                  <wp:posOffset>64982</wp:posOffset>
                </wp:positionV>
                <wp:extent cx="7089140" cy="652780"/>
                <wp:effectExtent l="0" t="0" r="0" b="0"/>
                <wp:wrapNone/>
                <wp:docPr id="266" name="Parallelogram 266"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CDE13" id="Parallelogram 266" o:spid="_x0000_s1026" type="#_x0000_t7" alt="Title: Shape" style="position:absolute;margin-left:443.05pt;margin-top:5.1pt;width:558.2pt;height:51.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" adj="1379" fillcolor="#333 [3204]" stroked="f" strokeweight="3pt"/>
            </w:pict>
          </mc:Fallback>
        </mc:AlternateContent>
      </w:r>
    </w:p>
    <w:p w14:paraId="394E5F0A" w14:textId="75A1BC73" w:rsidR="005E6AF0" w:rsidRDefault="005E6AF0" w:rsidP="005E6AF0">
      <w:pPr>
        <w:tabs>
          <w:tab w:val="left" w:pos="2400"/>
        </w:tabs>
      </w:pPr>
    </w:p>
    <w:p w14:paraId="25811674" w14:textId="77777777" w:rsidR="005E6AF0" w:rsidRPr="00127C5F" w:rsidRDefault="005E6AF0" w:rsidP="005E6AF0">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1976704" behindDoc="0" locked="0" layoutInCell="1" allowOverlap="1" wp14:anchorId="2B5246E6" wp14:editId="0E76A001">
                <wp:simplePos x="0" y="0"/>
                <wp:positionH relativeFrom="column">
                  <wp:posOffset>-129540</wp:posOffset>
                </wp:positionH>
                <wp:positionV relativeFrom="paragraph">
                  <wp:posOffset>-3535045</wp:posOffset>
                </wp:positionV>
                <wp:extent cx="1805940" cy="1790700"/>
                <wp:effectExtent l="0" t="0" r="3810" b="0"/>
                <wp:wrapNone/>
                <wp:docPr id="271" name="Rectangle: Single Corner Snipped 271"/>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BE0C6" w14:textId="77777777" w:rsidR="00FB3596" w:rsidRPr="00BC4FF1" w:rsidRDefault="00FB3596" w:rsidP="005E6AF0">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246E6" id="Rectangle: Single Corner Snipped 271" o:spid="_x0000_s1075" style="position:absolute;margin-left:-10.2pt;margin-top:-278.35pt;width:142.2pt;height:141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314BE0C6" w14:textId="77777777" w:rsidR="00FB3596" w:rsidRPr="00BC4FF1" w:rsidRDefault="00FB3596" w:rsidP="005E6AF0">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77728" behindDoc="0" locked="0" layoutInCell="1" allowOverlap="1" wp14:anchorId="77E4ED8C" wp14:editId="247A13FD">
                <wp:simplePos x="0" y="0"/>
                <wp:positionH relativeFrom="column">
                  <wp:posOffset>4472940</wp:posOffset>
                </wp:positionH>
                <wp:positionV relativeFrom="paragraph">
                  <wp:posOffset>-8663306</wp:posOffset>
                </wp:positionV>
                <wp:extent cx="2435860" cy="2400300"/>
                <wp:effectExtent l="0" t="0" r="2540" b="0"/>
                <wp:wrapNone/>
                <wp:docPr id="272" name="Rectangle: Single Corner Snipped 272"/>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AE9BD" w14:textId="77777777" w:rsidR="00FB3596" w:rsidRDefault="00FB3596" w:rsidP="005E6AF0">
                            <w:pPr>
                              <w:pStyle w:val="Heading3"/>
                              <w:spacing w:before="0"/>
                              <w:jc w:val="left"/>
                              <w:rPr>
                                <w:color w:val="FFC40C" w:themeColor="accent5"/>
                                <w:sz w:val="34"/>
                                <w:szCs w:val="34"/>
                                <w:lang w:val="en-IN"/>
                              </w:rPr>
                            </w:pPr>
                          </w:p>
                          <w:p w14:paraId="22E5E163"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80451C1"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8C13B33"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4ED8C" id="Rectangle: Single Corner Snipped 272" o:spid="_x0000_s1076" style="position:absolute;margin-left:352.2pt;margin-top:-682.15pt;width:191.8pt;height:189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AeMKD40wIAAAg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46FAE9BD" w14:textId="77777777" w:rsidR="00FB3596" w:rsidRDefault="00FB3596" w:rsidP="005E6AF0">
                      <w:pPr>
                        <w:pStyle w:val="Heading3"/>
                        <w:spacing w:before="0"/>
                        <w:jc w:val="left"/>
                        <w:rPr>
                          <w:color w:val="FFC40C" w:themeColor="accent5"/>
                          <w:sz w:val="34"/>
                          <w:szCs w:val="34"/>
                          <w:lang w:val="en-IN"/>
                        </w:rPr>
                      </w:pPr>
                    </w:p>
                    <w:p w14:paraId="22E5E163"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80451C1"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8C13B33"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1975680" behindDoc="0" locked="0" layoutInCell="1" allowOverlap="1" wp14:anchorId="7A5D9BC3" wp14:editId="742D7349">
                <wp:simplePos x="0" y="0"/>
                <wp:positionH relativeFrom="column">
                  <wp:posOffset>1089660</wp:posOffset>
                </wp:positionH>
                <wp:positionV relativeFrom="paragraph">
                  <wp:posOffset>-6918325</wp:posOffset>
                </wp:positionV>
                <wp:extent cx="3981450" cy="3981450"/>
                <wp:effectExtent l="0" t="0" r="0" b="0"/>
                <wp:wrapNone/>
                <wp:docPr id="273" name="Rectangle: Diagonal Corners Snipped 273"/>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8BE15"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271326E" w14:textId="77777777" w:rsidR="00FB3596" w:rsidRPr="00CB0CFF"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D9BC3" id="Rectangle: Diagonal Corners Snipped 273" o:spid="_x0000_s1077" style="position:absolute;margin-left:85.8pt;margin-top:-544.75pt;width:313.5pt;height:31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DgegAnOAgAAEA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7808BE15"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271326E" w14:textId="77777777" w:rsidR="00FB3596" w:rsidRPr="00CB0CFF" w:rsidRDefault="00FB3596" w:rsidP="005E6AF0">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81824" behindDoc="0" locked="0" layoutInCell="1" allowOverlap="1" wp14:anchorId="0EACA3A5" wp14:editId="100EA89E">
                <wp:simplePos x="0" y="0"/>
                <wp:positionH relativeFrom="column">
                  <wp:posOffset>0</wp:posOffset>
                </wp:positionH>
                <wp:positionV relativeFrom="paragraph">
                  <wp:posOffset>-259080</wp:posOffset>
                </wp:positionV>
                <wp:extent cx="3147060" cy="2560320"/>
                <wp:effectExtent l="0" t="0" r="0" b="0"/>
                <wp:wrapNone/>
                <wp:docPr id="274" name="Rectangle: Single Corner Snipped 274"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850BF" w14:textId="77777777" w:rsidR="00FB3596" w:rsidRDefault="00FB3596" w:rsidP="005E6AF0">
                            <w:pPr>
                              <w:pStyle w:val="Heading1"/>
                              <w:rPr>
                                <w:color w:val="571745" w:themeColor="text2"/>
                              </w:rPr>
                            </w:pPr>
                          </w:p>
                          <w:p w14:paraId="132E7E5E" w14:textId="15C6F403" w:rsidR="00FB3596" w:rsidRPr="00F7167D" w:rsidRDefault="00FB3596" w:rsidP="005E6AF0">
                            <w:pPr>
                              <w:pStyle w:val="Heading1"/>
                            </w:pPr>
                            <w:r>
                              <w:rPr>
                                <w:color w:val="571745" w:themeColor="text2"/>
                              </w:rPr>
                              <w:t>COMMAND 5</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A3A5" id="Rectangle: Single Corner Snipped 274" o:spid="_x0000_s1078" alt="Title: Shape" style="position:absolute;margin-left:0;margin-top:-20.4pt;width:247.8pt;height:201.6pt;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BA850BF" w14:textId="77777777" w:rsidR="00FB3596" w:rsidRDefault="00FB3596" w:rsidP="005E6AF0">
                      <w:pPr>
                        <w:pStyle w:val="Heading1"/>
                        <w:rPr>
                          <w:color w:val="571745" w:themeColor="text2"/>
                        </w:rPr>
                      </w:pPr>
                    </w:p>
                    <w:p w14:paraId="132E7E5E" w14:textId="15C6F403" w:rsidR="00FB3596" w:rsidRPr="00F7167D" w:rsidRDefault="00FB3596" w:rsidP="005E6AF0">
                      <w:pPr>
                        <w:pStyle w:val="Heading1"/>
                      </w:pPr>
                      <w:r>
                        <w:rPr>
                          <w:color w:val="571745" w:themeColor="text2"/>
                        </w:rPr>
                        <w:t>COMMAND 5</w:t>
                      </w:r>
                    </w:p>
                  </w:txbxContent>
                </v:textbox>
              </v:shape>
            </w:pict>
          </mc:Fallback>
        </mc:AlternateContent>
      </w:r>
    </w:p>
    <w:p w14:paraId="644720A7" w14:textId="4F7B3554" w:rsidR="005E6AF0" w:rsidRDefault="005E6AF0" w:rsidP="005E6AF0">
      <w:pPr>
        <w:rPr>
          <w:color w:val="D0300F" w:themeColor="accent6" w:themeShade="BF"/>
        </w:rPr>
      </w:pPr>
      <w:r>
        <w:rPr>
          <w:noProof/>
          <w:color w:val="D0300F" w:themeColor="accent6" w:themeShade="BF"/>
        </w:rPr>
        <mc:AlternateContent>
          <mc:Choice Requires="wps">
            <w:drawing>
              <wp:anchor distT="0" distB="0" distL="114300" distR="114300" simplePos="0" relativeHeight="251983872" behindDoc="0" locked="0" layoutInCell="1" allowOverlap="1" wp14:anchorId="1D67674E" wp14:editId="3384B96D">
                <wp:simplePos x="0" y="0"/>
                <wp:positionH relativeFrom="column">
                  <wp:posOffset>1219200</wp:posOffset>
                </wp:positionH>
                <wp:positionV relativeFrom="paragraph">
                  <wp:posOffset>4206452</wp:posOffset>
                </wp:positionV>
                <wp:extent cx="5672667" cy="220980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9B2917F" w14:textId="20600A46" w:rsidR="00FB3596" w:rsidRDefault="00FB3596" w:rsidP="005E6AF0">
                            <w:r>
                              <w:rPr>
                                <w:noProof/>
                              </w:rPr>
                              <w:drawing>
                                <wp:inline distT="0" distB="0" distL="0" distR="0" wp14:anchorId="1F76E26B" wp14:editId="12BB2A26">
                                  <wp:extent cx="10175240" cy="2548467"/>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35694" cy="2563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7674E" id="Text Box 275" o:spid="_x0000_s1079" type="#_x0000_t202" style="position:absolute;margin-left:96pt;margin-top:331.2pt;width:446.65pt;height:174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" filled="f" stroked="f">
                <v:textbox>
                  <w:txbxContent>
                    <w:p w14:paraId="79B2917F" w14:textId="20600A46" w:rsidR="00FB3596" w:rsidRDefault="00FB3596" w:rsidP="005E6AF0">
                      <w:r>
                        <w:rPr>
                          <w:noProof/>
                        </w:rPr>
                        <w:drawing>
                          <wp:inline distT="0" distB="0" distL="0" distR="0" wp14:anchorId="1F76E26B" wp14:editId="12BB2A26">
                            <wp:extent cx="10175240" cy="2548467"/>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35694" cy="2563608"/>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1974656" behindDoc="0" locked="0" layoutInCell="1" allowOverlap="1" wp14:anchorId="73CE82E0" wp14:editId="4B70FB05">
                <wp:simplePos x="0" y="0"/>
                <wp:positionH relativeFrom="margin">
                  <wp:posOffset>6426200</wp:posOffset>
                </wp:positionH>
                <wp:positionV relativeFrom="margin">
                  <wp:posOffset>1318260</wp:posOffset>
                </wp:positionV>
                <wp:extent cx="1356995" cy="868680"/>
                <wp:effectExtent l="0" t="0" r="0" b="7620"/>
                <wp:wrapNone/>
                <wp:docPr id="278"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7D2D44FD"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3CE82E0" id="_x0000_s1080" style="position:absolute;margin-left:506pt;margin-top:103.8pt;width:106.85pt;height:68.4pt;rotation:180;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DEZ4APLwIAAD0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7D2D44FD"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7BC8F92" w14:textId="2425D504" w:rsidR="005E6AF0" w:rsidRPr="00127C5F" w:rsidRDefault="005E6AF0" w:rsidP="005E6AF0">
      <w:pPr>
        <w:rPr>
          <w:color w:val="D0300F" w:themeColor="accent6" w:themeShade="BF"/>
        </w:rPr>
        <w:sectPr w:rsidR="005E6AF0"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1994112" behindDoc="0" locked="0" layoutInCell="1" allowOverlap="1" wp14:anchorId="5A69B5DF" wp14:editId="544BBE01">
                <wp:simplePos x="0" y="0"/>
                <wp:positionH relativeFrom="column">
                  <wp:posOffset>5514340</wp:posOffset>
                </wp:positionH>
                <wp:positionV relativeFrom="paragraph">
                  <wp:posOffset>7952952</wp:posOffset>
                </wp:positionV>
                <wp:extent cx="1417320" cy="281940"/>
                <wp:effectExtent l="0" t="0" r="0" b="3810"/>
                <wp:wrapNone/>
                <wp:docPr id="179" name="Text Box 179"/>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8F89616"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9B5DF" id="Text Box 179" o:spid="_x0000_s1081" type="#_x0000_t202" style="position:absolute;margin-left:434.2pt;margin-top:626.2pt;width:111.6pt;height:22.2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" filled="f" stroked="f">
                <v:textbox>
                  <w:txbxContent>
                    <w:p w14:paraId="58F89616"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79776" behindDoc="0" locked="0" layoutInCell="1" allowOverlap="1" wp14:anchorId="3DC162D3" wp14:editId="385D0A74">
                <wp:simplePos x="0" y="0"/>
                <wp:positionH relativeFrom="column">
                  <wp:posOffset>5212291</wp:posOffset>
                </wp:positionH>
                <wp:positionV relativeFrom="paragraph">
                  <wp:posOffset>7785735</wp:posOffset>
                </wp:positionV>
                <wp:extent cx="7089140" cy="652780"/>
                <wp:effectExtent l="0" t="0" r="0" b="0"/>
                <wp:wrapNone/>
                <wp:docPr id="277" name="Parallelogram 277"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67794" id="Parallelogram 277" o:spid="_x0000_s1026" type="#_x0000_t7" alt="Title: Shape" style="position:absolute;margin-left:410.4pt;margin-top:613.05pt;width:558.2pt;height:51.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1978752" behindDoc="0" locked="0" layoutInCell="1" allowOverlap="1" wp14:anchorId="57CC950B" wp14:editId="6D98E9C9">
                <wp:simplePos x="0" y="0"/>
                <wp:positionH relativeFrom="column">
                  <wp:posOffset>-1576917</wp:posOffset>
                </wp:positionH>
                <wp:positionV relativeFrom="paragraph">
                  <wp:posOffset>7785735</wp:posOffset>
                </wp:positionV>
                <wp:extent cx="7089140" cy="652780"/>
                <wp:effectExtent l="0" t="0" r="0" b="0"/>
                <wp:wrapNone/>
                <wp:docPr id="276" name="Parallelogram 276"/>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5BEAA"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2AE06271" w14:textId="77777777" w:rsidR="00FB3596" w:rsidRDefault="00FB3596" w:rsidP="005E6A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950B" id="Parallelogram 276" o:spid="_x0000_s1082" type="#_x0000_t7" style="position:absolute;margin-left:-124.15pt;margin-top:613.05pt;width:558.2pt;height:51.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" adj="1379" fillcolor="#ffc40c [3208]" stroked="f" strokeweight="3pt">
                <v:textbox>
                  <w:txbxContent>
                    <w:p w14:paraId="6A35BEAA"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2AE06271" w14:textId="77777777" w:rsidR="00FB3596" w:rsidRDefault="00FB3596" w:rsidP="005E6AF0">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1982848" behindDoc="0" locked="0" layoutInCell="1" allowOverlap="1" wp14:anchorId="42D1DF9F" wp14:editId="4B30DBB1">
                <wp:simplePos x="0" y="0"/>
                <wp:positionH relativeFrom="column">
                  <wp:posOffset>2353733</wp:posOffset>
                </wp:positionH>
                <wp:positionV relativeFrom="paragraph">
                  <wp:posOffset>1402503</wp:posOffset>
                </wp:positionV>
                <wp:extent cx="3733377" cy="2378710"/>
                <wp:effectExtent l="0" t="0" r="0" b="2540"/>
                <wp:wrapNone/>
                <wp:docPr id="279" name="Text Box 279"/>
                <wp:cNvGraphicFramePr/>
                <a:graphic xmlns:a="http://schemas.openxmlformats.org/drawingml/2006/main">
                  <a:graphicData uri="http://schemas.microsoft.com/office/word/2010/wordprocessingShape">
                    <wps:wsp>
                      <wps:cNvSpPr txBox="1"/>
                      <wps:spPr>
                        <a:xfrm>
                          <a:off x="0" y="0"/>
                          <a:ext cx="3733377" cy="23787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E1E5D4" w14:textId="2C68F177" w:rsidR="00FB3596" w:rsidRDefault="00FB3596" w:rsidP="005E6AF0">
                            <w:pPr>
                              <w:jc w:val="center"/>
                              <w:rPr>
                                <w:rStyle w:val="Strong"/>
                                <w:rFonts w:ascii="Arial" w:eastAsia="Times New Roman" w:hAnsi="Arial" w:cs="Arial"/>
                                <w:color w:val="222222"/>
                                <w:sz w:val="27"/>
                                <w:szCs w:val="27"/>
                                <w:lang w:val="en-IN" w:eastAsia="en-IN"/>
                              </w:rPr>
                            </w:pPr>
                            <w:r w:rsidRPr="005E6AF0">
                              <w:rPr>
                                <w:rStyle w:val="Strong"/>
                                <w:rFonts w:ascii="Arial" w:eastAsia="Times New Roman" w:hAnsi="Arial" w:cs="Arial"/>
                                <w:color w:val="222222"/>
                                <w:sz w:val="27"/>
                                <w:szCs w:val="27"/>
                                <w:lang w:val="en-IN" w:eastAsia="en-IN"/>
                              </w:rPr>
                              <w:t>cd</w:t>
                            </w:r>
                          </w:p>
                          <w:p w14:paraId="5D4284A6" w14:textId="1ACFF80F" w:rsidR="00FB3596" w:rsidRDefault="00FB3596" w:rsidP="005E6AF0">
                            <w:pPr>
                              <w:rPr>
                                <w:rStyle w:val="Strong"/>
                                <w:rFonts w:ascii="Roboto" w:eastAsia="Times New Roman" w:hAnsi="Roboto" w:cs="Times New Roman"/>
                                <w:color w:val="222222"/>
                                <w:sz w:val="27"/>
                                <w:szCs w:val="27"/>
                                <w:lang w:val="en-IN" w:eastAsia="en-IN"/>
                              </w:rPr>
                            </w:pPr>
                            <w:r w:rsidRPr="005E6AF0">
                              <w:rPr>
                                <w:rStyle w:val="Strong"/>
                                <w:rFonts w:ascii="Arial" w:eastAsia="Times New Roman" w:hAnsi="Arial" w:cs="Arial"/>
                                <w:color w:val="222222"/>
                                <w:sz w:val="27"/>
                                <w:szCs w:val="27"/>
                                <w:lang w:val="en-IN" w:eastAsia="en-IN"/>
                              </w:rPr>
                              <w:t xml:space="preserve">Use the "cd" command to go to a directory. For example, if you are in the home folder, and you want to go to the </w:t>
                            </w:r>
                            <w:r>
                              <w:rPr>
                                <w:rStyle w:val="Strong"/>
                                <w:rFonts w:ascii="Arial" w:eastAsia="Times New Roman" w:hAnsi="Arial" w:cs="Arial"/>
                                <w:color w:val="222222"/>
                                <w:sz w:val="27"/>
                                <w:szCs w:val="27"/>
                                <w:lang w:val="en-IN" w:eastAsia="en-IN"/>
                              </w:rPr>
                              <w:t>test</w:t>
                            </w:r>
                            <w:r w:rsidRPr="005E6AF0">
                              <w:rPr>
                                <w:rStyle w:val="Strong"/>
                                <w:rFonts w:ascii="Arial" w:eastAsia="Times New Roman" w:hAnsi="Arial" w:cs="Arial"/>
                                <w:color w:val="222222"/>
                                <w:sz w:val="27"/>
                                <w:szCs w:val="27"/>
                                <w:lang w:val="en-IN" w:eastAsia="en-IN"/>
                              </w:rPr>
                              <w:t xml:space="preserve"> folder, then you can type in “cd </w:t>
                            </w:r>
                            <w:r>
                              <w:rPr>
                                <w:rStyle w:val="Strong"/>
                                <w:rFonts w:ascii="Arial" w:eastAsia="Times New Roman" w:hAnsi="Arial" w:cs="Arial"/>
                                <w:color w:val="222222"/>
                                <w:sz w:val="27"/>
                                <w:szCs w:val="27"/>
                                <w:lang w:val="en-IN" w:eastAsia="en-IN"/>
                              </w:rPr>
                              <w:t>test</w:t>
                            </w:r>
                            <w:r w:rsidRPr="005E6AF0">
                              <w:rPr>
                                <w:rStyle w:val="Strong"/>
                                <w:rFonts w:ascii="Arial" w:eastAsia="Times New Roman" w:hAnsi="Arial" w:cs="Arial"/>
                                <w:color w:val="222222"/>
                                <w:sz w:val="27"/>
                                <w:szCs w:val="27"/>
                                <w:lang w:val="en-IN" w:eastAsia="en-IN"/>
                              </w:rPr>
                              <w:t>”. Remember, this command is case sensitive, and you have to type in the name of the folder exactly as it is.</w:t>
                            </w:r>
                          </w:p>
                          <w:p w14:paraId="5BE7BA5B" w14:textId="77777777" w:rsidR="00FB3596" w:rsidRDefault="00FB3596" w:rsidP="005E6AF0">
                            <w:pPr>
                              <w:rPr>
                                <w:rStyle w:val="Strong"/>
                                <w:rFonts w:ascii="Roboto" w:eastAsia="Times New Roman" w:hAnsi="Roboto" w:cs="Times New Roman"/>
                                <w:color w:val="222222"/>
                                <w:sz w:val="27"/>
                                <w:szCs w:val="27"/>
                                <w:lang w:val="en-IN" w:eastAsia="en-IN"/>
                              </w:rPr>
                            </w:pPr>
                          </w:p>
                          <w:p w14:paraId="63E51E08" w14:textId="77777777" w:rsidR="00FB3596" w:rsidRDefault="00FB3596" w:rsidP="005E6AF0">
                            <w:pPr>
                              <w:rPr>
                                <w:rStyle w:val="Strong"/>
                                <w:rFonts w:ascii="Roboto" w:eastAsia="Times New Roman" w:hAnsi="Roboto" w:cs="Times New Roman"/>
                                <w:color w:val="222222"/>
                                <w:sz w:val="27"/>
                                <w:szCs w:val="27"/>
                                <w:lang w:val="en-IN" w:eastAsia="en-IN"/>
                              </w:rPr>
                            </w:pPr>
                          </w:p>
                          <w:p w14:paraId="67BE051A" w14:textId="77777777" w:rsidR="00FB3596" w:rsidRDefault="00FB3596" w:rsidP="005E6AF0">
                            <w:pPr>
                              <w:rPr>
                                <w:rStyle w:val="Strong"/>
                                <w:rFonts w:ascii="Roboto" w:eastAsia="Times New Roman" w:hAnsi="Roboto" w:cs="Times New Roman"/>
                                <w:color w:val="222222"/>
                                <w:sz w:val="27"/>
                                <w:szCs w:val="27"/>
                                <w:lang w:val="en-IN" w:eastAsia="en-IN"/>
                              </w:rPr>
                            </w:pPr>
                          </w:p>
                          <w:p w14:paraId="7FD69B5F" w14:textId="77777777" w:rsidR="00FB3596" w:rsidRDefault="00FB3596" w:rsidP="005E6AF0">
                            <w:pPr>
                              <w:rPr>
                                <w:rStyle w:val="Strong"/>
                                <w:rFonts w:ascii="Roboto" w:eastAsia="Times New Roman" w:hAnsi="Roboto" w:cs="Times New Roman"/>
                                <w:color w:val="222222"/>
                                <w:sz w:val="27"/>
                                <w:szCs w:val="27"/>
                                <w:lang w:val="en-IN" w:eastAsia="en-IN"/>
                              </w:rPr>
                            </w:pPr>
                          </w:p>
                          <w:p w14:paraId="67137F0D" w14:textId="77777777" w:rsidR="00FB3596" w:rsidRDefault="00FB3596" w:rsidP="005E6AF0">
                            <w:pPr>
                              <w:rPr>
                                <w:rStyle w:val="Strong"/>
                                <w:rFonts w:ascii="Roboto" w:eastAsia="Times New Roman" w:hAnsi="Roboto" w:cs="Times New Roman"/>
                                <w:color w:val="222222"/>
                                <w:sz w:val="27"/>
                                <w:szCs w:val="27"/>
                                <w:lang w:val="en-IN" w:eastAsia="en-IN"/>
                              </w:rPr>
                            </w:pPr>
                          </w:p>
                          <w:p w14:paraId="71FDF328" w14:textId="77777777" w:rsidR="00FB3596" w:rsidRDefault="00FB3596" w:rsidP="005E6AF0">
                            <w:pPr>
                              <w:rPr>
                                <w:rStyle w:val="Strong"/>
                                <w:rFonts w:ascii="Roboto" w:eastAsia="Times New Roman" w:hAnsi="Roboto" w:cs="Times New Roman"/>
                                <w:color w:val="222222"/>
                                <w:sz w:val="27"/>
                                <w:szCs w:val="27"/>
                                <w:lang w:val="en-IN" w:eastAsia="en-IN"/>
                              </w:rPr>
                            </w:pPr>
                          </w:p>
                          <w:p w14:paraId="366632C7" w14:textId="77777777" w:rsidR="00FB3596" w:rsidRPr="0093030D" w:rsidRDefault="00FB3596" w:rsidP="005E6AF0">
                            <w:pPr>
                              <w:rPr>
                                <w:lang w:val="en-IN"/>
                              </w:rPr>
                            </w:pPr>
                          </w:p>
                          <w:p w14:paraId="09B6CFD7" w14:textId="77777777" w:rsidR="00FB3596" w:rsidRDefault="00FB3596" w:rsidP="005E6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DF9F" id="Text Box 279" o:spid="_x0000_s1083" type="#_x0000_t202" style="position:absolute;margin-left:185.35pt;margin-top:110.45pt;width:293.95pt;height:18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" filled="f" stroked="f">
                <v:textbox>
                  <w:txbxContent>
                    <w:p w14:paraId="0DE1E5D4" w14:textId="2C68F177" w:rsidR="00FB3596" w:rsidRDefault="00FB3596" w:rsidP="005E6AF0">
                      <w:pPr>
                        <w:jc w:val="center"/>
                        <w:rPr>
                          <w:rStyle w:val="Strong"/>
                          <w:rFonts w:ascii="Arial" w:eastAsia="Times New Roman" w:hAnsi="Arial" w:cs="Arial"/>
                          <w:color w:val="222222"/>
                          <w:sz w:val="27"/>
                          <w:szCs w:val="27"/>
                          <w:lang w:val="en-IN" w:eastAsia="en-IN"/>
                        </w:rPr>
                      </w:pPr>
                      <w:r w:rsidRPr="005E6AF0">
                        <w:rPr>
                          <w:rStyle w:val="Strong"/>
                          <w:rFonts w:ascii="Arial" w:eastAsia="Times New Roman" w:hAnsi="Arial" w:cs="Arial"/>
                          <w:color w:val="222222"/>
                          <w:sz w:val="27"/>
                          <w:szCs w:val="27"/>
                          <w:lang w:val="en-IN" w:eastAsia="en-IN"/>
                        </w:rPr>
                        <w:t>cd</w:t>
                      </w:r>
                    </w:p>
                    <w:p w14:paraId="5D4284A6" w14:textId="1ACFF80F" w:rsidR="00FB3596" w:rsidRDefault="00FB3596" w:rsidP="005E6AF0">
                      <w:pPr>
                        <w:rPr>
                          <w:rStyle w:val="Strong"/>
                          <w:rFonts w:ascii="Roboto" w:eastAsia="Times New Roman" w:hAnsi="Roboto" w:cs="Times New Roman"/>
                          <w:color w:val="222222"/>
                          <w:sz w:val="27"/>
                          <w:szCs w:val="27"/>
                          <w:lang w:val="en-IN" w:eastAsia="en-IN"/>
                        </w:rPr>
                      </w:pPr>
                      <w:r w:rsidRPr="005E6AF0">
                        <w:rPr>
                          <w:rStyle w:val="Strong"/>
                          <w:rFonts w:ascii="Arial" w:eastAsia="Times New Roman" w:hAnsi="Arial" w:cs="Arial"/>
                          <w:color w:val="222222"/>
                          <w:sz w:val="27"/>
                          <w:szCs w:val="27"/>
                          <w:lang w:val="en-IN" w:eastAsia="en-IN"/>
                        </w:rPr>
                        <w:t xml:space="preserve">Use the "cd" command to go to a directory. For example, if you are in the home folder, and you want to go to the </w:t>
                      </w:r>
                      <w:r>
                        <w:rPr>
                          <w:rStyle w:val="Strong"/>
                          <w:rFonts w:ascii="Arial" w:eastAsia="Times New Roman" w:hAnsi="Arial" w:cs="Arial"/>
                          <w:color w:val="222222"/>
                          <w:sz w:val="27"/>
                          <w:szCs w:val="27"/>
                          <w:lang w:val="en-IN" w:eastAsia="en-IN"/>
                        </w:rPr>
                        <w:t>test</w:t>
                      </w:r>
                      <w:r w:rsidRPr="005E6AF0">
                        <w:rPr>
                          <w:rStyle w:val="Strong"/>
                          <w:rFonts w:ascii="Arial" w:eastAsia="Times New Roman" w:hAnsi="Arial" w:cs="Arial"/>
                          <w:color w:val="222222"/>
                          <w:sz w:val="27"/>
                          <w:szCs w:val="27"/>
                          <w:lang w:val="en-IN" w:eastAsia="en-IN"/>
                        </w:rPr>
                        <w:t xml:space="preserve"> folder, then you can type in “cd </w:t>
                      </w:r>
                      <w:r>
                        <w:rPr>
                          <w:rStyle w:val="Strong"/>
                          <w:rFonts w:ascii="Arial" w:eastAsia="Times New Roman" w:hAnsi="Arial" w:cs="Arial"/>
                          <w:color w:val="222222"/>
                          <w:sz w:val="27"/>
                          <w:szCs w:val="27"/>
                          <w:lang w:val="en-IN" w:eastAsia="en-IN"/>
                        </w:rPr>
                        <w:t>test</w:t>
                      </w:r>
                      <w:r w:rsidRPr="005E6AF0">
                        <w:rPr>
                          <w:rStyle w:val="Strong"/>
                          <w:rFonts w:ascii="Arial" w:eastAsia="Times New Roman" w:hAnsi="Arial" w:cs="Arial"/>
                          <w:color w:val="222222"/>
                          <w:sz w:val="27"/>
                          <w:szCs w:val="27"/>
                          <w:lang w:val="en-IN" w:eastAsia="en-IN"/>
                        </w:rPr>
                        <w:t>”. Remember, this command is case sensitive, and you have to type in the name of the folder exactly as it is.</w:t>
                      </w:r>
                    </w:p>
                    <w:p w14:paraId="5BE7BA5B" w14:textId="77777777" w:rsidR="00FB3596" w:rsidRDefault="00FB3596" w:rsidP="005E6AF0">
                      <w:pPr>
                        <w:rPr>
                          <w:rStyle w:val="Strong"/>
                          <w:rFonts w:ascii="Roboto" w:eastAsia="Times New Roman" w:hAnsi="Roboto" w:cs="Times New Roman"/>
                          <w:color w:val="222222"/>
                          <w:sz w:val="27"/>
                          <w:szCs w:val="27"/>
                          <w:lang w:val="en-IN" w:eastAsia="en-IN"/>
                        </w:rPr>
                      </w:pPr>
                    </w:p>
                    <w:p w14:paraId="63E51E08" w14:textId="77777777" w:rsidR="00FB3596" w:rsidRDefault="00FB3596" w:rsidP="005E6AF0">
                      <w:pPr>
                        <w:rPr>
                          <w:rStyle w:val="Strong"/>
                          <w:rFonts w:ascii="Roboto" w:eastAsia="Times New Roman" w:hAnsi="Roboto" w:cs="Times New Roman"/>
                          <w:color w:val="222222"/>
                          <w:sz w:val="27"/>
                          <w:szCs w:val="27"/>
                          <w:lang w:val="en-IN" w:eastAsia="en-IN"/>
                        </w:rPr>
                      </w:pPr>
                    </w:p>
                    <w:p w14:paraId="67BE051A" w14:textId="77777777" w:rsidR="00FB3596" w:rsidRDefault="00FB3596" w:rsidP="005E6AF0">
                      <w:pPr>
                        <w:rPr>
                          <w:rStyle w:val="Strong"/>
                          <w:rFonts w:ascii="Roboto" w:eastAsia="Times New Roman" w:hAnsi="Roboto" w:cs="Times New Roman"/>
                          <w:color w:val="222222"/>
                          <w:sz w:val="27"/>
                          <w:szCs w:val="27"/>
                          <w:lang w:val="en-IN" w:eastAsia="en-IN"/>
                        </w:rPr>
                      </w:pPr>
                    </w:p>
                    <w:p w14:paraId="7FD69B5F" w14:textId="77777777" w:rsidR="00FB3596" w:rsidRDefault="00FB3596" w:rsidP="005E6AF0">
                      <w:pPr>
                        <w:rPr>
                          <w:rStyle w:val="Strong"/>
                          <w:rFonts w:ascii="Roboto" w:eastAsia="Times New Roman" w:hAnsi="Roboto" w:cs="Times New Roman"/>
                          <w:color w:val="222222"/>
                          <w:sz w:val="27"/>
                          <w:szCs w:val="27"/>
                          <w:lang w:val="en-IN" w:eastAsia="en-IN"/>
                        </w:rPr>
                      </w:pPr>
                    </w:p>
                    <w:p w14:paraId="67137F0D" w14:textId="77777777" w:rsidR="00FB3596" w:rsidRDefault="00FB3596" w:rsidP="005E6AF0">
                      <w:pPr>
                        <w:rPr>
                          <w:rStyle w:val="Strong"/>
                          <w:rFonts w:ascii="Roboto" w:eastAsia="Times New Roman" w:hAnsi="Roboto" w:cs="Times New Roman"/>
                          <w:color w:val="222222"/>
                          <w:sz w:val="27"/>
                          <w:szCs w:val="27"/>
                          <w:lang w:val="en-IN" w:eastAsia="en-IN"/>
                        </w:rPr>
                      </w:pPr>
                    </w:p>
                    <w:p w14:paraId="71FDF328" w14:textId="77777777" w:rsidR="00FB3596" w:rsidRDefault="00FB3596" w:rsidP="005E6AF0">
                      <w:pPr>
                        <w:rPr>
                          <w:rStyle w:val="Strong"/>
                          <w:rFonts w:ascii="Roboto" w:eastAsia="Times New Roman" w:hAnsi="Roboto" w:cs="Times New Roman"/>
                          <w:color w:val="222222"/>
                          <w:sz w:val="27"/>
                          <w:szCs w:val="27"/>
                          <w:lang w:val="en-IN" w:eastAsia="en-IN"/>
                        </w:rPr>
                      </w:pPr>
                    </w:p>
                    <w:p w14:paraId="366632C7" w14:textId="77777777" w:rsidR="00FB3596" w:rsidRPr="0093030D" w:rsidRDefault="00FB3596" w:rsidP="005E6AF0">
                      <w:pPr>
                        <w:rPr>
                          <w:lang w:val="en-IN"/>
                        </w:rPr>
                      </w:pPr>
                    </w:p>
                    <w:p w14:paraId="09B6CFD7" w14:textId="77777777" w:rsidR="00FB3596" w:rsidRDefault="00FB3596" w:rsidP="005E6AF0"/>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80800" behindDoc="0" locked="0" layoutInCell="1" allowOverlap="1" wp14:anchorId="30AA0B79" wp14:editId="06870045">
                <wp:simplePos x="0" y="0"/>
                <wp:positionH relativeFrom="column">
                  <wp:posOffset>2209800</wp:posOffset>
                </wp:positionH>
                <wp:positionV relativeFrom="paragraph">
                  <wp:posOffset>674370</wp:posOffset>
                </wp:positionV>
                <wp:extent cx="3877733" cy="2954867"/>
                <wp:effectExtent l="0" t="0" r="8890" b="0"/>
                <wp:wrapNone/>
                <wp:docPr id="280" name="Rectangle: Single Corner Snipped 280"/>
                <wp:cNvGraphicFramePr/>
                <a:graphic xmlns:a="http://schemas.openxmlformats.org/drawingml/2006/main">
                  <a:graphicData uri="http://schemas.microsoft.com/office/word/2010/wordprocessingShape">
                    <wps:wsp>
                      <wps:cNvSpPr/>
                      <wps:spPr>
                        <a:xfrm flipH="1">
                          <a:off x="0" y="0"/>
                          <a:ext cx="3877733" cy="2954867"/>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BD08C1" w14:textId="77777777" w:rsidR="00FB3596" w:rsidRPr="0093030D"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A0B79" id="Rectangle: Single Corner Snipped 280" o:spid="_x0000_s1084" style="position:absolute;margin-left:174pt;margin-top:53.1pt;width:305.35pt;height:232.6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9548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" adj="-11796480,,5400" path="m,l2826155,,3877733,1051578r,1903289l,2954867,,xe" fillcolor="#eeece1 [3214]" stroked="f" strokeweight="3pt">
                <v:fill opacity="43947f"/>
                <v:stroke joinstyle="miter"/>
                <v:formulas/>
                <v:path arrowok="t" o:connecttype="custom" o:connectlocs="0,0;2826155,0;3877733,1051578;3877733,2954867;0,2954867;0,0" o:connectangles="0,0,0,0,0,0" textboxrect="0,0,3877733,2954867"/>
                <v:textbox>
                  <w:txbxContent>
                    <w:p w14:paraId="30BD08C1" w14:textId="77777777" w:rsidR="00FB3596" w:rsidRPr="0093030D" w:rsidRDefault="00FB3596" w:rsidP="005E6AF0">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66464" behindDoc="0" locked="0" layoutInCell="1" allowOverlap="1" wp14:anchorId="04220C58" wp14:editId="29404511">
                <wp:simplePos x="0" y="0"/>
                <wp:positionH relativeFrom="column">
                  <wp:posOffset>-129540</wp:posOffset>
                </wp:positionH>
                <wp:positionV relativeFrom="paragraph">
                  <wp:posOffset>-3535045</wp:posOffset>
                </wp:positionV>
                <wp:extent cx="1805940" cy="1790700"/>
                <wp:effectExtent l="0" t="0" r="3810" b="0"/>
                <wp:wrapNone/>
                <wp:docPr id="281" name="Rectangle: Single Corner Snipped 281"/>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3A2375" w14:textId="77777777" w:rsidR="00FB3596" w:rsidRPr="00BC4FF1" w:rsidRDefault="00FB3596" w:rsidP="005E6AF0">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0C58" id="Rectangle: Single Corner Snipped 281" o:spid="_x0000_s1085" style="position:absolute;margin-left:-10.2pt;margin-top:-278.35pt;width:142.2pt;height:14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73A2375" w14:textId="77777777" w:rsidR="00FB3596" w:rsidRPr="00BC4FF1" w:rsidRDefault="00FB3596" w:rsidP="005E6AF0">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67488" behindDoc="0" locked="0" layoutInCell="1" allowOverlap="1" wp14:anchorId="21A66063" wp14:editId="06CC8D2F">
                <wp:simplePos x="0" y="0"/>
                <wp:positionH relativeFrom="column">
                  <wp:posOffset>4472940</wp:posOffset>
                </wp:positionH>
                <wp:positionV relativeFrom="paragraph">
                  <wp:posOffset>-8663306</wp:posOffset>
                </wp:positionV>
                <wp:extent cx="2435860" cy="2400300"/>
                <wp:effectExtent l="0" t="0" r="2540" b="0"/>
                <wp:wrapNone/>
                <wp:docPr id="282" name="Rectangle: Single Corner Snipped 282"/>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484BE" w14:textId="77777777" w:rsidR="00FB3596" w:rsidRDefault="00FB3596" w:rsidP="005E6AF0">
                            <w:pPr>
                              <w:pStyle w:val="Heading3"/>
                              <w:spacing w:before="0"/>
                              <w:jc w:val="left"/>
                              <w:rPr>
                                <w:color w:val="FFC40C" w:themeColor="accent5"/>
                                <w:sz w:val="34"/>
                                <w:szCs w:val="34"/>
                                <w:lang w:val="en-IN"/>
                              </w:rPr>
                            </w:pPr>
                          </w:p>
                          <w:p w14:paraId="73E53E65"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C978C92"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1CF89BD3"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66063" id="Rectangle: Single Corner Snipped 282" o:spid="_x0000_s1086" style="position:absolute;margin-left:352.2pt;margin-top:-682.15pt;width:191.8pt;height:189pt;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218484BE" w14:textId="77777777" w:rsidR="00FB3596" w:rsidRDefault="00FB3596" w:rsidP="005E6AF0">
                      <w:pPr>
                        <w:pStyle w:val="Heading3"/>
                        <w:spacing w:before="0"/>
                        <w:jc w:val="left"/>
                        <w:rPr>
                          <w:color w:val="FFC40C" w:themeColor="accent5"/>
                          <w:sz w:val="34"/>
                          <w:szCs w:val="34"/>
                          <w:lang w:val="en-IN"/>
                        </w:rPr>
                      </w:pPr>
                    </w:p>
                    <w:p w14:paraId="73E53E65"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C978C92"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1CF89BD3"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1965440" behindDoc="0" locked="0" layoutInCell="1" allowOverlap="1" wp14:anchorId="70510808" wp14:editId="6FAE1171">
                <wp:simplePos x="0" y="0"/>
                <wp:positionH relativeFrom="column">
                  <wp:posOffset>1089660</wp:posOffset>
                </wp:positionH>
                <wp:positionV relativeFrom="paragraph">
                  <wp:posOffset>-6918325</wp:posOffset>
                </wp:positionV>
                <wp:extent cx="3981450" cy="3981450"/>
                <wp:effectExtent l="0" t="0" r="0" b="0"/>
                <wp:wrapNone/>
                <wp:docPr id="283" name="Rectangle: Diagonal Corners Snipped 283"/>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D6D52"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E07A360" w14:textId="77777777" w:rsidR="00FB3596" w:rsidRPr="00CB0CFF"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10808" id="Rectangle: Diagonal Corners Snipped 283" o:spid="_x0000_s1087" style="position:absolute;margin-left:85.8pt;margin-top:-544.75pt;width:313.5pt;height:313.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GQ3tzs0CAAAQ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016D6D52"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E07A360" w14:textId="77777777" w:rsidR="00FB3596" w:rsidRPr="00CB0CFF" w:rsidRDefault="00FB3596" w:rsidP="005E6AF0">
                      <w:pPr>
                        <w:rPr>
                          <w:lang w:val="en-IN"/>
                        </w:rPr>
                      </w:pPr>
                    </w:p>
                  </w:txbxContent>
                </v:textbox>
              </v:shape>
            </w:pict>
          </mc:Fallback>
        </mc:AlternateContent>
      </w:r>
    </w:p>
    <w:p w14:paraId="37DC92E8" w14:textId="77777777" w:rsidR="005E6AF0" w:rsidRPr="00127C5F" w:rsidRDefault="005E6AF0" w:rsidP="005E6AF0">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1971584" behindDoc="0" locked="0" layoutInCell="1" allowOverlap="1" wp14:anchorId="03E003AE" wp14:editId="43F9E5C7">
                <wp:simplePos x="0" y="0"/>
                <wp:positionH relativeFrom="column">
                  <wp:posOffset>0</wp:posOffset>
                </wp:positionH>
                <wp:positionV relativeFrom="paragraph">
                  <wp:posOffset>-259080</wp:posOffset>
                </wp:positionV>
                <wp:extent cx="3147060" cy="2560320"/>
                <wp:effectExtent l="0" t="0" r="0" b="0"/>
                <wp:wrapNone/>
                <wp:docPr id="284" name="Rectangle: Single Corner Snipped 284"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982A99" w14:textId="77777777" w:rsidR="00FB3596" w:rsidRDefault="00FB3596" w:rsidP="005E6AF0">
                            <w:pPr>
                              <w:pStyle w:val="Heading1"/>
                              <w:rPr>
                                <w:color w:val="571745" w:themeColor="text2"/>
                              </w:rPr>
                            </w:pPr>
                          </w:p>
                          <w:p w14:paraId="66A6EAA0" w14:textId="46A9DABE" w:rsidR="00FB3596" w:rsidRPr="00F7167D" w:rsidRDefault="00FB3596" w:rsidP="005E6AF0">
                            <w:pPr>
                              <w:pStyle w:val="Heading1"/>
                            </w:pPr>
                            <w:r>
                              <w:rPr>
                                <w:color w:val="571745" w:themeColor="text2"/>
                              </w:rPr>
                              <w:t>COMMAND 6</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003AE" id="Rectangle: Single Corner Snipped 284" o:spid="_x0000_s1088" alt="Title: Shape" style="position:absolute;margin-left:0;margin-top:-20.4pt;width:247.8pt;height:201.6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ogonLeACAAAv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16982A99" w14:textId="77777777" w:rsidR="00FB3596" w:rsidRDefault="00FB3596" w:rsidP="005E6AF0">
                      <w:pPr>
                        <w:pStyle w:val="Heading1"/>
                        <w:rPr>
                          <w:color w:val="571745" w:themeColor="text2"/>
                        </w:rPr>
                      </w:pPr>
                    </w:p>
                    <w:p w14:paraId="66A6EAA0" w14:textId="46A9DABE" w:rsidR="00FB3596" w:rsidRPr="00F7167D" w:rsidRDefault="00FB3596" w:rsidP="005E6AF0">
                      <w:pPr>
                        <w:pStyle w:val="Heading1"/>
                      </w:pPr>
                      <w:r>
                        <w:rPr>
                          <w:color w:val="571745" w:themeColor="text2"/>
                        </w:rPr>
                        <w:t>COMMAND 6</w:t>
                      </w:r>
                    </w:p>
                  </w:txbxContent>
                </v:textbox>
              </v:shape>
            </w:pict>
          </mc:Fallback>
        </mc:AlternateContent>
      </w:r>
    </w:p>
    <w:p w14:paraId="23FC90F8" w14:textId="01597C36" w:rsidR="005E6AF0" w:rsidRDefault="005E6AF0" w:rsidP="005E6AF0">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1970560" behindDoc="0" locked="0" layoutInCell="1" allowOverlap="1" wp14:anchorId="3B81E5F0" wp14:editId="1E3B2902">
                <wp:simplePos x="0" y="0"/>
                <wp:positionH relativeFrom="column">
                  <wp:posOffset>2209800</wp:posOffset>
                </wp:positionH>
                <wp:positionV relativeFrom="paragraph">
                  <wp:posOffset>995045</wp:posOffset>
                </wp:positionV>
                <wp:extent cx="3771900" cy="2506980"/>
                <wp:effectExtent l="0" t="0" r="0" b="7620"/>
                <wp:wrapNone/>
                <wp:docPr id="286" name="Rectangle: Single Corner Snipped 286"/>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963450" w14:textId="77777777" w:rsidR="00FB3596" w:rsidRPr="0093030D"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1E5F0" id="Rectangle: Single Corner Snipped 286" o:spid="_x0000_s1089" style="position:absolute;margin-left:174pt;margin-top:78.35pt;width:297pt;height:197.4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44963450" w14:textId="77777777" w:rsidR="00FB3596" w:rsidRPr="0093030D" w:rsidRDefault="00FB3596" w:rsidP="005E6AF0">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1972608" behindDoc="0" locked="0" layoutInCell="1" allowOverlap="1" wp14:anchorId="333FAAD7" wp14:editId="2C89BF1E">
                <wp:simplePos x="0" y="0"/>
                <wp:positionH relativeFrom="column">
                  <wp:posOffset>2354580</wp:posOffset>
                </wp:positionH>
                <wp:positionV relativeFrom="paragraph">
                  <wp:posOffset>1726565</wp:posOffset>
                </wp:positionV>
                <wp:extent cx="3611880" cy="177546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AE9F2D" w14:textId="091D3ABF" w:rsidR="00FB3596" w:rsidRDefault="00FB3596" w:rsidP="006E682A">
                            <w:pPr>
                              <w:jc w:val="cente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touch</w:t>
                            </w:r>
                          </w:p>
                          <w:p w14:paraId="27457AE7" w14:textId="67AE2AD8" w:rsidR="00FB3596" w:rsidRDefault="00FB3596" w:rsidP="005E6AF0">
                            <w:pPr>
                              <w:rPr>
                                <w:rStyle w:val="Strong"/>
                                <w:rFonts w:ascii="Roboto" w:eastAsia="Times New Roman" w:hAnsi="Roboto" w:cs="Times New Roman"/>
                                <w:color w:val="222222"/>
                                <w:sz w:val="27"/>
                                <w:szCs w:val="27"/>
                                <w:lang w:val="en-IN" w:eastAsia="en-IN"/>
                              </w:rPr>
                            </w:pPr>
                            <w:r w:rsidRPr="006E682A">
                              <w:rPr>
                                <w:rStyle w:val="Strong"/>
                                <w:rFonts w:ascii="Arial" w:eastAsia="Times New Roman" w:hAnsi="Arial" w:cs="Arial"/>
                                <w:color w:val="222222"/>
                                <w:sz w:val="27"/>
                                <w:szCs w:val="27"/>
                                <w:lang w:val="en-IN" w:eastAsia="en-IN"/>
                              </w:rPr>
                              <w:t>The touch command is used to create a file. It can be anything, from an empty txt file to an empty zip file. For example, “touch new.txt”.</w:t>
                            </w:r>
                          </w:p>
                          <w:p w14:paraId="2F88C0FE" w14:textId="77777777" w:rsidR="00FB3596" w:rsidRDefault="00FB3596" w:rsidP="005E6AF0">
                            <w:pPr>
                              <w:rPr>
                                <w:rStyle w:val="Strong"/>
                                <w:rFonts w:ascii="Roboto" w:eastAsia="Times New Roman" w:hAnsi="Roboto" w:cs="Times New Roman"/>
                                <w:color w:val="222222"/>
                                <w:sz w:val="27"/>
                                <w:szCs w:val="27"/>
                                <w:lang w:val="en-IN" w:eastAsia="en-IN"/>
                              </w:rPr>
                            </w:pPr>
                          </w:p>
                          <w:p w14:paraId="2C609848" w14:textId="77777777" w:rsidR="00FB3596" w:rsidRDefault="00FB3596" w:rsidP="005E6AF0">
                            <w:pPr>
                              <w:rPr>
                                <w:rStyle w:val="Strong"/>
                                <w:rFonts w:ascii="Roboto" w:eastAsia="Times New Roman" w:hAnsi="Roboto" w:cs="Times New Roman"/>
                                <w:color w:val="222222"/>
                                <w:sz w:val="27"/>
                                <w:szCs w:val="27"/>
                                <w:lang w:val="en-IN" w:eastAsia="en-IN"/>
                              </w:rPr>
                            </w:pPr>
                          </w:p>
                          <w:p w14:paraId="10BECAFD" w14:textId="77777777" w:rsidR="00FB3596" w:rsidRDefault="00FB3596" w:rsidP="005E6AF0">
                            <w:pPr>
                              <w:rPr>
                                <w:rStyle w:val="Strong"/>
                                <w:rFonts w:ascii="Roboto" w:eastAsia="Times New Roman" w:hAnsi="Roboto" w:cs="Times New Roman"/>
                                <w:color w:val="222222"/>
                                <w:sz w:val="27"/>
                                <w:szCs w:val="27"/>
                                <w:lang w:val="en-IN" w:eastAsia="en-IN"/>
                              </w:rPr>
                            </w:pPr>
                          </w:p>
                          <w:p w14:paraId="027E14AB" w14:textId="77777777" w:rsidR="00FB3596" w:rsidRDefault="00FB3596" w:rsidP="005E6AF0">
                            <w:pPr>
                              <w:rPr>
                                <w:rStyle w:val="Strong"/>
                                <w:rFonts w:ascii="Roboto" w:eastAsia="Times New Roman" w:hAnsi="Roboto" w:cs="Times New Roman"/>
                                <w:color w:val="222222"/>
                                <w:sz w:val="27"/>
                                <w:szCs w:val="27"/>
                                <w:lang w:val="en-IN" w:eastAsia="en-IN"/>
                              </w:rPr>
                            </w:pPr>
                          </w:p>
                          <w:p w14:paraId="39EBA5E9" w14:textId="77777777" w:rsidR="00FB3596" w:rsidRPr="0093030D" w:rsidRDefault="00FB3596" w:rsidP="005E6AF0">
                            <w:pPr>
                              <w:rPr>
                                <w:lang w:val="en-IN"/>
                              </w:rPr>
                            </w:pPr>
                          </w:p>
                          <w:p w14:paraId="2048A18F" w14:textId="77777777" w:rsidR="00FB3596" w:rsidRDefault="00FB3596" w:rsidP="005E6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AAD7" id="Text Box 287" o:spid="_x0000_s1090" type="#_x0000_t202" style="position:absolute;margin-left:185.4pt;margin-top:135.95pt;width:284.4pt;height:139.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" filled="f" stroked="f">
                <v:textbox>
                  <w:txbxContent>
                    <w:p w14:paraId="1FAE9F2D" w14:textId="091D3ABF" w:rsidR="00FB3596" w:rsidRDefault="00FB3596" w:rsidP="006E682A">
                      <w:pPr>
                        <w:jc w:val="cente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touch</w:t>
                      </w:r>
                    </w:p>
                    <w:p w14:paraId="27457AE7" w14:textId="67AE2AD8" w:rsidR="00FB3596" w:rsidRDefault="00FB3596" w:rsidP="005E6AF0">
                      <w:pPr>
                        <w:rPr>
                          <w:rStyle w:val="Strong"/>
                          <w:rFonts w:ascii="Roboto" w:eastAsia="Times New Roman" w:hAnsi="Roboto" w:cs="Times New Roman"/>
                          <w:color w:val="222222"/>
                          <w:sz w:val="27"/>
                          <w:szCs w:val="27"/>
                          <w:lang w:val="en-IN" w:eastAsia="en-IN"/>
                        </w:rPr>
                      </w:pPr>
                      <w:r w:rsidRPr="006E682A">
                        <w:rPr>
                          <w:rStyle w:val="Strong"/>
                          <w:rFonts w:ascii="Arial" w:eastAsia="Times New Roman" w:hAnsi="Arial" w:cs="Arial"/>
                          <w:color w:val="222222"/>
                          <w:sz w:val="27"/>
                          <w:szCs w:val="27"/>
                          <w:lang w:val="en-IN" w:eastAsia="en-IN"/>
                        </w:rPr>
                        <w:t>The touch command is used to create a file. It can be anything, from an empty txt file to an empty zip file. For example, “touch new.txt”.</w:t>
                      </w:r>
                    </w:p>
                    <w:p w14:paraId="2F88C0FE" w14:textId="77777777" w:rsidR="00FB3596" w:rsidRDefault="00FB3596" w:rsidP="005E6AF0">
                      <w:pPr>
                        <w:rPr>
                          <w:rStyle w:val="Strong"/>
                          <w:rFonts w:ascii="Roboto" w:eastAsia="Times New Roman" w:hAnsi="Roboto" w:cs="Times New Roman"/>
                          <w:color w:val="222222"/>
                          <w:sz w:val="27"/>
                          <w:szCs w:val="27"/>
                          <w:lang w:val="en-IN" w:eastAsia="en-IN"/>
                        </w:rPr>
                      </w:pPr>
                    </w:p>
                    <w:p w14:paraId="2C609848" w14:textId="77777777" w:rsidR="00FB3596" w:rsidRDefault="00FB3596" w:rsidP="005E6AF0">
                      <w:pPr>
                        <w:rPr>
                          <w:rStyle w:val="Strong"/>
                          <w:rFonts w:ascii="Roboto" w:eastAsia="Times New Roman" w:hAnsi="Roboto" w:cs="Times New Roman"/>
                          <w:color w:val="222222"/>
                          <w:sz w:val="27"/>
                          <w:szCs w:val="27"/>
                          <w:lang w:val="en-IN" w:eastAsia="en-IN"/>
                        </w:rPr>
                      </w:pPr>
                    </w:p>
                    <w:p w14:paraId="10BECAFD" w14:textId="77777777" w:rsidR="00FB3596" w:rsidRDefault="00FB3596" w:rsidP="005E6AF0">
                      <w:pPr>
                        <w:rPr>
                          <w:rStyle w:val="Strong"/>
                          <w:rFonts w:ascii="Roboto" w:eastAsia="Times New Roman" w:hAnsi="Roboto" w:cs="Times New Roman"/>
                          <w:color w:val="222222"/>
                          <w:sz w:val="27"/>
                          <w:szCs w:val="27"/>
                          <w:lang w:val="en-IN" w:eastAsia="en-IN"/>
                        </w:rPr>
                      </w:pPr>
                    </w:p>
                    <w:p w14:paraId="027E14AB" w14:textId="77777777" w:rsidR="00FB3596" w:rsidRDefault="00FB3596" w:rsidP="005E6AF0">
                      <w:pPr>
                        <w:rPr>
                          <w:rStyle w:val="Strong"/>
                          <w:rFonts w:ascii="Roboto" w:eastAsia="Times New Roman" w:hAnsi="Roboto" w:cs="Times New Roman"/>
                          <w:color w:val="222222"/>
                          <w:sz w:val="27"/>
                          <w:szCs w:val="27"/>
                          <w:lang w:val="en-IN" w:eastAsia="en-IN"/>
                        </w:rPr>
                      </w:pPr>
                    </w:p>
                    <w:p w14:paraId="39EBA5E9" w14:textId="77777777" w:rsidR="00FB3596" w:rsidRPr="0093030D" w:rsidRDefault="00FB3596" w:rsidP="005E6AF0">
                      <w:pPr>
                        <w:rPr>
                          <w:lang w:val="en-IN"/>
                        </w:rPr>
                      </w:pPr>
                    </w:p>
                    <w:p w14:paraId="2048A18F" w14:textId="77777777" w:rsidR="00FB3596" w:rsidRDefault="00FB3596" w:rsidP="005E6AF0"/>
                  </w:txbxContent>
                </v:textbox>
              </v:shape>
            </w:pict>
          </mc:Fallback>
        </mc:AlternateContent>
      </w:r>
      <w:r>
        <w:rPr>
          <w:noProof/>
          <w:color w:val="D0300F" w:themeColor="accent6" w:themeShade="BF"/>
        </w:rPr>
        <mc:AlternateContent>
          <mc:Choice Requires="wps">
            <w:drawing>
              <wp:anchor distT="0" distB="0" distL="114300" distR="114300" simplePos="0" relativeHeight="251964416" behindDoc="0" locked="0" layoutInCell="1" allowOverlap="1" wp14:anchorId="629E9436" wp14:editId="7CE3DC68">
                <wp:simplePos x="0" y="0"/>
                <wp:positionH relativeFrom="margin">
                  <wp:posOffset>6426200</wp:posOffset>
                </wp:positionH>
                <wp:positionV relativeFrom="margin">
                  <wp:posOffset>1318260</wp:posOffset>
                </wp:positionV>
                <wp:extent cx="1356995" cy="868680"/>
                <wp:effectExtent l="0" t="0" r="0" b="7620"/>
                <wp:wrapNone/>
                <wp:docPr id="162"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4DBC9F9"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29E9436" id="_x0000_s1091" style="position:absolute;margin-left:506pt;margin-top:103.8pt;width:106.85pt;height:68.4pt;rotation:180;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J64saDACAAA9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4DBC9F9"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2D013254" w14:textId="77777777" w:rsidR="005E6AF0" w:rsidRDefault="005E6AF0" w:rsidP="005E6AF0">
      <w:pPr>
        <w:tabs>
          <w:tab w:val="left" w:pos="2400"/>
        </w:tabs>
      </w:pPr>
    </w:p>
    <w:p w14:paraId="4DB24E8F" w14:textId="3FA73722" w:rsidR="005E6AF0" w:rsidRDefault="005E6AF0" w:rsidP="005E6AF0">
      <w:pPr>
        <w:tabs>
          <w:tab w:val="left" w:pos="2400"/>
        </w:tabs>
      </w:pPr>
      <w:r>
        <w:rPr>
          <w:noProof/>
          <w:color w:val="D0300F" w:themeColor="accent6" w:themeShade="BF"/>
        </w:rPr>
        <mc:AlternateContent>
          <mc:Choice Requires="wps">
            <w:drawing>
              <wp:anchor distT="0" distB="0" distL="114300" distR="114300" simplePos="0" relativeHeight="251996160" behindDoc="0" locked="0" layoutInCell="1" allowOverlap="1" wp14:anchorId="6F8E8318" wp14:editId="6B6C850A">
                <wp:simplePos x="0" y="0"/>
                <wp:positionH relativeFrom="column">
                  <wp:posOffset>6160770</wp:posOffset>
                </wp:positionH>
                <wp:positionV relativeFrom="paragraph">
                  <wp:posOffset>7295303</wp:posOffset>
                </wp:positionV>
                <wp:extent cx="1417320" cy="281940"/>
                <wp:effectExtent l="0" t="0" r="0" b="3810"/>
                <wp:wrapNone/>
                <wp:docPr id="181" name="Text Box 181"/>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85383C7"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E8318" id="Text Box 181" o:spid="_x0000_s1092" type="#_x0000_t202" style="position:absolute;margin-left:485.1pt;margin-top:574.45pt;width:111.6pt;height:22.2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" filled="f" stroked="f">
                <v:textbox>
                  <w:txbxContent>
                    <w:p w14:paraId="085383C7"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1969536" behindDoc="0" locked="0" layoutInCell="1" allowOverlap="1" wp14:anchorId="7542D535" wp14:editId="72BB4279">
                <wp:simplePos x="0" y="0"/>
                <wp:positionH relativeFrom="column">
                  <wp:posOffset>5771092</wp:posOffset>
                </wp:positionH>
                <wp:positionV relativeFrom="paragraph">
                  <wp:posOffset>7117080</wp:posOffset>
                </wp:positionV>
                <wp:extent cx="7089140" cy="652780"/>
                <wp:effectExtent l="0" t="0" r="0" b="0"/>
                <wp:wrapNone/>
                <wp:docPr id="161" name="Parallelogram 161"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36B4" id="Parallelogram 161" o:spid="_x0000_s1026" type="#_x0000_t7" alt="Title: Shape" style="position:absolute;margin-left:454.4pt;margin-top:560.4pt;width:558.2pt;height:51.4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1968512" behindDoc="0" locked="0" layoutInCell="1" allowOverlap="1" wp14:anchorId="3B75AC0A" wp14:editId="299BCD73">
                <wp:simplePos x="0" y="0"/>
                <wp:positionH relativeFrom="column">
                  <wp:posOffset>-1055793</wp:posOffset>
                </wp:positionH>
                <wp:positionV relativeFrom="paragraph">
                  <wp:posOffset>7113905</wp:posOffset>
                </wp:positionV>
                <wp:extent cx="7089140" cy="652780"/>
                <wp:effectExtent l="0" t="0" r="0" b="0"/>
                <wp:wrapNone/>
                <wp:docPr id="160" name="Parallelogram 160"/>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B4089E"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BBB4D84" w14:textId="77777777" w:rsidR="00FB3596" w:rsidRDefault="00FB3596" w:rsidP="005E6A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AC0A" id="Parallelogram 160" o:spid="_x0000_s1093" type="#_x0000_t7" style="position:absolute;margin-left:-83.15pt;margin-top:560.15pt;width:558.2pt;height:51.4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" adj="1379" fillcolor="#ffc40c [3208]" stroked="f" strokeweight="3pt">
                <v:textbox>
                  <w:txbxContent>
                    <w:p w14:paraId="1EB4089E"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BBB4D84" w14:textId="77777777" w:rsidR="00FB3596" w:rsidRDefault="00FB3596" w:rsidP="005E6AF0">
                      <w:pPr>
                        <w:jc w:val="center"/>
                      </w:pPr>
                    </w:p>
                  </w:txbxContent>
                </v:textbox>
              </v:shape>
            </w:pict>
          </mc:Fallback>
        </mc:AlternateContent>
      </w:r>
    </w:p>
    <w:p w14:paraId="0CFAF596" w14:textId="7CE4CCE3" w:rsidR="005E6AF0" w:rsidRPr="005E6AF0" w:rsidRDefault="005E6AF0" w:rsidP="005E6AF0"/>
    <w:p w14:paraId="7095137A" w14:textId="221928A2" w:rsidR="005E6AF0" w:rsidRPr="005E6AF0" w:rsidRDefault="005E6AF0" w:rsidP="005E6AF0"/>
    <w:p w14:paraId="3A388553" w14:textId="255F9D04" w:rsidR="005E6AF0" w:rsidRPr="005E6AF0" w:rsidRDefault="005E6AF0" w:rsidP="005E6AF0"/>
    <w:p w14:paraId="60177074" w14:textId="7E41EF59" w:rsidR="005E6AF0" w:rsidRPr="005E6AF0" w:rsidRDefault="005E6AF0" w:rsidP="005E6AF0"/>
    <w:p w14:paraId="42882809" w14:textId="7C74C119" w:rsidR="005E6AF0" w:rsidRPr="005E6AF0" w:rsidRDefault="005E6AF0" w:rsidP="005E6AF0"/>
    <w:p w14:paraId="2620E880" w14:textId="57843943" w:rsidR="005E6AF0" w:rsidRPr="005E6AF0" w:rsidRDefault="005E6AF0" w:rsidP="005E6AF0"/>
    <w:p w14:paraId="0695931D" w14:textId="333975DC" w:rsidR="005E6AF0" w:rsidRPr="005E6AF0" w:rsidRDefault="005E6AF0" w:rsidP="005E6AF0"/>
    <w:p w14:paraId="3E6B46D9" w14:textId="3489C913" w:rsidR="005E6AF0" w:rsidRPr="005E6AF0" w:rsidRDefault="005E6AF0" w:rsidP="005E6AF0"/>
    <w:p w14:paraId="24F3BA5E" w14:textId="3541612B" w:rsidR="005E6AF0" w:rsidRPr="005E6AF0" w:rsidRDefault="005E6AF0" w:rsidP="005E6AF0"/>
    <w:p w14:paraId="2839913A" w14:textId="43853968" w:rsidR="005E6AF0" w:rsidRPr="005E6AF0" w:rsidRDefault="005E6AF0" w:rsidP="005E6AF0"/>
    <w:p w14:paraId="68F834BA" w14:textId="60FEDE96" w:rsidR="005E6AF0" w:rsidRPr="005E6AF0" w:rsidRDefault="006E682A" w:rsidP="005E6AF0">
      <w:r>
        <w:rPr>
          <w:noProof/>
          <w:color w:val="D0300F" w:themeColor="accent6" w:themeShade="BF"/>
        </w:rPr>
        <mc:AlternateContent>
          <mc:Choice Requires="wps">
            <w:drawing>
              <wp:anchor distT="0" distB="0" distL="114300" distR="114300" simplePos="0" relativeHeight="251973632" behindDoc="0" locked="0" layoutInCell="1" allowOverlap="1" wp14:anchorId="64F0ECA4" wp14:editId="41B0862D">
                <wp:simplePos x="0" y="0"/>
                <wp:positionH relativeFrom="column">
                  <wp:posOffset>1219200</wp:posOffset>
                </wp:positionH>
                <wp:positionV relativeFrom="paragraph">
                  <wp:posOffset>5927</wp:posOffset>
                </wp:positionV>
                <wp:extent cx="5791200" cy="2209800"/>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5791200"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977AD9B" w14:textId="37DF5AE8" w:rsidR="00FB3596" w:rsidRDefault="00FB3596" w:rsidP="005E6AF0">
                            <w:r>
                              <w:rPr>
                                <w:noProof/>
                              </w:rPr>
                              <w:drawing>
                                <wp:inline distT="0" distB="0" distL="0" distR="0" wp14:anchorId="0EAF519F" wp14:editId="4B279502">
                                  <wp:extent cx="10201910" cy="2455333"/>
                                  <wp:effectExtent l="0" t="0" r="0" b="254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42208" cy="24650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0ECA4" id="Text Box 285" o:spid="_x0000_s1094" type="#_x0000_t202" style="position:absolute;margin-left:96pt;margin-top:.45pt;width:456pt;height:174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" filled="f" stroked="f">
                <v:textbox>
                  <w:txbxContent>
                    <w:p w14:paraId="5977AD9B" w14:textId="37DF5AE8" w:rsidR="00FB3596" w:rsidRDefault="00FB3596" w:rsidP="005E6AF0">
                      <w:r>
                        <w:rPr>
                          <w:noProof/>
                        </w:rPr>
                        <w:drawing>
                          <wp:inline distT="0" distB="0" distL="0" distR="0" wp14:anchorId="0EAF519F" wp14:editId="4B279502">
                            <wp:extent cx="10201910" cy="2455333"/>
                            <wp:effectExtent l="0" t="0" r="0" b="254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42208" cy="2465032"/>
                                    </a:xfrm>
                                    <a:prstGeom prst="rect">
                                      <a:avLst/>
                                    </a:prstGeom>
                                  </pic:spPr>
                                </pic:pic>
                              </a:graphicData>
                            </a:graphic>
                          </wp:inline>
                        </w:drawing>
                      </w:r>
                    </w:p>
                  </w:txbxContent>
                </v:textbox>
              </v:shape>
            </w:pict>
          </mc:Fallback>
        </mc:AlternateContent>
      </w:r>
    </w:p>
    <w:p w14:paraId="7E769F34" w14:textId="27C6864D" w:rsidR="005E6AF0" w:rsidRPr="005E6AF0" w:rsidRDefault="005E6AF0" w:rsidP="005E6AF0"/>
    <w:p w14:paraId="061B0DEB" w14:textId="56F1B0F5" w:rsidR="005E6AF0" w:rsidRPr="005E6AF0" w:rsidRDefault="005E6AF0" w:rsidP="005E6AF0"/>
    <w:p w14:paraId="111E96E0" w14:textId="5D8ECA1E" w:rsidR="005E6AF0" w:rsidRPr="005E6AF0" w:rsidRDefault="005E6AF0" w:rsidP="005E6AF0"/>
    <w:p w14:paraId="49ECCA52" w14:textId="1C1A9B6F" w:rsidR="005E6AF0" w:rsidRPr="005E6AF0" w:rsidRDefault="005E6AF0" w:rsidP="005E6AF0"/>
    <w:p w14:paraId="43C9BD87" w14:textId="2D78B378" w:rsidR="005E6AF0" w:rsidRPr="005E6AF0" w:rsidRDefault="005E6AF0" w:rsidP="005E6AF0"/>
    <w:p w14:paraId="0A89CAC1" w14:textId="6333FE84" w:rsidR="005E6AF0" w:rsidRPr="005E6AF0" w:rsidRDefault="005E6AF0" w:rsidP="005E6AF0"/>
    <w:p w14:paraId="5CB7F4D4" w14:textId="183851EB" w:rsidR="005E6AF0" w:rsidRDefault="005E6AF0" w:rsidP="005E6AF0"/>
    <w:p w14:paraId="43AB633C" w14:textId="210ADDD9" w:rsidR="005E6AF0" w:rsidRDefault="005E6AF0" w:rsidP="005E6AF0"/>
    <w:p w14:paraId="38ED9AA2" w14:textId="7EAF35F1" w:rsidR="005E6AF0" w:rsidRDefault="005E6AF0" w:rsidP="005E6AF0">
      <w:pPr>
        <w:tabs>
          <w:tab w:val="left" w:pos="1293"/>
        </w:tabs>
      </w:pPr>
      <w:r>
        <w:tab/>
      </w:r>
    </w:p>
    <w:p w14:paraId="22B55EAE" w14:textId="22FE0411" w:rsidR="005E6AF0" w:rsidRDefault="005E6AF0" w:rsidP="005E6AF0">
      <w:pPr>
        <w:tabs>
          <w:tab w:val="left" w:pos="1293"/>
        </w:tabs>
      </w:pPr>
    </w:p>
    <w:p w14:paraId="05EEC543" w14:textId="341260F3" w:rsidR="005E6AF0" w:rsidRDefault="005E6AF0" w:rsidP="005E6AF0">
      <w:pPr>
        <w:tabs>
          <w:tab w:val="left" w:pos="1293"/>
        </w:tabs>
      </w:pPr>
    </w:p>
    <w:p w14:paraId="401E1A4D" w14:textId="5DE3D583" w:rsidR="005E6AF0" w:rsidRDefault="005E6AF0" w:rsidP="005E6AF0">
      <w:pPr>
        <w:tabs>
          <w:tab w:val="left" w:pos="1293"/>
        </w:tabs>
      </w:pPr>
    </w:p>
    <w:p w14:paraId="1C149AF2" w14:textId="5D88E917" w:rsidR="005E6AF0" w:rsidRDefault="005E6AF0" w:rsidP="005E6AF0">
      <w:pPr>
        <w:tabs>
          <w:tab w:val="left" w:pos="1293"/>
        </w:tabs>
      </w:pPr>
    </w:p>
    <w:p w14:paraId="6D4A969B" w14:textId="77777777" w:rsidR="005E6AF0" w:rsidRPr="00127C5F" w:rsidRDefault="005E6AF0" w:rsidP="005E6AF0">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010496" behindDoc="0" locked="0" layoutInCell="1" allowOverlap="1" wp14:anchorId="59378C2C" wp14:editId="4309582A">
                <wp:simplePos x="0" y="0"/>
                <wp:positionH relativeFrom="column">
                  <wp:posOffset>-129540</wp:posOffset>
                </wp:positionH>
                <wp:positionV relativeFrom="paragraph">
                  <wp:posOffset>-3535045</wp:posOffset>
                </wp:positionV>
                <wp:extent cx="1805940" cy="1790700"/>
                <wp:effectExtent l="0" t="0" r="3810" b="0"/>
                <wp:wrapNone/>
                <wp:docPr id="216" name="Rectangle: Single Corner Snipped 216"/>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24F8D4" w14:textId="77777777" w:rsidR="00FB3596" w:rsidRPr="00BC4FF1" w:rsidRDefault="00FB3596" w:rsidP="005E6AF0">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78C2C" id="Rectangle: Single Corner Snipped 216" o:spid="_x0000_s1095" style="position:absolute;margin-left:-10.2pt;margin-top:-278.35pt;width:142.2pt;height:141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BVgnKrwQIAAOg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3724F8D4" w14:textId="77777777" w:rsidR="00FB3596" w:rsidRPr="00BC4FF1" w:rsidRDefault="00FB3596" w:rsidP="005E6AF0">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11520" behindDoc="0" locked="0" layoutInCell="1" allowOverlap="1" wp14:anchorId="5888177A" wp14:editId="77F98373">
                <wp:simplePos x="0" y="0"/>
                <wp:positionH relativeFrom="column">
                  <wp:posOffset>4472940</wp:posOffset>
                </wp:positionH>
                <wp:positionV relativeFrom="paragraph">
                  <wp:posOffset>-8663306</wp:posOffset>
                </wp:positionV>
                <wp:extent cx="2435860" cy="2400300"/>
                <wp:effectExtent l="0" t="0" r="2540" b="0"/>
                <wp:wrapNone/>
                <wp:docPr id="219" name="Rectangle: Single Corner Snipped 219"/>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6AA9BF" w14:textId="77777777" w:rsidR="00FB3596" w:rsidRDefault="00FB3596" w:rsidP="005E6AF0">
                            <w:pPr>
                              <w:pStyle w:val="Heading3"/>
                              <w:spacing w:before="0"/>
                              <w:jc w:val="left"/>
                              <w:rPr>
                                <w:color w:val="FFC40C" w:themeColor="accent5"/>
                                <w:sz w:val="34"/>
                                <w:szCs w:val="34"/>
                                <w:lang w:val="en-IN"/>
                              </w:rPr>
                            </w:pPr>
                          </w:p>
                          <w:p w14:paraId="36FEB7DD"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4E06AF4"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10741266"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177A" id="Rectangle: Single Corner Snipped 219" o:spid="_x0000_s1096" style="position:absolute;margin-left:352.2pt;margin-top:-682.15pt;width:191.8pt;height:189pt;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B4cMxy0wIAAAg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206AA9BF" w14:textId="77777777" w:rsidR="00FB3596" w:rsidRDefault="00FB3596" w:rsidP="005E6AF0">
                      <w:pPr>
                        <w:pStyle w:val="Heading3"/>
                        <w:spacing w:before="0"/>
                        <w:jc w:val="left"/>
                        <w:rPr>
                          <w:color w:val="FFC40C" w:themeColor="accent5"/>
                          <w:sz w:val="34"/>
                          <w:szCs w:val="34"/>
                          <w:lang w:val="en-IN"/>
                        </w:rPr>
                      </w:pPr>
                    </w:p>
                    <w:p w14:paraId="36FEB7DD"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4E06AF4"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10741266"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09472" behindDoc="0" locked="0" layoutInCell="1" allowOverlap="1" wp14:anchorId="3A34D4B4" wp14:editId="17D0D609">
                <wp:simplePos x="0" y="0"/>
                <wp:positionH relativeFrom="column">
                  <wp:posOffset>1089660</wp:posOffset>
                </wp:positionH>
                <wp:positionV relativeFrom="paragraph">
                  <wp:posOffset>-6918325</wp:posOffset>
                </wp:positionV>
                <wp:extent cx="3981450" cy="3981450"/>
                <wp:effectExtent l="0" t="0" r="0" b="0"/>
                <wp:wrapNone/>
                <wp:docPr id="288" name="Rectangle: Diagonal Corners Snipped 288"/>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F27AEA"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4625520" w14:textId="77777777" w:rsidR="00FB3596" w:rsidRPr="00CB0CFF"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4D4B4" id="Rectangle: Diagonal Corners Snipped 288" o:spid="_x0000_s1097" style="position:absolute;margin-left:85.8pt;margin-top:-544.75pt;width:313.5pt;height:313.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2sVPFM0CAAAQ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4FF27AEA"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4625520" w14:textId="77777777" w:rsidR="00FB3596" w:rsidRPr="00CB0CFF" w:rsidRDefault="00FB3596" w:rsidP="005E6AF0">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15616" behindDoc="0" locked="0" layoutInCell="1" allowOverlap="1" wp14:anchorId="41AFC62D" wp14:editId="0F527AF3">
                <wp:simplePos x="0" y="0"/>
                <wp:positionH relativeFrom="column">
                  <wp:posOffset>0</wp:posOffset>
                </wp:positionH>
                <wp:positionV relativeFrom="paragraph">
                  <wp:posOffset>-259080</wp:posOffset>
                </wp:positionV>
                <wp:extent cx="3147060" cy="2560320"/>
                <wp:effectExtent l="0" t="0" r="0" b="0"/>
                <wp:wrapNone/>
                <wp:docPr id="289" name="Rectangle: Single Corner Snipped 289"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8789A" w14:textId="77777777" w:rsidR="00FB3596" w:rsidRDefault="00FB3596" w:rsidP="005E6AF0">
                            <w:pPr>
                              <w:pStyle w:val="Heading1"/>
                              <w:rPr>
                                <w:color w:val="571745" w:themeColor="text2"/>
                              </w:rPr>
                            </w:pPr>
                          </w:p>
                          <w:p w14:paraId="21E78CD4" w14:textId="43639EA2" w:rsidR="00FB3596" w:rsidRPr="00F7167D" w:rsidRDefault="00FB3596" w:rsidP="005E6AF0">
                            <w:pPr>
                              <w:pStyle w:val="Heading1"/>
                            </w:pPr>
                            <w:r>
                              <w:rPr>
                                <w:color w:val="571745" w:themeColor="text2"/>
                              </w:rPr>
                              <w:t>COMMAND 7</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FC62D" id="Rectangle: Single Corner Snipped 289" o:spid="_x0000_s1098" alt="Title: Shape" style="position:absolute;margin-left:0;margin-top:-20.4pt;width:247.8pt;height:201.6pt;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xybeluACAAAv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6B68789A" w14:textId="77777777" w:rsidR="00FB3596" w:rsidRDefault="00FB3596" w:rsidP="005E6AF0">
                      <w:pPr>
                        <w:pStyle w:val="Heading1"/>
                        <w:rPr>
                          <w:color w:val="571745" w:themeColor="text2"/>
                        </w:rPr>
                      </w:pPr>
                    </w:p>
                    <w:p w14:paraId="21E78CD4" w14:textId="43639EA2" w:rsidR="00FB3596" w:rsidRPr="00F7167D" w:rsidRDefault="00FB3596" w:rsidP="005E6AF0">
                      <w:pPr>
                        <w:pStyle w:val="Heading1"/>
                      </w:pPr>
                      <w:r>
                        <w:rPr>
                          <w:color w:val="571745" w:themeColor="text2"/>
                        </w:rPr>
                        <w:t>COMMAND 7</w:t>
                      </w:r>
                    </w:p>
                  </w:txbxContent>
                </v:textbox>
              </v:shape>
            </w:pict>
          </mc:Fallback>
        </mc:AlternateContent>
      </w:r>
    </w:p>
    <w:p w14:paraId="6180A4E1" w14:textId="77777777" w:rsidR="005E6AF0" w:rsidRDefault="005E6AF0" w:rsidP="005E6AF0">
      <w:pPr>
        <w:rPr>
          <w:color w:val="D0300F" w:themeColor="accent6" w:themeShade="BF"/>
        </w:rPr>
      </w:pPr>
      <w:r>
        <w:rPr>
          <w:noProof/>
          <w:color w:val="D0300F" w:themeColor="accent6" w:themeShade="BF"/>
        </w:rPr>
        <mc:AlternateContent>
          <mc:Choice Requires="wps">
            <w:drawing>
              <wp:anchor distT="0" distB="0" distL="114300" distR="114300" simplePos="0" relativeHeight="252017664" behindDoc="0" locked="0" layoutInCell="1" allowOverlap="1" wp14:anchorId="6A438482" wp14:editId="3B3F4CF6">
                <wp:simplePos x="0" y="0"/>
                <wp:positionH relativeFrom="column">
                  <wp:posOffset>1219200</wp:posOffset>
                </wp:positionH>
                <wp:positionV relativeFrom="paragraph">
                  <wp:posOffset>4206452</wp:posOffset>
                </wp:positionV>
                <wp:extent cx="5672667" cy="220980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B12759C" w14:textId="64FF1602" w:rsidR="00FB3596" w:rsidRDefault="00FB3596" w:rsidP="005E6AF0">
                            <w:r>
                              <w:rPr>
                                <w:noProof/>
                              </w:rPr>
                              <w:drawing>
                                <wp:inline distT="0" distB="0" distL="0" distR="0" wp14:anchorId="28FC3042" wp14:editId="36B7E8BD">
                                  <wp:extent cx="7551286" cy="4526280"/>
                                  <wp:effectExtent l="0" t="0" r="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91071" cy="4550127"/>
                                          </a:xfrm>
                                          <a:prstGeom prst="rect">
                                            <a:avLst/>
                                          </a:prstGeom>
                                        </pic:spPr>
                                      </pic:pic>
                                    </a:graphicData>
                                  </a:graphic>
                                </wp:inline>
                              </w:drawing>
                            </w:r>
                            <w:r w:rsidRPr="001E64D7">
                              <w:rPr>
                                <w:noProof/>
                                <w:color w:val="D0300F" w:themeColor="accent6" w:themeShade="BF"/>
                              </w:rPr>
                              <w:drawing>
                                <wp:inline distT="0" distB="0" distL="0" distR="0" wp14:anchorId="1E36BE49" wp14:editId="352EBD7A">
                                  <wp:extent cx="5991699" cy="1608455"/>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8218" cy="16504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38482" id="Text Box 290" o:spid="_x0000_s1099" type="#_x0000_t202" style="position:absolute;margin-left:96pt;margin-top:331.2pt;width:446.65pt;height:174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" filled="f" stroked="f">
                <v:textbox>
                  <w:txbxContent>
                    <w:p w14:paraId="4B12759C" w14:textId="64FF1602" w:rsidR="00FB3596" w:rsidRDefault="00FB3596" w:rsidP="005E6AF0">
                      <w:r>
                        <w:rPr>
                          <w:noProof/>
                        </w:rPr>
                        <w:drawing>
                          <wp:inline distT="0" distB="0" distL="0" distR="0" wp14:anchorId="28FC3042" wp14:editId="36B7E8BD">
                            <wp:extent cx="7551286" cy="4526280"/>
                            <wp:effectExtent l="0" t="0" r="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91071" cy="4550127"/>
                                    </a:xfrm>
                                    <a:prstGeom prst="rect">
                                      <a:avLst/>
                                    </a:prstGeom>
                                  </pic:spPr>
                                </pic:pic>
                              </a:graphicData>
                            </a:graphic>
                          </wp:inline>
                        </w:drawing>
                      </w:r>
                      <w:r w:rsidRPr="001E64D7">
                        <w:rPr>
                          <w:noProof/>
                          <w:color w:val="D0300F" w:themeColor="accent6" w:themeShade="BF"/>
                        </w:rPr>
                        <w:drawing>
                          <wp:inline distT="0" distB="0" distL="0" distR="0" wp14:anchorId="1E36BE49" wp14:editId="352EBD7A">
                            <wp:extent cx="5991699" cy="1608455"/>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8218" cy="1650472"/>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008448" behindDoc="0" locked="0" layoutInCell="1" allowOverlap="1" wp14:anchorId="06785C20" wp14:editId="5272FA89">
                <wp:simplePos x="0" y="0"/>
                <wp:positionH relativeFrom="margin">
                  <wp:posOffset>6426200</wp:posOffset>
                </wp:positionH>
                <wp:positionV relativeFrom="margin">
                  <wp:posOffset>1318260</wp:posOffset>
                </wp:positionV>
                <wp:extent cx="1356995" cy="868680"/>
                <wp:effectExtent l="0" t="0" r="0" b="7620"/>
                <wp:wrapNone/>
                <wp:docPr id="291"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5D27CBAF"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6785C20" id="_x0000_s1100" style="position:absolute;margin-left:506pt;margin-top:103.8pt;width:106.85pt;height:68.4pt;rotation:180;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8W5GvzACAAA9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5D27CBAF"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F422D39" w14:textId="77777777" w:rsidR="005E6AF0" w:rsidRPr="00127C5F" w:rsidRDefault="005E6AF0" w:rsidP="005E6AF0">
      <w:pPr>
        <w:rPr>
          <w:color w:val="D0300F" w:themeColor="accent6" w:themeShade="BF"/>
        </w:rPr>
        <w:sectPr w:rsidR="005E6AF0"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018688" behindDoc="0" locked="0" layoutInCell="1" allowOverlap="1" wp14:anchorId="20023B7A" wp14:editId="10B08BC5">
                <wp:simplePos x="0" y="0"/>
                <wp:positionH relativeFrom="column">
                  <wp:posOffset>5596255</wp:posOffset>
                </wp:positionH>
                <wp:positionV relativeFrom="paragraph">
                  <wp:posOffset>7960572</wp:posOffset>
                </wp:positionV>
                <wp:extent cx="1417320" cy="281940"/>
                <wp:effectExtent l="0" t="0" r="0" b="3810"/>
                <wp:wrapNone/>
                <wp:docPr id="292" name="Text Box 292"/>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ABDD4A9"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23B7A" id="Text Box 292" o:spid="_x0000_s1101" type="#_x0000_t202" style="position:absolute;margin-left:440.65pt;margin-top:626.8pt;width:111.6pt;height:22.2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" filled="f" stroked="f">
                <v:textbox>
                  <w:txbxContent>
                    <w:p w14:paraId="5ABDD4A9"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13568" behindDoc="0" locked="0" layoutInCell="1" allowOverlap="1" wp14:anchorId="5FEEACE0" wp14:editId="626B02F0">
                <wp:simplePos x="0" y="0"/>
                <wp:positionH relativeFrom="column">
                  <wp:posOffset>5220758</wp:posOffset>
                </wp:positionH>
                <wp:positionV relativeFrom="paragraph">
                  <wp:posOffset>7802880</wp:posOffset>
                </wp:positionV>
                <wp:extent cx="7089140" cy="652780"/>
                <wp:effectExtent l="0" t="0" r="0" b="0"/>
                <wp:wrapNone/>
                <wp:docPr id="293" name="Parallelogram 29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A8DD6" id="Parallelogram 293" o:spid="_x0000_s1026" type="#_x0000_t7" alt="Title: Shape" style="position:absolute;margin-left:411.1pt;margin-top:614.4pt;width:558.2pt;height:51.4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012544" behindDoc="0" locked="0" layoutInCell="1" allowOverlap="1" wp14:anchorId="3E5C8ACD" wp14:editId="7F45BD99">
                <wp:simplePos x="0" y="0"/>
                <wp:positionH relativeFrom="column">
                  <wp:posOffset>-1551940</wp:posOffset>
                </wp:positionH>
                <wp:positionV relativeFrom="paragraph">
                  <wp:posOffset>7802880</wp:posOffset>
                </wp:positionV>
                <wp:extent cx="7089140" cy="652780"/>
                <wp:effectExtent l="0" t="0" r="0" b="0"/>
                <wp:wrapNone/>
                <wp:docPr id="294" name="Parallelogram 29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43A4D"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48D6CD2" w14:textId="77777777" w:rsidR="00FB3596" w:rsidRDefault="00FB3596" w:rsidP="005E6A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C8ACD" id="Parallelogram 294" o:spid="_x0000_s1102" type="#_x0000_t7" style="position:absolute;margin-left:-122.2pt;margin-top:614.4pt;width:558.2pt;height:51.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" adj="1379" fillcolor="#ffc40c [3208]" stroked="f" strokeweight="3pt">
                <v:textbox>
                  <w:txbxContent>
                    <w:p w14:paraId="3F943A4D"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48D6CD2" w14:textId="77777777" w:rsidR="00FB3596" w:rsidRDefault="00FB3596" w:rsidP="005E6AF0">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016640" behindDoc="0" locked="0" layoutInCell="1" allowOverlap="1" wp14:anchorId="3187A2B3" wp14:editId="3B797A47">
                <wp:simplePos x="0" y="0"/>
                <wp:positionH relativeFrom="column">
                  <wp:posOffset>2353733</wp:posOffset>
                </wp:positionH>
                <wp:positionV relativeFrom="paragraph">
                  <wp:posOffset>1402503</wp:posOffset>
                </wp:positionV>
                <wp:extent cx="3733377" cy="2378710"/>
                <wp:effectExtent l="0" t="0" r="0" b="2540"/>
                <wp:wrapNone/>
                <wp:docPr id="295" name="Text Box 295"/>
                <wp:cNvGraphicFramePr/>
                <a:graphic xmlns:a="http://schemas.openxmlformats.org/drawingml/2006/main">
                  <a:graphicData uri="http://schemas.microsoft.com/office/word/2010/wordprocessingShape">
                    <wps:wsp>
                      <wps:cNvSpPr txBox="1"/>
                      <wps:spPr>
                        <a:xfrm>
                          <a:off x="0" y="0"/>
                          <a:ext cx="3733377" cy="23787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476582" w14:textId="35CAF776" w:rsidR="00FB3596" w:rsidRDefault="00FB3596" w:rsidP="006E682A">
                            <w:pPr>
                              <w:jc w:val="cente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 xml:space="preserve">man </w:t>
                            </w:r>
                          </w:p>
                          <w:p w14:paraId="2FA57055" w14:textId="6455B3BD" w:rsidR="00FB3596" w:rsidRDefault="00FB3596" w:rsidP="005E6AF0">
                            <w:pPr>
                              <w:rPr>
                                <w:rStyle w:val="Strong"/>
                                <w:rFonts w:ascii="Roboto" w:eastAsia="Times New Roman" w:hAnsi="Roboto" w:cs="Times New Roman"/>
                                <w:color w:val="222222"/>
                                <w:sz w:val="27"/>
                                <w:szCs w:val="27"/>
                                <w:lang w:val="en-IN" w:eastAsia="en-IN"/>
                              </w:rPr>
                            </w:pPr>
                            <w:r w:rsidRPr="006E682A">
                              <w:rPr>
                                <w:rStyle w:val="Strong"/>
                                <w:rFonts w:ascii="Arial" w:eastAsia="Times New Roman" w:hAnsi="Arial" w:cs="Arial"/>
                                <w:color w:val="222222"/>
                                <w:sz w:val="27"/>
                                <w:szCs w:val="27"/>
                                <w:lang w:val="en-IN" w:eastAsia="en-IN"/>
                              </w:rPr>
                              <w:t xml:space="preserve">To know more about a command and how to use it, use the man command. It shows the manual pages of the command. For example, “man </w:t>
                            </w:r>
                            <w:r>
                              <w:rPr>
                                <w:rStyle w:val="Strong"/>
                                <w:rFonts w:ascii="Arial" w:eastAsia="Times New Roman" w:hAnsi="Arial" w:cs="Arial"/>
                                <w:color w:val="222222"/>
                                <w:sz w:val="27"/>
                                <w:szCs w:val="27"/>
                                <w:lang w:val="en-IN" w:eastAsia="en-IN"/>
                              </w:rPr>
                              <w:t>ls</w:t>
                            </w:r>
                            <w:r w:rsidRPr="006E682A">
                              <w:rPr>
                                <w:rStyle w:val="Strong"/>
                                <w:rFonts w:ascii="Arial" w:eastAsia="Times New Roman" w:hAnsi="Arial" w:cs="Arial"/>
                                <w:color w:val="222222"/>
                                <w:sz w:val="27"/>
                                <w:szCs w:val="27"/>
                                <w:lang w:val="en-IN" w:eastAsia="en-IN"/>
                              </w:rPr>
                              <w:t>” shows the manual pages of the cd command.</w:t>
                            </w:r>
                          </w:p>
                          <w:p w14:paraId="78D3393A" w14:textId="77777777" w:rsidR="00FB3596" w:rsidRDefault="00FB3596" w:rsidP="005E6AF0">
                            <w:pPr>
                              <w:rPr>
                                <w:rStyle w:val="Strong"/>
                                <w:rFonts w:ascii="Roboto" w:eastAsia="Times New Roman" w:hAnsi="Roboto" w:cs="Times New Roman"/>
                                <w:color w:val="222222"/>
                                <w:sz w:val="27"/>
                                <w:szCs w:val="27"/>
                                <w:lang w:val="en-IN" w:eastAsia="en-IN"/>
                              </w:rPr>
                            </w:pPr>
                          </w:p>
                          <w:p w14:paraId="5A4769CB" w14:textId="77777777" w:rsidR="00FB3596" w:rsidRDefault="00FB3596" w:rsidP="005E6AF0">
                            <w:pPr>
                              <w:rPr>
                                <w:rStyle w:val="Strong"/>
                                <w:rFonts w:ascii="Roboto" w:eastAsia="Times New Roman" w:hAnsi="Roboto" w:cs="Times New Roman"/>
                                <w:color w:val="222222"/>
                                <w:sz w:val="27"/>
                                <w:szCs w:val="27"/>
                                <w:lang w:val="en-IN" w:eastAsia="en-IN"/>
                              </w:rPr>
                            </w:pPr>
                          </w:p>
                          <w:p w14:paraId="00B2772D" w14:textId="77777777" w:rsidR="00FB3596" w:rsidRDefault="00FB3596" w:rsidP="005E6AF0">
                            <w:pPr>
                              <w:rPr>
                                <w:rStyle w:val="Strong"/>
                                <w:rFonts w:ascii="Roboto" w:eastAsia="Times New Roman" w:hAnsi="Roboto" w:cs="Times New Roman"/>
                                <w:color w:val="222222"/>
                                <w:sz w:val="27"/>
                                <w:szCs w:val="27"/>
                                <w:lang w:val="en-IN" w:eastAsia="en-IN"/>
                              </w:rPr>
                            </w:pPr>
                          </w:p>
                          <w:p w14:paraId="5992B870" w14:textId="77777777" w:rsidR="00FB3596" w:rsidRDefault="00FB3596" w:rsidP="005E6AF0">
                            <w:pPr>
                              <w:rPr>
                                <w:rStyle w:val="Strong"/>
                                <w:rFonts w:ascii="Roboto" w:eastAsia="Times New Roman" w:hAnsi="Roboto" w:cs="Times New Roman"/>
                                <w:color w:val="222222"/>
                                <w:sz w:val="27"/>
                                <w:szCs w:val="27"/>
                                <w:lang w:val="en-IN" w:eastAsia="en-IN"/>
                              </w:rPr>
                            </w:pPr>
                          </w:p>
                          <w:p w14:paraId="6CBA7847" w14:textId="77777777" w:rsidR="00FB3596" w:rsidRDefault="00FB3596" w:rsidP="005E6AF0">
                            <w:pPr>
                              <w:rPr>
                                <w:rStyle w:val="Strong"/>
                                <w:rFonts w:ascii="Roboto" w:eastAsia="Times New Roman" w:hAnsi="Roboto" w:cs="Times New Roman"/>
                                <w:color w:val="222222"/>
                                <w:sz w:val="27"/>
                                <w:szCs w:val="27"/>
                                <w:lang w:val="en-IN" w:eastAsia="en-IN"/>
                              </w:rPr>
                            </w:pPr>
                          </w:p>
                          <w:p w14:paraId="48A52E0F" w14:textId="77777777" w:rsidR="00FB3596" w:rsidRDefault="00FB3596" w:rsidP="005E6AF0">
                            <w:pPr>
                              <w:rPr>
                                <w:rStyle w:val="Strong"/>
                                <w:rFonts w:ascii="Roboto" w:eastAsia="Times New Roman" w:hAnsi="Roboto" w:cs="Times New Roman"/>
                                <w:color w:val="222222"/>
                                <w:sz w:val="27"/>
                                <w:szCs w:val="27"/>
                                <w:lang w:val="en-IN" w:eastAsia="en-IN"/>
                              </w:rPr>
                            </w:pPr>
                          </w:p>
                          <w:p w14:paraId="03E4CF71" w14:textId="77777777" w:rsidR="00FB3596" w:rsidRPr="0093030D" w:rsidRDefault="00FB3596" w:rsidP="005E6AF0">
                            <w:pPr>
                              <w:rPr>
                                <w:lang w:val="en-IN"/>
                              </w:rPr>
                            </w:pPr>
                          </w:p>
                          <w:p w14:paraId="7BF6DB4B" w14:textId="77777777" w:rsidR="00FB3596" w:rsidRDefault="00FB3596" w:rsidP="005E6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A2B3" id="Text Box 295" o:spid="_x0000_s1103" type="#_x0000_t202" style="position:absolute;margin-left:185.35pt;margin-top:110.45pt;width:293.95pt;height:187.3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" filled="f" stroked="f">
                <v:textbox>
                  <w:txbxContent>
                    <w:p w14:paraId="4E476582" w14:textId="35CAF776" w:rsidR="00FB3596" w:rsidRDefault="00FB3596" w:rsidP="006E682A">
                      <w:pPr>
                        <w:jc w:val="cente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 xml:space="preserve">man </w:t>
                      </w:r>
                    </w:p>
                    <w:p w14:paraId="2FA57055" w14:textId="6455B3BD" w:rsidR="00FB3596" w:rsidRDefault="00FB3596" w:rsidP="005E6AF0">
                      <w:pPr>
                        <w:rPr>
                          <w:rStyle w:val="Strong"/>
                          <w:rFonts w:ascii="Roboto" w:eastAsia="Times New Roman" w:hAnsi="Roboto" w:cs="Times New Roman"/>
                          <w:color w:val="222222"/>
                          <w:sz w:val="27"/>
                          <w:szCs w:val="27"/>
                          <w:lang w:val="en-IN" w:eastAsia="en-IN"/>
                        </w:rPr>
                      </w:pPr>
                      <w:r w:rsidRPr="006E682A">
                        <w:rPr>
                          <w:rStyle w:val="Strong"/>
                          <w:rFonts w:ascii="Arial" w:eastAsia="Times New Roman" w:hAnsi="Arial" w:cs="Arial"/>
                          <w:color w:val="222222"/>
                          <w:sz w:val="27"/>
                          <w:szCs w:val="27"/>
                          <w:lang w:val="en-IN" w:eastAsia="en-IN"/>
                        </w:rPr>
                        <w:t xml:space="preserve">To know more about a command and how to use it, use the man command. It shows the manual pages of the command. For example, “man </w:t>
                      </w:r>
                      <w:r>
                        <w:rPr>
                          <w:rStyle w:val="Strong"/>
                          <w:rFonts w:ascii="Arial" w:eastAsia="Times New Roman" w:hAnsi="Arial" w:cs="Arial"/>
                          <w:color w:val="222222"/>
                          <w:sz w:val="27"/>
                          <w:szCs w:val="27"/>
                          <w:lang w:val="en-IN" w:eastAsia="en-IN"/>
                        </w:rPr>
                        <w:t>ls</w:t>
                      </w:r>
                      <w:r w:rsidRPr="006E682A">
                        <w:rPr>
                          <w:rStyle w:val="Strong"/>
                          <w:rFonts w:ascii="Arial" w:eastAsia="Times New Roman" w:hAnsi="Arial" w:cs="Arial"/>
                          <w:color w:val="222222"/>
                          <w:sz w:val="27"/>
                          <w:szCs w:val="27"/>
                          <w:lang w:val="en-IN" w:eastAsia="en-IN"/>
                        </w:rPr>
                        <w:t>” shows the manual pages of the cd command.</w:t>
                      </w:r>
                    </w:p>
                    <w:p w14:paraId="78D3393A" w14:textId="77777777" w:rsidR="00FB3596" w:rsidRDefault="00FB3596" w:rsidP="005E6AF0">
                      <w:pPr>
                        <w:rPr>
                          <w:rStyle w:val="Strong"/>
                          <w:rFonts w:ascii="Roboto" w:eastAsia="Times New Roman" w:hAnsi="Roboto" w:cs="Times New Roman"/>
                          <w:color w:val="222222"/>
                          <w:sz w:val="27"/>
                          <w:szCs w:val="27"/>
                          <w:lang w:val="en-IN" w:eastAsia="en-IN"/>
                        </w:rPr>
                      </w:pPr>
                    </w:p>
                    <w:p w14:paraId="5A4769CB" w14:textId="77777777" w:rsidR="00FB3596" w:rsidRDefault="00FB3596" w:rsidP="005E6AF0">
                      <w:pPr>
                        <w:rPr>
                          <w:rStyle w:val="Strong"/>
                          <w:rFonts w:ascii="Roboto" w:eastAsia="Times New Roman" w:hAnsi="Roboto" w:cs="Times New Roman"/>
                          <w:color w:val="222222"/>
                          <w:sz w:val="27"/>
                          <w:szCs w:val="27"/>
                          <w:lang w:val="en-IN" w:eastAsia="en-IN"/>
                        </w:rPr>
                      </w:pPr>
                    </w:p>
                    <w:p w14:paraId="00B2772D" w14:textId="77777777" w:rsidR="00FB3596" w:rsidRDefault="00FB3596" w:rsidP="005E6AF0">
                      <w:pPr>
                        <w:rPr>
                          <w:rStyle w:val="Strong"/>
                          <w:rFonts w:ascii="Roboto" w:eastAsia="Times New Roman" w:hAnsi="Roboto" w:cs="Times New Roman"/>
                          <w:color w:val="222222"/>
                          <w:sz w:val="27"/>
                          <w:szCs w:val="27"/>
                          <w:lang w:val="en-IN" w:eastAsia="en-IN"/>
                        </w:rPr>
                      </w:pPr>
                    </w:p>
                    <w:p w14:paraId="5992B870" w14:textId="77777777" w:rsidR="00FB3596" w:rsidRDefault="00FB3596" w:rsidP="005E6AF0">
                      <w:pPr>
                        <w:rPr>
                          <w:rStyle w:val="Strong"/>
                          <w:rFonts w:ascii="Roboto" w:eastAsia="Times New Roman" w:hAnsi="Roboto" w:cs="Times New Roman"/>
                          <w:color w:val="222222"/>
                          <w:sz w:val="27"/>
                          <w:szCs w:val="27"/>
                          <w:lang w:val="en-IN" w:eastAsia="en-IN"/>
                        </w:rPr>
                      </w:pPr>
                    </w:p>
                    <w:p w14:paraId="6CBA7847" w14:textId="77777777" w:rsidR="00FB3596" w:rsidRDefault="00FB3596" w:rsidP="005E6AF0">
                      <w:pPr>
                        <w:rPr>
                          <w:rStyle w:val="Strong"/>
                          <w:rFonts w:ascii="Roboto" w:eastAsia="Times New Roman" w:hAnsi="Roboto" w:cs="Times New Roman"/>
                          <w:color w:val="222222"/>
                          <w:sz w:val="27"/>
                          <w:szCs w:val="27"/>
                          <w:lang w:val="en-IN" w:eastAsia="en-IN"/>
                        </w:rPr>
                      </w:pPr>
                    </w:p>
                    <w:p w14:paraId="48A52E0F" w14:textId="77777777" w:rsidR="00FB3596" w:rsidRDefault="00FB3596" w:rsidP="005E6AF0">
                      <w:pPr>
                        <w:rPr>
                          <w:rStyle w:val="Strong"/>
                          <w:rFonts w:ascii="Roboto" w:eastAsia="Times New Roman" w:hAnsi="Roboto" w:cs="Times New Roman"/>
                          <w:color w:val="222222"/>
                          <w:sz w:val="27"/>
                          <w:szCs w:val="27"/>
                          <w:lang w:val="en-IN" w:eastAsia="en-IN"/>
                        </w:rPr>
                      </w:pPr>
                    </w:p>
                    <w:p w14:paraId="03E4CF71" w14:textId="77777777" w:rsidR="00FB3596" w:rsidRPr="0093030D" w:rsidRDefault="00FB3596" w:rsidP="005E6AF0">
                      <w:pPr>
                        <w:rPr>
                          <w:lang w:val="en-IN"/>
                        </w:rPr>
                      </w:pPr>
                    </w:p>
                    <w:p w14:paraId="7BF6DB4B" w14:textId="77777777" w:rsidR="00FB3596" w:rsidRDefault="00FB3596" w:rsidP="005E6AF0"/>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14592" behindDoc="0" locked="0" layoutInCell="1" allowOverlap="1" wp14:anchorId="3E54DA0C" wp14:editId="583DD98C">
                <wp:simplePos x="0" y="0"/>
                <wp:positionH relativeFrom="column">
                  <wp:posOffset>2209800</wp:posOffset>
                </wp:positionH>
                <wp:positionV relativeFrom="paragraph">
                  <wp:posOffset>674370</wp:posOffset>
                </wp:positionV>
                <wp:extent cx="3877733" cy="2954867"/>
                <wp:effectExtent l="0" t="0" r="8890" b="0"/>
                <wp:wrapNone/>
                <wp:docPr id="296" name="Rectangle: Single Corner Snipped 296"/>
                <wp:cNvGraphicFramePr/>
                <a:graphic xmlns:a="http://schemas.openxmlformats.org/drawingml/2006/main">
                  <a:graphicData uri="http://schemas.microsoft.com/office/word/2010/wordprocessingShape">
                    <wps:wsp>
                      <wps:cNvSpPr/>
                      <wps:spPr>
                        <a:xfrm flipH="1">
                          <a:off x="0" y="0"/>
                          <a:ext cx="3877733" cy="2954867"/>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47C3C2" w14:textId="77777777" w:rsidR="00FB3596" w:rsidRPr="0093030D"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DA0C" id="Rectangle: Single Corner Snipped 296" o:spid="_x0000_s1104" style="position:absolute;margin-left:174pt;margin-top:53.1pt;width:305.35pt;height:232.6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9548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" adj="-11796480,,5400" path="m,l2826155,,3877733,1051578r,1903289l,2954867,,xe" fillcolor="#eeece1 [3214]" stroked="f" strokeweight="3pt">
                <v:fill opacity="43947f"/>
                <v:stroke joinstyle="miter"/>
                <v:formulas/>
                <v:path arrowok="t" o:connecttype="custom" o:connectlocs="0,0;2826155,0;3877733,1051578;3877733,2954867;0,2954867;0,0" o:connectangles="0,0,0,0,0,0" textboxrect="0,0,3877733,2954867"/>
                <v:textbox>
                  <w:txbxContent>
                    <w:p w14:paraId="4847C3C2" w14:textId="77777777" w:rsidR="00FB3596" w:rsidRPr="0093030D" w:rsidRDefault="00FB3596" w:rsidP="005E6AF0">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00256" behindDoc="0" locked="0" layoutInCell="1" allowOverlap="1" wp14:anchorId="57CFABDF" wp14:editId="550165F3">
                <wp:simplePos x="0" y="0"/>
                <wp:positionH relativeFrom="column">
                  <wp:posOffset>-129540</wp:posOffset>
                </wp:positionH>
                <wp:positionV relativeFrom="paragraph">
                  <wp:posOffset>-3535045</wp:posOffset>
                </wp:positionV>
                <wp:extent cx="1805940" cy="1790700"/>
                <wp:effectExtent l="0" t="0" r="3810" b="0"/>
                <wp:wrapNone/>
                <wp:docPr id="297" name="Rectangle: Single Corner Snipped 297"/>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B888" w14:textId="77777777" w:rsidR="00FB3596" w:rsidRPr="00BC4FF1" w:rsidRDefault="00FB3596" w:rsidP="005E6AF0">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ABDF" id="Rectangle: Single Corner Snipped 297" o:spid="_x0000_s1105" style="position:absolute;margin-left:-10.2pt;margin-top:-278.35pt;width:142.2pt;height:14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AOKRvPwQIAAOg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042DB888" w14:textId="77777777" w:rsidR="00FB3596" w:rsidRPr="00BC4FF1" w:rsidRDefault="00FB3596" w:rsidP="005E6AF0">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01280" behindDoc="0" locked="0" layoutInCell="1" allowOverlap="1" wp14:anchorId="31B0F03F" wp14:editId="6BFD79F9">
                <wp:simplePos x="0" y="0"/>
                <wp:positionH relativeFrom="column">
                  <wp:posOffset>4472940</wp:posOffset>
                </wp:positionH>
                <wp:positionV relativeFrom="paragraph">
                  <wp:posOffset>-8663306</wp:posOffset>
                </wp:positionV>
                <wp:extent cx="2435860" cy="2400300"/>
                <wp:effectExtent l="0" t="0" r="2540" b="0"/>
                <wp:wrapNone/>
                <wp:docPr id="298" name="Rectangle: Single Corner Snipped 298"/>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0CDEB8" w14:textId="77777777" w:rsidR="00FB3596" w:rsidRDefault="00FB3596" w:rsidP="005E6AF0">
                            <w:pPr>
                              <w:pStyle w:val="Heading3"/>
                              <w:spacing w:before="0"/>
                              <w:jc w:val="left"/>
                              <w:rPr>
                                <w:color w:val="FFC40C" w:themeColor="accent5"/>
                                <w:sz w:val="34"/>
                                <w:szCs w:val="34"/>
                                <w:lang w:val="en-IN"/>
                              </w:rPr>
                            </w:pPr>
                          </w:p>
                          <w:p w14:paraId="2DC92438"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187F36FD"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36D35B1"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0F03F" id="Rectangle: Single Corner Snipped 298" o:spid="_x0000_s1106" style="position:absolute;margin-left:352.2pt;margin-top:-682.15pt;width:191.8pt;height:189pt;flip:x 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BG44v50wIAAAg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690CDEB8" w14:textId="77777777" w:rsidR="00FB3596" w:rsidRDefault="00FB3596" w:rsidP="005E6AF0">
                      <w:pPr>
                        <w:pStyle w:val="Heading3"/>
                        <w:spacing w:before="0"/>
                        <w:jc w:val="left"/>
                        <w:rPr>
                          <w:color w:val="FFC40C" w:themeColor="accent5"/>
                          <w:sz w:val="34"/>
                          <w:szCs w:val="34"/>
                          <w:lang w:val="en-IN"/>
                        </w:rPr>
                      </w:pPr>
                    </w:p>
                    <w:p w14:paraId="2DC92438" w14:textId="77777777" w:rsidR="00FB3596" w:rsidRPr="00BC4FF1" w:rsidRDefault="00FB3596" w:rsidP="005E6AF0">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187F36FD" w14:textId="77777777" w:rsidR="00FB3596" w:rsidRPr="00BC4FF1" w:rsidRDefault="00FB3596" w:rsidP="005E6AF0">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36D35B1" w14:textId="77777777" w:rsidR="00FB3596" w:rsidRPr="00BC4FF1" w:rsidRDefault="00FB3596" w:rsidP="005E6AF0">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1999232" behindDoc="0" locked="0" layoutInCell="1" allowOverlap="1" wp14:anchorId="763D4488" wp14:editId="277B1802">
                <wp:simplePos x="0" y="0"/>
                <wp:positionH relativeFrom="column">
                  <wp:posOffset>1089660</wp:posOffset>
                </wp:positionH>
                <wp:positionV relativeFrom="paragraph">
                  <wp:posOffset>-6918325</wp:posOffset>
                </wp:positionV>
                <wp:extent cx="3981450" cy="3981450"/>
                <wp:effectExtent l="0" t="0" r="0" b="0"/>
                <wp:wrapNone/>
                <wp:docPr id="299" name="Rectangle: Diagonal Corners Snipped 299"/>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1A076"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C65D4EB" w14:textId="77777777" w:rsidR="00FB3596" w:rsidRPr="00CB0CFF"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D4488" id="Rectangle: Diagonal Corners Snipped 299" o:spid="_x0000_s1107" style="position:absolute;margin-left:85.8pt;margin-top:-544.75pt;width:313.5pt;height:313.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qBx2hs0CAAAQ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6FB1A076" w14:textId="77777777" w:rsidR="00FB3596" w:rsidRDefault="00FB3596" w:rsidP="005E6AF0">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C65D4EB" w14:textId="77777777" w:rsidR="00FB3596" w:rsidRPr="00CB0CFF" w:rsidRDefault="00FB3596" w:rsidP="005E6AF0">
                      <w:pPr>
                        <w:rPr>
                          <w:lang w:val="en-IN"/>
                        </w:rPr>
                      </w:pPr>
                    </w:p>
                  </w:txbxContent>
                </v:textbox>
              </v:shape>
            </w:pict>
          </mc:Fallback>
        </mc:AlternateContent>
      </w:r>
    </w:p>
    <w:p w14:paraId="48CDA33F" w14:textId="77777777" w:rsidR="005E6AF0" w:rsidRPr="00127C5F" w:rsidRDefault="005E6AF0" w:rsidP="005E6AF0">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005376" behindDoc="0" locked="0" layoutInCell="1" allowOverlap="1" wp14:anchorId="3854CF48" wp14:editId="28A0CCBB">
                <wp:simplePos x="0" y="0"/>
                <wp:positionH relativeFrom="column">
                  <wp:posOffset>0</wp:posOffset>
                </wp:positionH>
                <wp:positionV relativeFrom="paragraph">
                  <wp:posOffset>-259080</wp:posOffset>
                </wp:positionV>
                <wp:extent cx="3147060" cy="2560320"/>
                <wp:effectExtent l="0" t="0" r="0" b="0"/>
                <wp:wrapNone/>
                <wp:docPr id="300" name="Rectangle: Single Corner Snipped 300"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5ED33" w14:textId="77777777" w:rsidR="00FB3596" w:rsidRDefault="00FB3596" w:rsidP="005E6AF0">
                            <w:pPr>
                              <w:pStyle w:val="Heading1"/>
                              <w:rPr>
                                <w:color w:val="571745" w:themeColor="text2"/>
                              </w:rPr>
                            </w:pPr>
                          </w:p>
                          <w:p w14:paraId="2D898F5A" w14:textId="245BDF25" w:rsidR="00FB3596" w:rsidRPr="00F7167D" w:rsidRDefault="00FB3596" w:rsidP="005E6AF0">
                            <w:pPr>
                              <w:pStyle w:val="Heading1"/>
                            </w:pPr>
                            <w:r>
                              <w:rPr>
                                <w:color w:val="571745" w:themeColor="text2"/>
                              </w:rPr>
                              <w:t>COMMAND 8</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4CF48" id="Rectangle: Single Corner Snipped 300" o:spid="_x0000_s1108" alt="Title: Shape" style="position:absolute;margin-left:0;margin-top:-20.4pt;width:247.8pt;height:201.6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39A5ED33" w14:textId="77777777" w:rsidR="00FB3596" w:rsidRDefault="00FB3596" w:rsidP="005E6AF0">
                      <w:pPr>
                        <w:pStyle w:val="Heading1"/>
                        <w:rPr>
                          <w:color w:val="571745" w:themeColor="text2"/>
                        </w:rPr>
                      </w:pPr>
                    </w:p>
                    <w:p w14:paraId="2D898F5A" w14:textId="245BDF25" w:rsidR="00FB3596" w:rsidRPr="00F7167D" w:rsidRDefault="00FB3596" w:rsidP="005E6AF0">
                      <w:pPr>
                        <w:pStyle w:val="Heading1"/>
                      </w:pPr>
                      <w:r>
                        <w:rPr>
                          <w:color w:val="571745" w:themeColor="text2"/>
                        </w:rPr>
                        <w:t>COMMAND 8</w:t>
                      </w:r>
                    </w:p>
                  </w:txbxContent>
                </v:textbox>
              </v:shape>
            </w:pict>
          </mc:Fallback>
        </mc:AlternateContent>
      </w:r>
    </w:p>
    <w:p w14:paraId="13FC82ED" w14:textId="77777777" w:rsidR="005E6AF0" w:rsidRDefault="005E6AF0" w:rsidP="005E6AF0">
      <w:pPr>
        <w:rPr>
          <w:color w:val="D0300F" w:themeColor="accent6" w:themeShade="BF"/>
        </w:rPr>
      </w:pPr>
      <w:r>
        <w:rPr>
          <w:noProof/>
          <w:color w:val="D0300F" w:themeColor="accent6" w:themeShade="BF"/>
        </w:rPr>
        <mc:AlternateContent>
          <mc:Choice Requires="wps">
            <w:drawing>
              <wp:anchor distT="0" distB="0" distL="114300" distR="114300" simplePos="0" relativeHeight="252019712" behindDoc="0" locked="0" layoutInCell="1" allowOverlap="1" wp14:anchorId="3BDAF807" wp14:editId="5A69F311">
                <wp:simplePos x="0" y="0"/>
                <wp:positionH relativeFrom="column">
                  <wp:posOffset>6008370</wp:posOffset>
                </wp:positionH>
                <wp:positionV relativeFrom="paragraph">
                  <wp:posOffset>7844578</wp:posOffset>
                </wp:positionV>
                <wp:extent cx="1417320" cy="281940"/>
                <wp:effectExtent l="0" t="0" r="0" b="3810"/>
                <wp:wrapNone/>
                <wp:docPr id="301" name="Text Box 301"/>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14D30A9"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AF807" id="Text Box 301" o:spid="_x0000_s1109" type="#_x0000_t202" style="position:absolute;margin-left:473.1pt;margin-top:617.7pt;width:111.6pt;height:22.2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" filled="f" stroked="f">
                <v:textbox>
                  <w:txbxContent>
                    <w:p w14:paraId="114D30A9" w14:textId="77777777" w:rsidR="00FB3596" w:rsidRPr="00BC4FF1" w:rsidRDefault="00FB3596" w:rsidP="005E6AF0">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03328" behindDoc="0" locked="0" layoutInCell="1" allowOverlap="1" wp14:anchorId="2D9EBACE" wp14:editId="3D712C54">
                <wp:simplePos x="0" y="0"/>
                <wp:positionH relativeFrom="column">
                  <wp:posOffset>5724948</wp:posOffset>
                </wp:positionH>
                <wp:positionV relativeFrom="paragraph">
                  <wp:posOffset>7694295</wp:posOffset>
                </wp:positionV>
                <wp:extent cx="7089140" cy="652780"/>
                <wp:effectExtent l="0" t="0" r="0" b="0"/>
                <wp:wrapNone/>
                <wp:docPr id="302" name="Parallelogram 302"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22087" id="Parallelogram 302" o:spid="_x0000_s1026" type="#_x0000_t7" alt="Title: Shape" style="position:absolute;margin-left:450.8pt;margin-top:605.85pt;width:558.2pt;height:51.4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002304" behindDoc="0" locked="0" layoutInCell="1" allowOverlap="1" wp14:anchorId="39BE74E6" wp14:editId="5A9761FC">
                <wp:simplePos x="0" y="0"/>
                <wp:positionH relativeFrom="column">
                  <wp:posOffset>-1037167</wp:posOffset>
                </wp:positionH>
                <wp:positionV relativeFrom="paragraph">
                  <wp:posOffset>7694295</wp:posOffset>
                </wp:positionV>
                <wp:extent cx="7089140" cy="652780"/>
                <wp:effectExtent l="0" t="0" r="0" b="0"/>
                <wp:wrapNone/>
                <wp:docPr id="303" name="Parallelogram 303"/>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8960"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1B31ABF" w14:textId="77777777" w:rsidR="00FB3596" w:rsidRDefault="00FB3596" w:rsidP="005E6A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E74E6" id="Parallelogram 303" o:spid="_x0000_s1110" type="#_x0000_t7" style="position:absolute;margin-left:-81.65pt;margin-top:605.85pt;width:558.2pt;height:51.4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" adj="1379" fillcolor="#ffc40c [3208]" stroked="f" strokeweight="3pt">
                <v:textbox>
                  <w:txbxContent>
                    <w:p w14:paraId="59508960" w14:textId="77777777" w:rsidR="00FB3596" w:rsidRPr="005714F7" w:rsidRDefault="00FB3596" w:rsidP="005E6AF0">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1B31ABF" w14:textId="77777777" w:rsidR="00FB3596" w:rsidRDefault="00FB3596" w:rsidP="005E6AF0">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007424" behindDoc="0" locked="0" layoutInCell="1" allowOverlap="1" wp14:anchorId="7C96F6DB" wp14:editId="4689287E">
                <wp:simplePos x="0" y="0"/>
                <wp:positionH relativeFrom="column">
                  <wp:posOffset>1219200</wp:posOffset>
                </wp:positionH>
                <wp:positionV relativeFrom="paragraph">
                  <wp:posOffset>4206452</wp:posOffset>
                </wp:positionV>
                <wp:extent cx="5672667" cy="220980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F15AFF5" w14:textId="04297B81" w:rsidR="00FB3596" w:rsidRDefault="00FB3596" w:rsidP="005E6AF0">
                            <w:r>
                              <w:rPr>
                                <w:noProof/>
                              </w:rPr>
                              <w:drawing>
                                <wp:inline distT="0" distB="0" distL="0" distR="0" wp14:anchorId="4673C128" wp14:editId="77E02632">
                                  <wp:extent cx="8597900" cy="37338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97900" cy="373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6F6DB" id="Text Box 304" o:spid="_x0000_s1111" type="#_x0000_t202" style="position:absolute;margin-left:96pt;margin-top:331.2pt;width:446.65pt;height:174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" filled="f" stroked="f">
                <v:textbox>
                  <w:txbxContent>
                    <w:p w14:paraId="4F15AFF5" w14:textId="04297B81" w:rsidR="00FB3596" w:rsidRDefault="00FB3596" w:rsidP="005E6AF0">
                      <w:r>
                        <w:rPr>
                          <w:noProof/>
                        </w:rPr>
                        <w:drawing>
                          <wp:inline distT="0" distB="0" distL="0" distR="0" wp14:anchorId="4673C128" wp14:editId="77E02632">
                            <wp:extent cx="8597900" cy="37338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97900" cy="3733800"/>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04352" behindDoc="0" locked="0" layoutInCell="1" allowOverlap="1" wp14:anchorId="16E34A35" wp14:editId="28A2A454">
                <wp:simplePos x="0" y="0"/>
                <wp:positionH relativeFrom="column">
                  <wp:posOffset>2209800</wp:posOffset>
                </wp:positionH>
                <wp:positionV relativeFrom="paragraph">
                  <wp:posOffset>995045</wp:posOffset>
                </wp:positionV>
                <wp:extent cx="3771900" cy="2506980"/>
                <wp:effectExtent l="0" t="0" r="0" b="7620"/>
                <wp:wrapNone/>
                <wp:docPr id="305" name="Rectangle: Single Corner Snipped 305"/>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D4CBA4" w14:textId="77777777" w:rsidR="00FB3596" w:rsidRPr="0093030D" w:rsidRDefault="00FB3596" w:rsidP="005E6AF0">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34A35" id="Rectangle: Single Corner Snipped 305" o:spid="_x0000_s1112" style="position:absolute;margin-left:174pt;margin-top:78.35pt;width:297pt;height:197.4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6CD4CBA4" w14:textId="77777777" w:rsidR="00FB3596" w:rsidRPr="0093030D" w:rsidRDefault="00FB3596" w:rsidP="005E6AF0">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06400" behindDoc="0" locked="0" layoutInCell="1" allowOverlap="1" wp14:anchorId="0286F287" wp14:editId="0E12C783">
                <wp:simplePos x="0" y="0"/>
                <wp:positionH relativeFrom="column">
                  <wp:posOffset>2354580</wp:posOffset>
                </wp:positionH>
                <wp:positionV relativeFrom="paragraph">
                  <wp:posOffset>1726565</wp:posOffset>
                </wp:positionV>
                <wp:extent cx="3611880" cy="177546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A95369C" w14:textId="0C16C971" w:rsidR="00FB3596" w:rsidRPr="003527A6" w:rsidRDefault="00FB3596" w:rsidP="005E6AF0">
                            <w:pPr>
                              <w:tabs>
                                <w:tab w:val="left" w:pos="2977"/>
                              </w:tabs>
                              <w:jc w:val="center"/>
                              <w:rPr>
                                <w:rStyle w:val="Strong"/>
                                <w:rFonts w:ascii="Arial" w:eastAsia="Times New Roman" w:hAnsi="Arial" w:cs="Arial"/>
                                <w:color w:val="222222"/>
                                <w:sz w:val="27"/>
                                <w:szCs w:val="27"/>
                                <w:lang w:val="en-IN" w:eastAsia="en-IN"/>
                              </w:rPr>
                            </w:pPr>
                            <w:r>
                              <w:rPr>
                                <w:rStyle w:val="Strong"/>
                                <w:rFonts w:ascii="Arial" w:eastAsia="Times New Roman" w:hAnsi="Arial" w:cs="Arial"/>
                                <w:color w:val="222222"/>
                                <w:sz w:val="27"/>
                                <w:szCs w:val="27"/>
                                <w:lang w:val="en-IN" w:eastAsia="en-IN"/>
                              </w:rPr>
                              <w:t>help</w:t>
                            </w:r>
                          </w:p>
                          <w:p w14:paraId="095CC509" w14:textId="6A1BC3DD" w:rsidR="00FB3596" w:rsidRDefault="00FB3596" w:rsidP="005E6AF0">
                            <w:pPr>
                              <w:rPr>
                                <w:rStyle w:val="Strong"/>
                                <w:rFonts w:ascii="Roboto" w:eastAsia="Times New Roman" w:hAnsi="Roboto" w:cs="Times New Roman"/>
                                <w:color w:val="222222"/>
                                <w:sz w:val="27"/>
                                <w:szCs w:val="27"/>
                                <w:lang w:val="en-IN" w:eastAsia="en-IN"/>
                              </w:rPr>
                            </w:pPr>
                            <w:r w:rsidRPr="006E682A">
                              <w:rPr>
                                <w:rStyle w:val="Strong"/>
                                <w:rFonts w:ascii="Roboto" w:eastAsia="Times New Roman" w:hAnsi="Roboto" w:cs="Times New Roman"/>
                                <w:color w:val="222222"/>
                                <w:sz w:val="27"/>
                                <w:szCs w:val="27"/>
                                <w:lang w:val="en-IN" w:eastAsia="en-IN"/>
                              </w:rPr>
                              <w:t>Typing in the command name and the argument helps it show which ways the command can be used (e.g.</w:t>
                            </w:r>
                            <w:r>
                              <w:rPr>
                                <w:rStyle w:val="Strong"/>
                                <w:rFonts w:ascii="Roboto" w:eastAsia="Times New Roman" w:hAnsi="Roboto" w:cs="Times New Roman"/>
                                <w:color w:val="222222"/>
                                <w:sz w:val="27"/>
                                <w:szCs w:val="27"/>
                                <w:lang w:val="en-IN" w:eastAsia="en-IN"/>
                              </w:rPr>
                              <w:t xml:space="preserve"> help cd</w:t>
                            </w:r>
                            <w:r w:rsidRPr="006E682A">
                              <w:rPr>
                                <w:rStyle w:val="Strong"/>
                                <w:rFonts w:ascii="Roboto" w:eastAsia="Times New Roman" w:hAnsi="Roboto" w:cs="Times New Roman"/>
                                <w:color w:val="222222"/>
                                <w:sz w:val="27"/>
                                <w:szCs w:val="27"/>
                                <w:lang w:val="en-IN" w:eastAsia="en-IN"/>
                              </w:rPr>
                              <w:t>)</w:t>
                            </w:r>
                          </w:p>
                          <w:p w14:paraId="46FF8CE3" w14:textId="77777777" w:rsidR="00FB3596" w:rsidRDefault="00FB3596" w:rsidP="005E6AF0">
                            <w:pPr>
                              <w:rPr>
                                <w:rStyle w:val="Strong"/>
                                <w:rFonts w:ascii="Roboto" w:eastAsia="Times New Roman" w:hAnsi="Roboto" w:cs="Times New Roman"/>
                                <w:color w:val="222222"/>
                                <w:sz w:val="27"/>
                                <w:szCs w:val="27"/>
                                <w:lang w:val="en-IN" w:eastAsia="en-IN"/>
                              </w:rPr>
                            </w:pPr>
                          </w:p>
                          <w:p w14:paraId="54CCB728" w14:textId="77777777" w:rsidR="00FB3596" w:rsidRDefault="00FB3596" w:rsidP="005E6AF0">
                            <w:pPr>
                              <w:rPr>
                                <w:rStyle w:val="Strong"/>
                                <w:rFonts w:ascii="Roboto" w:eastAsia="Times New Roman" w:hAnsi="Roboto" w:cs="Times New Roman"/>
                                <w:color w:val="222222"/>
                                <w:sz w:val="27"/>
                                <w:szCs w:val="27"/>
                                <w:lang w:val="en-IN" w:eastAsia="en-IN"/>
                              </w:rPr>
                            </w:pPr>
                          </w:p>
                          <w:p w14:paraId="4C9B5970" w14:textId="77777777" w:rsidR="00FB3596" w:rsidRDefault="00FB3596" w:rsidP="005E6AF0">
                            <w:pPr>
                              <w:rPr>
                                <w:rStyle w:val="Strong"/>
                                <w:rFonts w:ascii="Roboto" w:eastAsia="Times New Roman" w:hAnsi="Roboto" w:cs="Times New Roman"/>
                                <w:color w:val="222222"/>
                                <w:sz w:val="27"/>
                                <w:szCs w:val="27"/>
                                <w:lang w:val="en-IN" w:eastAsia="en-IN"/>
                              </w:rPr>
                            </w:pPr>
                          </w:p>
                          <w:p w14:paraId="7EC30AB4" w14:textId="77777777" w:rsidR="00FB3596" w:rsidRDefault="00FB3596" w:rsidP="005E6AF0">
                            <w:pPr>
                              <w:rPr>
                                <w:rStyle w:val="Strong"/>
                                <w:rFonts w:ascii="Roboto" w:eastAsia="Times New Roman" w:hAnsi="Roboto" w:cs="Times New Roman"/>
                                <w:color w:val="222222"/>
                                <w:sz w:val="27"/>
                                <w:szCs w:val="27"/>
                                <w:lang w:val="en-IN" w:eastAsia="en-IN"/>
                              </w:rPr>
                            </w:pPr>
                          </w:p>
                          <w:p w14:paraId="1B7EA69C" w14:textId="77777777" w:rsidR="00FB3596" w:rsidRDefault="00FB3596" w:rsidP="005E6AF0">
                            <w:pPr>
                              <w:rPr>
                                <w:rStyle w:val="Strong"/>
                                <w:rFonts w:ascii="Roboto" w:eastAsia="Times New Roman" w:hAnsi="Roboto" w:cs="Times New Roman"/>
                                <w:color w:val="222222"/>
                                <w:sz w:val="27"/>
                                <w:szCs w:val="27"/>
                                <w:lang w:val="en-IN" w:eastAsia="en-IN"/>
                              </w:rPr>
                            </w:pPr>
                          </w:p>
                          <w:p w14:paraId="64CA7507" w14:textId="77777777" w:rsidR="00FB3596" w:rsidRDefault="00FB3596" w:rsidP="005E6AF0">
                            <w:pPr>
                              <w:rPr>
                                <w:rStyle w:val="Strong"/>
                                <w:rFonts w:ascii="Roboto" w:eastAsia="Times New Roman" w:hAnsi="Roboto" w:cs="Times New Roman"/>
                                <w:color w:val="222222"/>
                                <w:sz w:val="27"/>
                                <w:szCs w:val="27"/>
                                <w:lang w:val="en-IN" w:eastAsia="en-IN"/>
                              </w:rPr>
                            </w:pPr>
                          </w:p>
                          <w:p w14:paraId="45F87CE3" w14:textId="77777777" w:rsidR="00FB3596" w:rsidRDefault="00FB3596" w:rsidP="005E6AF0">
                            <w:pPr>
                              <w:rPr>
                                <w:rStyle w:val="Strong"/>
                                <w:rFonts w:ascii="Roboto" w:eastAsia="Times New Roman" w:hAnsi="Roboto" w:cs="Times New Roman"/>
                                <w:color w:val="222222"/>
                                <w:sz w:val="27"/>
                                <w:szCs w:val="27"/>
                                <w:lang w:val="en-IN" w:eastAsia="en-IN"/>
                              </w:rPr>
                            </w:pPr>
                          </w:p>
                          <w:p w14:paraId="68DBE728" w14:textId="77777777" w:rsidR="00FB3596" w:rsidRPr="0093030D" w:rsidRDefault="00FB3596" w:rsidP="005E6AF0">
                            <w:pPr>
                              <w:rPr>
                                <w:lang w:val="en-IN"/>
                              </w:rPr>
                            </w:pPr>
                          </w:p>
                          <w:p w14:paraId="573FC970" w14:textId="77777777" w:rsidR="00FB3596" w:rsidRDefault="00FB3596" w:rsidP="005E6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F287" id="Text Box 306" o:spid="_x0000_s1113" type="#_x0000_t202" style="position:absolute;margin-left:185.4pt;margin-top:135.95pt;width:284.4pt;height:139.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" filled="f" stroked="f">
                <v:textbox>
                  <w:txbxContent>
                    <w:p w14:paraId="3A95369C" w14:textId="0C16C971" w:rsidR="00FB3596" w:rsidRPr="003527A6" w:rsidRDefault="00FB3596" w:rsidP="005E6AF0">
                      <w:pPr>
                        <w:tabs>
                          <w:tab w:val="left" w:pos="2977"/>
                        </w:tabs>
                        <w:jc w:val="center"/>
                        <w:rPr>
                          <w:rStyle w:val="Strong"/>
                          <w:rFonts w:ascii="Arial" w:eastAsia="Times New Roman" w:hAnsi="Arial" w:cs="Arial"/>
                          <w:color w:val="222222"/>
                          <w:sz w:val="27"/>
                          <w:szCs w:val="27"/>
                          <w:lang w:val="en-IN" w:eastAsia="en-IN"/>
                        </w:rPr>
                      </w:pPr>
                      <w:r>
                        <w:rPr>
                          <w:rStyle w:val="Strong"/>
                          <w:rFonts w:ascii="Arial" w:eastAsia="Times New Roman" w:hAnsi="Arial" w:cs="Arial"/>
                          <w:color w:val="222222"/>
                          <w:sz w:val="27"/>
                          <w:szCs w:val="27"/>
                          <w:lang w:val="en-IN" w:eastAsia="en-IN"/>
                        </w:rPr>
                        <w:t>help</w:t>
                      </w:r>
                    </w:p>
                    <w:p w14:paraId="095CC509" w14:textId="6A1BC3DD" w:rsidR="00FB3596" w:rsidRDefault="00FB3596" w:rsidP="005E6AF0">
                      <w:pPr>
                        <w:rPr>
                          <w:rStyle w:val="Strong"/>
                          <w:rFonts w:ascii="Roboto" w:eastAsia="Times New Roman" w:hAnsi="Roboto" w:cs="Times New Roman"/>
                          <w:color w:val="222222"/>
                          <w:sz w:val="27"/>
                          <w:szCs w:val="27"/>
                          <w:lang w:val="en-IN" w:eastAsia="en-IN"/>
                        </w:rPr>
                      </w:pPr>
                      <w:r w:rsidRPr="006E682A">
                        <w:rPr>
                          <w:rStyle w:val="Strong"/>
                          <w:rFonts w:ascii="Roboto" w:eastAsia="Times New Roman" w:hAnsi="Roboto" w:cs="Times New Roman"/>
                          <w:color w:val="222222"/>
                          <w:sz w:val="27"/>
                          <w:szCs w:val="27"/>
                          <w:lang w:val="en-IN" w:eastAsia="en-IN"/>
                        </w:rPr>
                        <w:t>Typing in the command name and the argument helps it show which ways the command can be used (e.g.</w:t>
                      </w:r>
                      <w:r>
                        <w:rPr>
                          <w:rStyle w:val="Strong"/>
                          <w:rFonts w:ascii="Roboto" w:eastAsia="Times New Roman" w:hAnsi="Roboto" w:cs="Times New Roman"/>
                          <w:color w:val="222222"/>
                          <w:sz w:val="27"/>
                          <w:szCs w:val="27"/>
                          <w:lang w:val="en-IN" w:eastAsia="en-IN"/>
                        </w:rPr>
                        <w:t xml:space="preserve"> help cd</w:t>
                      </w:r>
                      <w:r w:rsidRPr="006E682A">
                        <w:rPr>
                          <w:rStyle w:val="Strong"/>
                          <w:rFonts w:ascii="Roboto" w:eastAsia="Times New Roman" w:hAnsi="Roboto" w:cs="Times New Roman"/>
                          <w:color w:val="222222"/>
                          <w:sz w:val="27"/>
                          <w:szCs w:val="27"/>
                          <w:lang w:val="en-IN" w:eastAsia="en-IN"/>
                        </w:rPr>
                        <w:t>)</w:t>
                      </w:r>
                    </w:p>
                    <w:p w14:paraId="46FF8CE3" w14:textId="77777777" w:rsidR="00FB3596" w:rsidRDefault="00FB3596" w:rsidP="005E6AF0">
                      <w:pPr>
                        <w:rPr>
                          <w:rStyle w:val="Strong"/>
                          <w:rFonts w:ascii="Roboto" w:eastAsia="Times New Roman" w:hAnsi="Roboto" w:cs="Times New Roman"/>
                          <w:color w:val="222222"/>
                          <w:sz w:val="27"/>
                          <w:szCs w:val="27"/>
                          <w:lang w:val="en-IN" w:eastAsia="en-IN"/>
                        </w:rPr>
                      </w:pPr>
                    </w:p>
                    <w:p w14:paraId="54CCB728" w14:textId="77777777" w:rsidR="00FB3596" w:rsidRDefault="00FB3596" w:rsidP="005E6AF0">
                      <w:pPr>
                        <w:rPr>
                          <w:rStyle w:val="Strong"/>
                          <w:rFonts w:ascii="Roboto" w:eastAsia="Times New Roman" w:hAnsi="Roboto" w:cs="Times New Roman"/>
                          <w:color w:val="222222"/>
                          <w:sz w:val="27"/>
                          <w:szCs w:val="27"/>
                          <w:lang w:val="en-IN" w:eastAsia="en-IN"/>
                        </w:rPr>
                      </w:pPr>
                    </w:p>
                    <w:p w14:paraId="4C9B5970" w14:textId="77777777" w:rsidR="00FB3596" w:rsidRDefault="00FB3596" w:rsidP="005E6AF0">
                      <w:pPr>
                        <w:rPr>
                          <w:rStyle w:val="Strong"/>
                          <w:rFonts w:ascii="Roboto" w:eastAsia="Times New Roman" w:hAnsi="Roboto" w:cs="Times New Roman"/>
                          <w:color w:val="222222"/>
                          <w:sz w:val="27"/>
                          <w:szCs w:val="27"/>
                          <w:lang w:val="en-IN" w:eastAsia="en-IN"/>
                        </w:rPr>
                      </w:pPr>
                    </w:p>
                    <w:p w14:paraId="7EC30AB4" w14:textId="77777777" w:rsidR="00FB3596" w:rsidRDefault="00FB3596" w:rsidP="005E6AF0">
                      <w:pPr>
                        <w:rPr>
                          <w:rStyle w:val="Strong"/>
                          <w:rFonts w:ascii="Roboto" w:eastAsia="Times New Roman" w:hAnsi="Roboto" w:cs="Times New Roman"/>
                          <w:color w:val="222222"/>
                          <w:sz w:val="27"/>
                          <w:szCs w:val="27"/>
                          <w:lang w:val="en-IN" w:eastAsia="en-IN"/>
                        </w:rPr>
                      </w:pPr>
                    </w:p>
                    <w:p w14:paraId="1B7EA69C" w14:textId="77777777" w:rsidR="00FB3596" w:rsidRDefault="00FB3596" w:rsidP="005E6AF0">
                      <w:pPr>
                        <w:rPr>
                          <w:rStyle w:val="Strong"/>
                          <w:rFonts w:ascii="Roboto" w:eastAsia="Times New Roman" w:hAnsi="Roboto" w:cs="Times New Roman"/>
                          <w:color w:val="222222"/>
                          <w:sz w:val="27"/>
                          <w:szCs w:val="27"/>
                          <w:lang w:val="en-IN" w:eastAsia="en-IN"/>
                        </w:rPr>
                      </w:pPr>
                    </w:p>
                    <w:p w14:paraId="64CA7507" w14:textId="77777777" w:rsidR="00FB3596" w:rsidRDefault="00FB3596" w:rsidP="005E6AF0">
                      <w:pPr>
                        <w:rPr>
                          <w:rStyle w:val="Strong"/>
                          <w:rFonts w:ascii="Roboto" w:eastAsia="Times New Roman" w:hAnsi="Roboto" w:cs="Times New Roman"/>
                          <w:color w:val="222222"/>
                          <w:sz w:val="27"/>
                          <w:szCs w:val="27"/>
                          <w:lang w:val="en-IN" w:eastAsia="en-IN"/>
                        </w:rPr>
                      </w:pPr>
                    </w:p>
                    <w:p w14:paraId="45F87CE3" w14:textId="77777777" w:rsidR="00FB3596" w:rsidRDefault="00FB3596" w:rsidP="005E6AF0">
                      <w:pPr>
                        <w:rPr>
                          <w:rStyle w:val="Strong"/>
                          <w:rFonts w:ascii="Roboto" w:eastAsia="Times New Roman" w:hAnsi="Roboto" w:cs="Times New Roman"/>
                          <w:color w:val="222222"/>
                          <w:sz w:val="27"/>
                          <w:szCs w:val="27"/>
                          <w:lang w:val="en-IN" w:eastAsia="en-IN"/>
                        </w:rPr>
                      </w:pPr>
                    </w:p>
                    <w:p w14:paraId="68DBE728" w14:textId="77777777" w:rsidR="00FB3596" w:rsidRPr="0093030D" w:rsidRDefault="00FB3596" w:rsidP="005E6AF0">
                      <w:pPr>
                        <w:rPr>
                          <w:lang w:val="en-IN"/>
                        </w:rPr>
                      </w:pPr>
                    </w:p>
                    <w:p w14:paraId="573FC970" w14:textId="77777777" w:rsidR="00FB3596" w:rsidRDefault="00FB3596" w:rsidP="005E6AF0"/>
                  </w:txbxContent>
                </v:textbox>
              </v:shape>
            </w:pict>
          </mc:Fallback>
        </mc:AlternateContent>
      </w:r>
      <w:r>
        <w:rPr>
          <w:noProof/>
          <w:color w:val="D0300F" w:themeColor="accent6" w:themeShade="BF"/>
        </w:rPr>
        <mc:AlternateContent>
          <mc:Choice Requires="wps">
            <w:drawing>
              <wp:anchor distT="0" distB="0" distL="114300" distR="114300" simplePos="0" relativeHeight="251998208" behindDoc="0" locked="0" layoutInCell="1" allowOverlap="1" wp14:anchorId="017CB55A" wp14:editId="2845F020">
                <wp:simplePos x="0" y="0"/>
                <wp:positionH relativeFrom="margin">
                  <wp:posOffset>6426200</wp:posOffset>
                </wp:positionH>
                <wp:positionV relativeFrom="margin">
                  <wp:posOffset>1318260</wp:posOffset>
                </wp:positionV>
                <wp:extent cx="1356995" cy="868680"/>
                <wp:effectExtent l="0" t="0" r="0" b="7620"/>
                <wp:wrapNone/>
                <wp:docPr id="307"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451FBAB5"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17CB55A" id="_x0000_s1114" style="position:absolute;margin-left:506pt;margin-top:103.8pt;width:106.85pt;height:68.4pt;rotation:180;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DRbJsLLwIAAD0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451FBAB5" w14:textId="77777777" w:rsidR="00FB3596" w:rsidRPr="0093030D" w:rsidRDefault="00FB3596" w:rsidP="005E6AF0">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6862F384" w14:textId="194609A5" w:rsidR="005E6AF0" w:rsidRDefault="005E6AF0" w:rsidP="005E6AF0">
      <w:pPr>
        <w:tabs>
          <w:tab w:val="left" w:pos="1293"/>
        </w:tabs>
      </w:pPr>
    </w:p>
    <w:p w14:paraId="2EECC035" w14:textId="4B966CBF" w:rsidR="006E682A" w:rsidRDefault="006E682A" w:rsidP="005E6AF0">
      <w:pPr>
        <w:tabs>
          <w:tab w:val="left" w:pos="1293"/>
        </w:tabs>
      </w:pPr>
    </w:p>
    <w:p w14:paraId="64D6BDC4" w14:textId="1D3AF500" w:rsidR="006E682A" w:rsidRDefault="006E682A" w:rsidP="005E6AF0">
      <w:pPr>
        <w:tabs>
          <w:tab w:val="left" w:pos="1293"/>
        </w:tabs>
      </w:pPr>
    </w:p>
    <w:p w14:paraId="79D5D0F2" w14:textId="1ABDCCDA" w:rsidR="006E682A" w:rsidRDefault="006E682A" w:rsidP="005E6AF0">
      <w:pPr>
        <w:tabs>
          <w:tab w:val="left" w:pos="1293"/>
        </w:tabs>
      </w:pPr>
    </w:p>
    <w:p w14:paraId="7E688143" w14:textId="0A33DEC7" w:rsidR="006E682A" w:rsidRDefault="006E682A" w:rsidP="005E6AF0">
      <w:pPr>
        <w:tabs>
          <w:tab w:val="left" w:pos="1293"/>
        </w:tabs>
      </w:pPr>
    </w:p>
    <w:p w14:paraId="02F64074" w14:textId="3C13528B" w:rsidR="006E682A" w:rsidRDefault="006E682A" w:rsidP="005E6AF0">
      <w:pPr>
        <w:tabs>
          <w:tab w:val="left" w:pos="1293"/>
        </w:tabs>
      </w:pPr>
    </w:p>
    <w:p w14:paraId="4C528560" w14:textId="14D38D6B" w:rsidR="006E682A" w:rsidRDefault="006E682A" w:rsidP="005E6AF0">
      <w:pPr>
        <w:tabs>
          <w:tab w:val="left" w:pos="1293"/>
        </w:tabs>
      </w:pPr>
    </w:p>
    <w:p w14:paraId="12E4F7AC" w14:textId="74FE44FE" w:rsidR="006E682A" w:rsidRDefault="006E682A" w:rsidP="005E6AF0">
      <w:pPr>
        <w:tabs>
          <w:tab w:val="left" w:pos="1293"/>
        </w:tabs>
      </w:pPr>
    </w:p>
    <w:p w14:paraId="59A9B75D" w14:textId="5EEC449F" w:rsidR="006E682A" w:rsidRDefault="006E682A" w:rsidP="005E6AF0">
      <w:pPr>
        <w:tabs>
          <w:tab w:val="left" w:pos="1293"/>
        </w:tabs>
      </w:pPr>
    </w:p>
    <w:p w14:paraId="29117FCC" w14:textId="1F608E80" w:rsidR="006E682A" w:rsidRDefault="006E682A" w:rsidP="005E6AF0">
      <w:pPr>
        <w:tabs>
          <w:tab w:val="left" w:pos="1293"/>
        </w:tabs>
      </w:pPr>
    </w:p>
    <w:p w14:paraId="564792B9" w14:textId="12D4B553" w:rsidR="006E682A" w:rsidRDefault="006E682A" w:rsidP="005E6AF0">
      <w:pPr>
        <w:tabs>
          <w:tab w:val="left" w:pos="1293"/>
        </w:tabs>
      </w:pPr>
    </w:p>
    <w:p w14:paraId="053CFD22" w14:textId="0FC7BBE0" w:rsidR="006E682A" w:rsidRDefault="006E682A" w:rsidP="005E6AF0">
      <w:pPr>
        <w:tabs>
          <w:tab w:val="left" w:pos="1293"/>
        </w:tabs>
      </w:pPr>
    </w:p>
    <w:p w14:paraId="7C7F2E87" w14:textId="3628ED0D" w:rsidR="006E682A" w:rsidRDefault="006E682A" w:rsidP="005E6AF0">
      <w:pPr>
        <w:tabs>
          <w:tab w:val="left" w:pos="1293"/>
        </w:tabs>
      </w:pPr>
    </w:p>
    <w:p w14:paraId="5B1AD6E0" w14:textId="2FB23055" w:rsidR="006E682A" w:rsidRDefault="006E682A" w:rsidP="005E6AF0">
      <w:pPr>
        <w:tabs>
          <w:tab w:val="left" w:pos="1293"/>
        </w:tabs>
      </w:pPr>
    </w:p>
    <w:p w14:paraId="61F5085D" w14:textId="104ECFAC" w:rsidR="006E682A" w:rsidRDefault="006E682A" w:rsidP="005E6AF0">
      <w:pPr>
        <w:tabs>
          <w:tab w:val="left" w:pos="1293"/>
        </w:tabs>
      </w:pPr>
    </w:p>
    <w:p w14:paraId="3A81C4F0" w14:textId="1F6D01A8" w:rsidR="006E682A" w:rsidRDefault="006E682A" w:rsidP="005E6AF0">
      <w:pPr>
        <w:tabs>
          <w:tab w:val="left" w:pos="1293"/>
        </w:tabs>
      </w:pPr>
    </w:p>
    <w:p w14:paraId="33E55509" w14:textId="7FFC0D49" w:rsidR="006E682A" w:rsidRDefault="006E682A" w:rsidP="005E6AF0">
      <w:pPr>
        <w:tabs>
          <w:tab w:val="left" w:pos="1293"/>
        </w:tabs>
      </w:pPr>
    </w:p>
    <w:p w14:paraId="0396B39E" w14:textId="47755EE2" w:rsidR="006E682A" w:rsidRDefault="006E682A" w:rsidP="005E6AF0">
      <w:pPr>
        <w:tabs>
          <w:tab w:val="left" w:pos="1293"/>
        </w:tabs>
      </w:pPr>
    </w:p>
    <w:p w14:paraId="7CC5DD90" w14:textId="4DD1D8DE" w:rsidR="006E682A" w:rsidRDefault="006E682A" w:rsidP="005E6AF0">
      <w:pPr>
        <w:tabs>
          <w:tab w:val="left" w:pos="1293"/>
        </w:tabs>
      </w:pPr>
    </w:p>
    <w:p w14:paraId="0679AAB9" w14:textId="0497282B" w:rsidR="006E682A" w:rsidRDefault="006E682A" w:rsidP="005E6AF0">
      <w:pPr>
        <w:tabs>
          <w:tab w:val="left" w:pos="1293"/>
        </w:tabs>
      </w:pPr>
    </w:p>
    <w:p w14:paraId="35ECAC80" w14:textId="53A26ACA" w:rsidR="006E682A" w:rsidRDefault="006E682A" w:rsidP="005E6AF0">
      <w:pPr>
        <w:tabs>
          <w:tab w:val="left" w:pos="1293"/>
        </w:tabs>
      </w:pPr>
    </w:p>
    <w:p w14:paraId="18E79B61" w14:textId="0840A378" w:rsidR="006E682A" w:rsidRDefault="006E682A" w:rsidP="005E6AF0">
      <w:pPr>
        <w:tabs>
          <w:tab w:val="left" w:pos="1293"/>
        </w:tabs>
      </w:pPr>
    </w:p>
    <w:p w14:paraId="32CBF428" w14:textId="556279E6" w:rsidR="006E682A" w:rsidRDefault="006E682A" w:rsidP="005E6AF0">
      <w:pPr>
        <w:tabs>
          <w:tab w:val="left" w:pos="1293"/>
        </w:tabs>
      </w:pPr>
    </w:p>
    <w:p w14:paraId="3DEB3E74" w14:textId="04C7B013" w:rsidR="006E682A" w:rsidRDefault="006E682A" w:rsidP="005E6AF0">
      <w:pPr>
        <w:tabs>
          <w:tab w:val="left" w:pos="1293"/>
        </w:tabs>
      </w:pPr>
    </w:p>
    <w:p w14:paraId="7BBA8AC3" w14:textId="3E6A4E14" w:rsidR="006E682A" w:rsidRDefault="006E682A" w:rsidP="005E6AF0">
      <w:pPr>
        <w:tabs>
          <w:tab w:val="left" w:pos="1293"/>
        </w:tabs>
      </w:pPr>
    </w:p>
    <w:p w14:paraId="0D51A9FC" w14:textId="10F2F14E" w:rsidR="006E682A" w:rsidRDefault="006E682A" w:rsidP="005E6AF0">
      <w:pPr>
        <w:tabs>
          <w:tab w:val="left" w:pos="1293"/>
        </w:tabs>
      </w:pPr>
    </w:p>
    <w:p w14:paraId="1F6C4AF8" w14:textId="77777777" w:rsidR="006E682A" w:rsidRPr="00127C5F" w:rsidRDefault="006E682A" w:rsidP="006E682A">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034048" behindDoc="0" locked="0" layoutInCell="1" allowOverlap="1" wp14:anchorId="78929270" wp14:editId="2A08BA2A">
                <wp:simplePos x="0" y="0"/>
                <wp:positionH relativeFrom="column">
                  <wp:posOffset>0</wp:posOffset>
                </wp:positionH>
                <wp:positionV relativeFrom="paragraph">
                  <wp:posOffset>-259080</wp:posOffset>
                </wp:positionV>
                <wp:extent cx="3147060" cy="2560320"/>
                <wp:effectExtent l="0" t="0" r="0" b="0"/>
                <wp:wrapNone/>
                <wp:docPr id="320" name="Rectangle: Single Corner Snipped 320"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6C2BCA" w14:textId="77777777" w:rsidR="00FB3596" w:rsidRDefault="00FB3596" w:rsidP="006E682A">
                            <w:pPr>
                              <w:pStyle w:val="Heading1"/>
                              <w:rPr>
                                <w:color w:val="571745" w:themeColor="text2"/>
                              </w:rPr>
                            </w:pPr>
                          </w:p>
                          <w:p w14:paraId="29D8A413" w14:textId="3CABCEE8" w:rsidR="00FB3596" w:rsidRPr="00F7167D" w:rsidRDefault="00FB3596" w:rsidP="006E682A">
                            <w:pPr>
                              <w:pStyle w:val="Heading1"/>
                            </w:pPr>
                            <w:r>
                              <w:rPr>
                                <w:color w:val="571745" w:themeColor="text2"/>
                              </w:rPr>
                              <w:t>COMMAND 9</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29270" id="Rectangle: Single Corner Snipped 320" o:spid="_x0000_s1115" alt="Title: Shape" style="position:absolute;margin-left:0;margin-top:-20.4pt;width:247.8pt;height:201.6pt;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2D6C2BCA" w14:textId="77777777" w:rsidR="00FB3596" w:rsidRDefault="00FB3596" w:rsidP="006E682A">
                      <w:pPr>
                        <w:pStyle w:val="Heading1"/>
                        <w:rPr>
                          <w:color w:val="571745" w:themeColor="text2"/>
                        </w:rPr>
                      </w:pPr>
                    </w:p>
                    <w:p w14:paraId="29D8A413" w14:textId="3CABCEE8" w:rsidR="00FB3596" w:rsidRPr="00F7167D" w:rsidRDefault="00FB3596" w:rsidP="006E682A">
                      <w:pPr>
                        <w:pStyle w:val="Heading1"/>
                      </w:pPr>
                      <w:r>
                        <w:rPr>
                          <w:color w:val="571745" w:themeColor="text2"/>
                        </w:rPr>
                        <w:t>COMMAND 9</w:t>
                      </w:r>
                    </w:p>
                  </w:txbxContent>
                </v:textbox>
              </v:shape>
            </w:pict>
          </mc:Fallback>
        </mc:AlternateContent>
      </w:r>
    </w:p>
    <w:p w14:paraId="1884D9F2" w14:textId="3F37EDBB"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36096" behindDoc="0" locked="0" layoutInCell="1" allowOverlap="1" wp14:anchorId="2BDAB141" wp14:editId="7FCED5D6">
                <wp:simplePos x="0" y="0"/>
                <wp:positionH relativeFrom="column">
                  <wp:posOffset>1219200</wp:posOffset>
                </wp:positionH>
                <wp:positionV relativeFrom="paragraph">
                  <wp:posOffset>4206452</wp:posOffset>
                </wp:positionV>
                <wp:extent cx="5672667" cy="22098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8FAA0C9" w14:textId="39725C55" w:rsidR="00FB3596" w:rsidRDefault="00FB3596" w:rsidP="006E682A">
                            <w:r>
                              <w:rPr>
                                <w:noProof/>
                              </w:rPr>
                              <w:drawing>
                                <wp:inline distT="0" distB="0" distL="0" distR="0" wp14:anchorId="734CE9FD" wp14:editId="61B7CA71">
                                  <wp:extent cx="8178800" cy="2489200"/>
                                  <wp:effectExtent l="0" t="0" r="0" b="63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78800" cy="2489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AB141" id="Text Box 321" o:spid="_x0000_s1116" type="#_x0000_t202" style="position:absolute;margin-left:96pt;margin-top:331.2pt;width:446.65pt;height:174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" filled="f" stroked="f">
                <v:textbox>
                  <w:txbxContent>
                    <w:p w14:paraId="68FAA0C9" w14:textId="39725C55" w:rsidR="00FB3596" w:rsidRDefault="00FB3596" w:rsidP="006E682A">
                      <w:r>
                        <w:rPr>
                          <w:noProof/>
                        </w:rPr>
                        <w:drawing>
                          <wp:inline distT="0" distB="0" distL="0" distR="0" wp14:anchorId="734CE9FD" wp14:editId="61B7CA71">
                            <wp:extent cx="8178800" cy="2489200"/>
                            <wp:effectExtent l="0" t="0" r="0" b="63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78800" cy="2489200"/>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029952" behindDoc="0" locked="0" layoutInCell="1" allowOverlap="1" wp14:anchorId="37E9FDD8" wp14:editId="7AEE7E95">
                <wp:simplePos x="0" y="0"/>
                <wp:positionH relativeFrom="margin">
                  <wp:posOffset>6426200</wp:posOffset>
                </wp:positionH>
                <wp:positionV relativeFrom="margin">
                  <wp:posOffset>1318260</wp:posOffset>
                </wp:positionV>
                <wp:extent cx="1356995" cy="868680"/>
                <wp:effectExtent l="0" t="0" r="0" b="7620"/>
                <wp:wrapNone/>
                <wp:docPr id="324"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5FA40D39"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7E9FDD8" id="_x0000_s1117" style="position:absolute;margin-left:506pt;margin-top:103.8pt;width:106.85pt;height:68.4pt;rotation:180;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5FA40D39"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3BA9E830" w14:textId="77777777" w:rsidR="006E682A" w:rsidRDefault="006E682A" w:rsidP="006E682A">
      <w:pPr>
        <w:rPr>
          <w:color w:val="D0300F" w:themeColor="accent6" w:themeShade="BF"/>
        </w:rPr>
      </w:pPr>
    </w:p>
    <w:p w14:paraId="003D5A06" w14:textId="77777777" w:rsidR="006E682A" w:rsidRDefault="006E682A" w:rsidP="006E682A">
      <w:pPr>
        <w:rPr>
          <w:color w:val="D0300F" w:themeColor="accent6" w:themeShade="BF"/>
        </w:rPr>
      </w:pPr>
    </w:p>
    <w:p w14:paraId="4CB350D3" w14:textId="5FA7E238" w:rsidR="006E682A" w:rsidRDefault="00AA3E2D" w:rsidP="006E682A">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033024" behindDoc="0" locked="0" layoutInCell="1" allowOverlap="1" wp14:anchorId="3CEE8108" wp14:editId="6B423144">
                <wp:simplePos x="0" y="0"/>
                <wp:positionH relativeFrom="column">
                  <wp:posOffset>2209800</wp:posOffset>
                </wp:positionH>
                <wp:positionV relativeFrom="paragraph">
                  <wp:posOffset>28575</wp:posOffset>
                </wp:positionV>
                <wp:extent cx="3644900" cy="2755900"/>
                <wp:effectExtent l="0" t="0" r="0" b="6350"/>
                <wp:wrapNone/>
                <wp:docPr id="322" name="Rectangle: Single Corner Snipped 322"/>
                <wp:cNvGraphicFramePr/>
                <a:graphic xmlns:a="http://schemas.openxmlformats.org/drawingml/2006/main">
                  <a:graphicData uri="http://schemas.microsoft.com/office/word/2010/wordprocessingShape">
                    <wps:wsp>
                      <wps:cNvSpPr/>
                      <wps:spPr>
                        <a:xfrm flipH="1">
                          <a:off x="0" y="0"/>
                          <a:ext cx="3644900" cy="27559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E4B5A6"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8108" id="Rectangle: Single Corner Snipped 322" o:spid="_x0000_s1118" style="position:absolute;margin-left:174pt;margin-top:2.25pt;width:287pt;height:217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4900,275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" adj="-11796480,,5400" path="m,l2664130,r980770,980770l3644900,2755900,,2755900,,xe" fillcolor="#eeece1 [3214]" stroked="f" strokeweight="3pt">
                <v:fill opacity="43947f"/>
                <v:stroke joinstyle="miter"/>
                <v:formulas/>
                <v:path arrowok="t" o:connecttype="custom" o:connectlocs="0,0;2664130,0;3644900,980770;3644900,2755900;0,2755900;0,0" o:connectangles="0,0,0,0,0,0" textboxrect="0,0,3644900,2755900"/>
                <v:textbox>
                  <w:txbxContent>
                    <w:p w14:paraId="50E4B5A6" w14:textId="77777777" w:rsidR="00FB3596" w:rsidRPr="0093030D" w:rsidRDefault="00FB3596" w:rsidP="006E682A">
                      <w:pPr>
                        <w:rPr>
                          <w:lang w:val="en-IN"/>
                        </w:rPr>
                      </w:pPr>
                    </w:p>
                  </w:txbxContent>
                </v:textbox>
              </v:shape>
            </w:pict>
          </mc:Fallback>
        </mc:AlternateContent>
      </w:r>
    </w:p>
    <w:p w14:paraId="163094C9" w14:textId="77777777" w:rsidR="006E682A" w:rsidRDefault="006E682A" w:rsidP="006E682A">
      <w:pPr>
        <w:rPr>
          <w:color w:val="D0300F" w:themeColor="accent6" w:themeShade="BF"/>
        </w:rPr>
      </w:pPr>
    </w:p>
    <w:p w14:paraId="60C8949F" w14:textId="6D3F0677" w:rsidR="006E682A" w:rsidRDefault="00AA3E2D"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35072" behindDoc="0" locked="0" layoutInCell="1" allowOverlap="1" wp14:anchorId="30301A33" wp14:editId="05724EB4">
                <wp:simplePos x="0" y="0"/>
                <wp:positionH relativeFrom="column">
                  <wp:posOffset>2355850</wp:posOffset>
                </wp:positionH>
                <wp:positionV relativeFrom="paragraph">
                  <wp:posOffset>112395</wp:posOffset>
                </wp:positionV>
                <wp:extent cx="3416300" cy="198120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3416300" cy="1981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C6053D" w14:textId="47C3A4F7" w:rsidR="00FB3596" w:rsidRDefault="00FB3596" w:rsidP="006E682A">
                            <w:pPr>
                              <w:jc w:val="cente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cp</w:t>
                            </w:r>
                          </w:p>
                          <w:p w14:paraId="13BD99F6" w14:textId="469E5C87" w:rsidR="00FB3596" w:rsidRDefault="00FB3596" w:rsidP="006E682A">
                            <w:pP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Use the cp command to copy files through the command line. It takes two arguments: The first is the location of the file to be copied, the second is where to copy.</w:t>
                            </w:r>
                          </w:p>
                          <w:p w14:paraId="44508D3F" w14:textId="73AFC17C" w:rsidR="00FB3596" w:rsidRDefault="00FB3596" w:rsidP="006E682A">
                            <w:pPr>
                              <w:rPr>
                                <w:rStyle w:val="Strong"/>
                                <w:rFonts w:ascii="Arial" w:eastAsia="Times New Roman" w:hAnsi="Arial" w:cs="Arial"/>
                                <w:color w:val="222222"/>
                                <w:sz w:val="27"/>
                                <w:szCs w:val="27"/>
                                <w:lang w:val="en-IN" w:eastAsia="en-IN"/>
                              </w:rPr>
                            </w:pPr>
                            <w:r>
                              <w:rPr>
                                <w:rStyle w:val="Strong"/>
                                <w:rFonts w:ascii="Arial" w:eastAsia="Times New Roman" w:hAnsi="Arial" w:cs="Arial"/>
                                <w:color w:val="222222"/>
                                <w:sz w:val="27"/>
                                <w:szCs w:val="27"/>
                                <w:lang w:val="en-IN" w:eastAsia="en-IN"/>
                              </w:rPr>
                              <w:t xml:space="preserve">*Checking in directory sathish </w:t>
                            </w:r>
                          </w:p>
                          <w:p w14:paraId="0475CC96" w14:textId="4BD9D11D" w:rsidR="00FB3596" w:rsidRDefault="00FB3596" w:rsidP="006E682A">
                            <w:pPr>
                              <w:rPr>
                                <w:rStyle w:val="Strong"/>
                                <w:rFonts w:ascii="Roboto" w:eastAsia="Times New Roman" w:hAnsi="Roboto" w:cs="Times New Roman"/>
                                <w:color w:val="222222"/>
                                <w:sz w:val="27"/>
                                <w:szCs w:val="27"/>
                                <w:lang w:val="en-IN" w:eastAsia="en-IN"/>
                              </w:rPr>
                            </w:pPr>
                            <w:r>
                              <w:rPr>
                                <w:rStyle w:val="Strong"/>
                                <w:rFonts w:ascii="Arial" w:eastAsia="Times New Roman" w:hAnsi="Arial" w:cs="Arial"/>
                                <w:color w:val="222222"/>
                                <w:sz w:val="27"/>
                                <w:szCs w:val="27"/>
                                <w:lang w:val="en-IN" w:eastAsia="en-IN"/>
                              </w:rPr>
                              <w:t>Checking in directory sathish</w:t>
                            </w:r>
                          </w:p>
                          <w:p w14:paraId="6BC8410A" w14:textId="77777777" w:rsidR="00FB3596" w:rsidRDefault="00FB3596" w:rsidP="006E682A">
                            <w:pPr>
                              <w:rPr>
                                <w:rStyle w:val="Strong"/>
                                <w:rFonts w:ascii="Roboto" w:eastAsia="Times New Roman" w:hAnsi="Roboto" w:cs="Times New Roman"/>
                                <w:color w:val="222222"/>
                                <w:sz w:val="27"/>
                                <w:szCs w:val="27"/>
                                <w:lang w:val="en-IN" w:eastAsia="en-IN"/>
                              </w:rPr>
                            </w:pPr>
                          </w:p>
                          <w:p w14:paraId="7C741DB2" w14:textId="77777777" w:rsidR="00FB3596" w:rsidRDefault="00FB3596" w:rsidP="006E682A">
                            <w:pPr>
                              <w:rPr>
                                <w:rStyle w:val="Strong"/>
                                <w:rFonts w:ascii="Roboto" w:eastAsia="Times New Roman" w:hAnsi="Roboto" w:cs="Times New Roman"/>
                                <w:color w:val="222222"/>
                                <w:sz w:val="27"/>
                                <w:szCs w:val="27"/>
                                <w:lang w:val="en-IN" w:eastAsia="en-IN"/>
                              </w:rPr>
                            </w:pPr>
                          </w:p>
                          <w:p w14:paraId="0DA41E0B" w14:textId="77777777" w:rsidR="00FB3596" w:rsidRDefault="00FB3596" w:rsidP="006E682A">
                            <w:pPr>
                              <w:rPr>
                                <w:rStyle w:val="Strong"/>
                                <w:rFonts w:ascii="Roboto" w:eastAsia="Times New Roman" w:hAnsi="Roboto" w:cs="Times New Roman"/>
                                <w:color w:val="222222"/>
                                <w:sz w:val="27"/>
                                <w:szCs w:val="27"/>
                                <w:lang w:val="en-IN" w:eastAsia="en-IN"/>
                              </w:rPr>
                            </w:pPr>
                          </w:p>
                          <w:p w14:paraId="6C214085" w14:textId="77777777" w:rsidR="00FB3596" w:rsidRDefault="00FB3596" w:rsidP="006E682A">
                            <w:pPr>
                              <w:rPr>
                                <w:rStyle w:val="Strong"/>
                                <w:rFonts w:ascii="Roboto" w:eastAsia="Times New Roman" w:hAnsi="Roboto" w:cs="Times New Roman"/>
                                <w:color w:val="222222"/>
                                <w:sz w:val="27"/>
                                <w:szCs w:val="27"/>
                                <w:lang w:val="en-IN" w:eastAsia="en-IN"/>
                              </w:rPr>
                            </w:pPr>
                          </w:p>
                          <w:p w14:paraId="52B514D1" w14:textId="77777777" w:rsidR="00FB3596" w:rsidRDefault="00FB3596" w:rsidP="006E682A">
                            <w:pPr>
                              <w:rPr>
                                <w:rStyle w:val="Strong"/>
                                <w:rFonts w:ascii="Roboto" w:eastAsia="Times New Roman" w:hAnsi="Roboto" w:cs="Times New Roman"/>
                                <w:color w:val="222222"/>
                                <w:sz w:val="27"/>
                                <w:szCs w:val="27"/>
                                <w:lang w:val="en-IN" w:eastAsia="en-IN"/>
                              </w:rPr>
                            </w:pPr>
                          </w:p>
                          <w:p w14:paraId="07EC825A" w14:textId="77777777" w:rsidR="00FB3596" w:rsidRDefault="00FB3596" w:rsidP="006E682A">
                            <w:pPr>
                              <w:rPr>
                                <w:rStyle w:val="Strong"/>
                                <w:rFonts w:ascii="Roboto" w:eastAsia="Times New Roman" w:hAnsi="Roboto" w:cs="Times New Roman"/>
                                <w:color w:val="222222"/>
                                <w:sz w:val="27"/>
                                <w:szCs w:val="27"/>
                                <w:lang w:val="en-IN" w:eastAsia="en-IN"/>
                              </w:rPr>
                            </w:pPr>
                          </w:p>
                          <w:p w14:paraId="175163CE" w14:textId="77777777" w:rsidR="00FB3596" w:rsidRPr="0093030D" w:rsidRDefault="00FB3596" w:rsidP="006E682A">
                            <w:pPr>
                              <w:rPr>
                                <w:lang w:val="en-IN"/>
                              </w:rPr>
                            </w:pPr>
                          </w:p>
                          <w:p w14:paraId="286E96A7"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01A33" id="Text Box 323" o:spid="_x0000_s1119" type="#_x0000_t202" style="position:absolute;margin-left:185.5pt;margin-top:8.85pt;width:269pt;height:15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" filled="f" stroked="f">
                <v:textbox>
                  <w:txbxContent>
                    <w:p w14:paraId="00C6053D" w14:textId="47C3A4F7" w:rsidR="00FB3596" w:rsidRDefault="00FB3596" w:rsidP="006E682A">
                      <w:pPr>
                        <w:jc w:val="cente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cp</w:t>
                      </w:r>
                    </w:p>
                    <w:p w14:paraId="13BD99F6" w14:textId="469E5C87" w:rsidR="00FB3596" w:rsidRDefault="00FB3596" w:rsidP="006E682A">
                      <w:pPr>
                        <w:rPr>
                          <w:rStyle w:val="Strong"/>
                          <w:rFonts w:ascii="Arial" w:eastAsia="Times New Roman" w:hAnsi="Arial" w:cs="Arial"/>
                          <w:color w:val="222222"/>
                          <w:sz w:val="27"/>
                          <w:szCs w:val="27"/>
                          <w:lang w:val="en-IN" w:eastAsia="en-IN"/>
                        </w:rPr>
                      </w:pPr>
                      <w:r w:rsidRPr="006E682A">
                        <w:rPr>
                          <w:rStyle w:val="Strong"/>
                          <w:rFonts w:ascii="Arial" w:eastAsia="Times New Roman" w:hAnsi="Arial" w:cs="Arial"/>
                          <w:color w:val="222222"/>
                          <w:sz w:val="27"/>
                          <w:szCs w:val="27"/>
                          <w:lang w:val="en-IN" w:eastAsia="en-IN"/>
                        </w:rPr>
                        <w:t>Use the cp command to copy files through the command line. It takes two arguments: The first is the location of the file to be copied, the second is where to copy.</w:t>
                      </w:r>
                    </w:p>
                    <w:p w14:paraId="44508D3F" w14:textId="73AFC17C" w:rsidR="00FB3596" w:rsidRDefault="00FB3596" w:rsidP="006E682A">
                      <w:pPr>
                        <w:rPr>
                          <w:rStyle w:val="Strong"/>
                          <w:rFonts w:ascii="Arial" w:eastAsia="Times New Roman" w:hAnsi="Arial" w:cs="Arial"/>
                          <w:color w:val="222222"/>
                          <w:sz w:val="27"/>
                          <w:szCs w:val="27"/>
                          <w:lang w:val="en-IN" w:eastAsia="en-IN"/>
                        </w:rPr>
                      </w:pPr>
                      <w:r>
                        <w:rPr>
                          <w:rStyle w:val="Strong"/>
                          <w:rFonts w:ascii="Arial" w:eastAsia="Times New Roman" w:hAnsi="Arial" w:cs="Arial"/>
                          <w:color w:val="222222"/>
                          <w:sz w:val="27"/>
                          <w:szCs w:val="27"/>
                          <w:lang w:val="en-IN" w:eastAsia="en-IN"/>
                        </w:rPr>
                        <w:t xml:space="preserve">*Checking in directory sathish </w:t>
                      </w:r>
                    </w:p>
                    <w:p w14:paraId="0475CC96" w14:textId="4BD9D11D" w:rsidR="00FB3596" w:rsidRDefault="00FB3596" w:rsidP="006E682A">
                      <w:pPr>
                        <w:rPr>
                          <w:rStyle w:val="Strong"/>
                          <w:rFonts w:ascii="Roboto" w:eastAsia="Times New Roman" w:hAnsi="Roboto" w:cs="Times New Roman"/>
                          <w:color w:val="222222"/>
                          <w:sz w:val="27"/>
                          <w:szCs w:val="27"/>
                          <w:lang w:val="en-IN" w:eastAsia="en-IN"/>
                        </w:rPr>
                      </w:pPr>
                      <w:r>
                        <w:rPr>
                          <w:rStyle w:val="Strong"/>
                          <w:rFonts w:ascii="Arial" w:eastAsia="Times New Roman" w:hAnsi="Arial" w:cs="Arial"/>
                          <w:color w:val="222222"/>
                          <w:sz w:val="27"/>
                          <w:szCs w:val="27"/>
                          <w:lang w:val="en-IN" w:eastAsia="en-IN"/>
                        </w:rPr>
                        <w:t>Checking in directory sathish</w:t>
                      </w:r>
                    </w:p>
                    <w:p w14:paraId="6BC8410A" w14:textId="77777777" w:rsidR="00FB3596" w:rsidRDefault="00FB3596" w:rsidP="006E682A">
                      <w:pPr>
                        <w:rPr>
                          <w:rStyle w:val="Strong"/>
                          <w:rFonts w:ascii="Roboto" w:eastAsia="Times New Roman" w:hAnsi="Roboto" w:cs="Times New Roman"/>
                          <w:color w:val="222222"/>
                          <w:sz w:val="27"/>
                          <w:szCs w:val="27"/>
                          <w:lang w:val="en-IN" w:eastAsia="en-IN"/>
                        </w:rPr>
                      </w:pPr>
                    </w:p>
                    <w:p w14:paraId="7C741DB2" w14:textId="77777777" w:rsidR="00FB3596" w:rsidRDefault="00FB3596" w:rsidP="006E682A">
                      <w:pPr>
                        <w:rPr>
                          <w:rStyle w:val="Strong"/>
                          <w:rFonts w:ascii="Roboto" w:eastAsia="Times New Roman" w:hAnsi="Roboto" w:cs="Times New Roman"/>
                          <w:color w:val="222222"/>
                          <w:sz w:val="27"/>
                          <w:szCs w:val="27"/>
                          <w:lang w:val="en-IN" w:eastAsia="en-IN"/>
                        </w:rPr>
                      </w:pPr>
                    </w:p>
                    <w:p w14:paraId="0DA41E0B" w14:textId="77777777" w:rsidR="00FB3596" w:rsidRDefault="00FB3596" w:rsidP="006E682A">
                      <w:pPr>
                        <w:rPr>
                          <w:rStyle w:val="Strong"/>
                          <w:rFonts w:ascii="Roboto" w:eastAsia="Times New Roman" w:hAnsi="Roboto" w:cs="Times New Roman"/>
                          <w:color w:val="222222"/>
                          <w:sz w:val="27"/>
                          <w:szCs w:val="27"/>
                          <w:lang w:val="en-IN" w:eastAsia="en-IN"/>
                        </w:rPr>
                      </w:pPr>
                    </w:p>
                    <w:p w14:paraId="6C214085" w14:textId="77777777" w:rsidR="00FB3596" w:rsidRDefault="00FB3596" w:rsidP="006E682A">
                      <w:pPr>
                        <w:rPr>
                          <w:rStyle w:val="Strong"/>
                          <w:rFonts w:ascii="Roboto" w:eastAsia="Times New Roman" w:hAnsi="Roboto" w:cs="Times New Roman"/>
                          <w:color w:val="222222"/>
                          <w:sz w:val="27"/>
                          <w:szCs w:val="27"/>
                          <w:lang w:val="en-IN" w:eastAsia="en-IN"/>
                        </w:rPr>
                      </w:pPr>
                    </w:p>
                    <w:p w14:paraId="52B514D1" w14:textId="77777777" w:rsidR="00FB3596" w:rsidRDefault="00FB3596" w:rsidP="006E682A">
                      <w:pPr>
                        <w:rPr>
                          <w:rStyle w:val="Strong"/>
                          <w:rFonts w:ascii="Roboto" w:eastAsia="Times New Roman" w:hAnsi="Roboto" w:cs="Times New Roman"/>
                          <w:color w:val="222222"/>
                          <w:sz w:val="27"/>
                          <w:szCs w:val="27"/>
                          <w:lang w:val="en-IN" w:eastAsia="en-IN"/>
                        </w:rPr>
                      </w:pPr>
                    </w:p>
                    <w:p w14:paraId="07EC825A" w14:textId="77777777" w:rsidR="00FB3596" w:rsidRDefault="00FB3596" w:rsidP="006E682A">
                      <w:pPr>
                        <w:rPr>
                          <w:rStyle w:val="Strong"/>
                          <w:rFonts w:ascii="Roboto" w:eastAsia="Times New Roman" w:hAnsi="Roboto" w:cs="Times New Roman"/>
                          <w:color w:val="222222"/>
                          <w:sz w:val="27"/>
                          <w:szCs w:val="27"/>
                          <w:lang w:val="en-IN" w:eastAsia="en-IN"/>
                        </w:rPr>
                      </w:pPr>
                    </w:p>
                    <w:p w14:paraId="175163CE" w14:textId="77777777" w:rsidR="00FB3596" w:rsidRPr="0093030D" w:rsidRDefault="00FB3596" w:rsidP="006E682A">
                      <w:pPr>
                        <w:rPr>
                          <w:lang w:val="en-IN"/>
                        </w:rPr>
                      </w:pPr>
                    </w:p>
                    <w:p w14:paraId="286E96A7" w14:textId="77777777" w:rsidR="00FB3596" w:rsidRDefault="00FB3596" w:rsidP="006E682A"/>
                  </w:txbxContent>
                </v:textbox>
              </v:shape>
            </w:pict>
          </mc:Fallback>
        </mc:AlternateContent>
      </w:r>
    </w:p>
    <w:p w14:paraId="09FA7B0C" w14:textId="77777777" w:rsidR="006E682A" w:rsidRDefault="006E682A" w:rsidP="006E682A">
      <w:pPr>
        <w:rPr>
          <w:color w:val="D0300F" w:themeColor="accent6" w:themeShade="BF"/>
        </w:rPr>
      </w:pPr>
    </w:p>
    <w:p w14:paraId="694F2252" w14:textId="77777777" w:rsidR="006E682A" w:rsidRDefault="006E682A" w:rsidP="006E682A">
      <w:pPr>
        <w:rPr>
          <w:color w:val="D0300F" w:themeColor="accent6" w:themeShade="BF"/>
        </w:rPr>
      </w:pPr>
    </w:p>
    <w:p w14:paraId="1BE48F04" w14:textId="77777777" w:rsidR="006E682A" w:rsidRDefault="006E682A" w:rsidP="006E682A">
      <w:pPr>
        <w:rPr>
          <w:color w:val="D0300F" w:themeColor="accent6" w:themeShade="BF"/>
        </w:rPr>
      </w:pPr>
    </w:p>
    <w:p w14:paraId="2A4F3D28" w14:textId="77777777" w:rsidR="006E682A" w:rsidRDefault="006E682A" w:rsidP="006E682A">
      <w:pPr>
        <w:rPr>
          <w:color w:val="D0300F" w:themeColor="accent6" w:themeShade="BF"/>
        </w:rPr>
      </w:pPr>
    </w:p>
    <w:p w14:paraId="3CEA03EB" w14:textId="77777777" w:rsidR="006E682A" w:rsidRDefault="006E682A" w:rsidP="006E682A">
      <w:pPr>
        <w:rPr>
          <w:color w:val="D0300F" w:themeColor="accent6" w:themeShade="BF"/>
        </w:rPr>
      </w:pPr>
    </w:p>
    <w:p w14:paraId="78A526C9" w14:textId="77777777" w:rsidR="006E682A" w:rsidRDefault="006E682A" w:rsidP="006E682A">
      <w:pPr>
        <w:rPr>
          <w:color w:val="D0300F" w:themeColor="accent6" w:themeShade="BF"/>
        </w:rPr>
      </w:pPr>
    </w:p>
    <w:p w14:paraId="72CDD3BE" w14:textId="77777777" w:rsidR="006E682A" w:rsidRDefault="006E682A" w:rsidP="006E682A">
      <w:pPr>
        <w:rPr>
          <w:color w:val="D0300F" w:themeColor="accent6" w:themeShade="BF"/>
        </w:rPr>
      </w:pPr>
    </w:p>
    <w:p w14:paraId="5D41216C" w14:textId="77777777" w:rsidR="006E682A" w:rsidRDefault="006E682A" w:rsidP="006E682A">
      <w:pPr>
        <w:rPr>
          <w:color w:val="D0300F" w:themeColor="accent6" w:themeShade="BF"/>
        </w:rPr>
      </w:pPr>
    </w:p>
    <w:p w14:paraId="26AC20C0" w14:textId="77777777" w:rsidR="006E682A" w:rsidRDefault="006E682A" w:rsidP="006E682A">
      <w:pPr>
        <w:rPr>
          <w:color w:val="D0300F" w:themeColor="accent6" w:themeShade="BF"/>
        </w:rPr>
      </w:pPr>
    </w:p>
    <w:p w14:paraId="34712A89" w14:textId="77777777" w:rsidR="006E682A" w:rsidRDefault="006E682A" w:rsidP="006E682A">
      <w:pPr>
        <w:rPr>
          <w:color w:val="D0300F" w:themeColor="accent6" w:themeShade="BF"/>
        </w:rPr>
      </w:pPr>
    </w:p>
    <w:p w14:paraId="747999DD" w14:textId="77777777" w:rsidR="006E682A" w:rsidRDefault="006E682A" w:rsidP="006E682A">
      <w:pPr>
        <w:rPr>
          <w:color w:val="D0300F" w:themeColor="accent6" w:themeShade="BF"/>
        </w:rPr>
      </w:pPr>
    </w:p>
    <w:p w14:paraId="7810BA27" w14:textId="77777777" w:rsidR="006E682A" w:rsidRDefault="006E682A" w:rsidP="006E682A">
      <w:pPr>
        <w:rPr>
          <w:color w:val="D0300F" w:themeColor="accent6" w:themeShade="BF"/>
        </w:rPr>
      </w:pPr>
    </w:p>
    <w:p w14:paraId="34C26893" w14:textId="77777777" w:rsidR="006E682A" w:rsidRDefault="006E682A" w:rsidP="006E682A">
      <w:pPr>
        <w:rPr>
          <w:color w:val="D0300F" w:themeColor="accent6" w:themeShade="BF"/>
        </w:rPr>
      </w:pPr>
    </w:p>
    <w:p w14:paraId="2132935D" w14:textId="77777777" w:rsidR="006E682A" w:rsidRDefault="006E682A" w:rsidP="006E682A">
      <w:pPr>
        <w:rPr>
          <w:color w:val="D0300F" w:themeColor="accent6" w:themeShade="BF"/>
        </w:rPr>
      </w:pPr>
    </w:p>
    <w:p w14:paraId="2C4C26F6" w14:textId="77777777" w:rsidR="006E682A" w:rsidRDefault="006E682A" w:rsidP="006E682A">
      <w:pPr>
        <w:rPr>
          <w:color w:val="D0300F" w:themeColor="accent6" w:themeShade="BF"/>
        </w:rPr>
      </w:pPr>
    </w:p>
    <w:p w14:paraId="007F6C7C" w14:textId="77777777" w:rsidR="006E682A" w:rsidRDefault="006E682A" w:rsidP="006E682A">
      <w:pPr>
        <w:rPr>
          <w:color w:val="D0300F" w:themeColor="accent6" w:themeShade="BF"/>
        </w:rPr>
      </w:pPr>
    </w:p>
    <w:p w14:paraId="33717E9B" w14:textId="77777777" w:rsidR="006E682A" w:rsidRDefault="006E682A" w:rsidP="006E682A">
      <w:pPr>
        <w:rPr>
          <w:color w:val="D0300F" w:themeColor="accent6" w:themeShade="BF"/>
        </w:rPr>
      </w:pPr>
    </w:p>
    <w:p w14:paraId="2412C492" w14:textId="77777777" w:rsidR="006E682A" w:rsidRDefault="006E682A" w:rsidP="006E682A">
      <w:pPr>
        <w:rPr>
          <w:color w:val="D0300F" w:themeColor="accent6" w:themeShade="BF"/>
        </w:rPr>
      </w:pPr>
    </w:p>
    <w:p w14:paraId="7F0BE638" w14:textId="77777777" w:rsidR="006E682A" w:rsidRDefault="006E682A" w:rsidP="006E682A">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030976" behindDoc="0" locked="0" layoutInCell="1" allowOverlap="1" wp14:anchorId="17DE41D3" wp14:editId="449006F5">
                <wp:simplePos x="0" y="0"/>
                <wp:positionH relativeFrom="column">
                  <wp:posOffset>-1441873</wp:posOffset>
                </wp:positionH>
                <wp:positionV relativeFrom="paragraph">
                  <wp:posOffset>379730</wp:posOffset>
                </wp:positionV>
                <wp:extent cx="7089140" cy="652780"/>
                <wp:effectExtent l="0" t="0" r="0" b="0"/>
                <wp:wrapNone/>
                <wp:docPr id="325" name="Parallelogram 325"/>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758B2"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4025969"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41D3" id="Parallelogram 325" o:spid="_x0000_s1120" type="#_x0000_t7" style="position:absolute;margin-left:-113.55pt;margin-top:29.9pt;width:558.2pt;height:51.4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" adj="1379" fillcolor="#ffc40c [3208]" stroked="f" strokeweight="3pt">
                <v:textbox>
                  <w:txbxContent>
                    <w:p w14:paraId="09A758B2"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4025969" w14:textId="77777777" w:rsidR="00FB3596" w:rsidRDefault="00FB3596" w:rsidP="006E682A">
                      <w:pPr>
                        <w:jc w:val="center"/>
                      </w:pPr>
                    </w:p>
                  </w:txbxContent>
                </v:textbox>
              </v:shape>
            </w:pict>
          </mc:Fallback>
        </mc:AlternateContent>
      </w:r>
    </w:p>
    <w:p w14:paraId="068BFE5A" w14:textId="77777777"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91392" behindDoc="0" locked="0" layoutInCell="1" allowOverlap="1" wp14:anchorId="6467AD88" wp14:editId="78793403">
                <wp:simplePos x="0" y="0"/>
                <wp:positionH relativeFrom="column">
                  <wp:posOffset>5565775</wp:posOffset>
                </wp:positionH>
                <wp:positionV relativeFrom="paragraph">
                  <wp:posOffset>240877</wp:posOffset>
                </wp:positionV>
                <wp:extent cx="1417320" cy="281940"/>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0475D5A"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7AD88" id="Text Box 326" o:spid="_x0000_s1121" type="#_x0000_t202" style="position:absolute;margin-left:438.25pt;margin-top:18.95pt;width:111.6pt;height:22.2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" filled="f" stroked="f">
                <v:textbox>
                  <w:txbxContent>
                    <w:p w14:paraId="70475D5A"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32000" behindDoc="0" locked="0" layoutInCell="1" allowOverlap="1" wp14:anchorId="5CCD4FB9" wp14:editId="4B785721">
                <wp:simplePos x="0" y="0"/>
                <wp:positionH relativeFrom="column">
                  <wp:posOffset>5330613</wp:posOffset>
                </wp:positionH>
                <wp:positionV relativeFrom="paragraph">
                  <wp:posOffset>56515</wp:posOffset>
                </wp:positionV>
                <wp:extent cx="7089140" cy="652780"/>
                <wp:effectExtent l="0" t="0" r="0" b="0"/>
                <wp:wrapNone/>
                <wp:docPr id="327" name="Parallelogram 327"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E8F7" id="Parallelogram 327" o:spid="_x0000_s1026" type="#_x0000_t7" alt="Title: Shape" style="position:absolute;margin-left:419.75pt;margin-top:4.45pt;width:558.2pt;height:51.4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" adj="1379" fillcolor="#333 [3204]" stroked="f" strokeweight="3pt"/>
            </w:pict>
          </mc:Fallback>
        </mc:AlternateContent>
      </w:r>
    </w:p>
    <w:p w14:paraId="43A97246" w14:textId="77777777" w:rsidR="006E682A" w:rsidRDefault="006E682A" w:rsidP="006E682A">
      <w:pPr>
        <w:rPr>
          <w:color w:val="D0300F" w:themeColor="accent6" w:themeShade="BF"/>
        </w:rPr>
      </w:pPr>
    </w:p>
    <w:p w14:paraId="5691CE61" w14:textId="77777777" w:rsidR="006E682A" w:rsidRDefault="006E682A" w:rsidP="006E682A">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042240" behindDoc="0" locked="0" layoutInCell="1" allowOverlap="1" wp14:anchorId="62B36E8B" wp14:editId="18A4B75F">
                <wp:simplePos x="0" y="0"/>
                <wp:positionH relativeFrom="column">
                  <wp:posOffset>-129540</wp:posOffset>
                </wp:positionH>
                <wp:positionV relativeFrom="paragraph">
                  <wp:posOffset>-3535045</wp:posOffset>
                </wp:positionV>
                <wp:extent cx="1805940" cy="1790700"/>
                <wp:effectExtent l="0" t="0" r="3810" b="0"/>
                <wp:wrapNone/>
                <wp:docPr id="328" name="Rectangle: Single Corner Snipped 328"/>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297768"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36E8B" id="Rectangle: Single Corner Snipped 328" o:spid="_x0000_s1122" style="position:absolute;margin-left:-10.2pt;margin-top:-278.35pt;width:142.2pt;height:141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1D297768"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43264" behindDoc="0" locked="0" layoutInCell="1" allowOverlap="1" wp14:anchorId="021B6812" wp14:editId="707422A0">
                <wp:simplePos x="0" y="0"/>
                <wp:positionH relativeFrom="column">
                  <wp:posOffset>4472940</wp:posOffset>
                </wp:positionH>
                <wp:positionV relativeFrom="paragraph">
                  <wp:posOffset>-8663306</wp:posOffset>
                </wp:positionV>
                <wp:extent cx="2435860" cy="2400300"/>
                <wp:effectExtent l="0" t="0" r="2540" b="0"/>
                <wp:wrapNone/>
                <wp:docPr id="329" name="Rectangle: Single Corner Snipped 329"/>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F03168" w14:textId="77777777" w:rsidR="00FB3596" w:rsidRDefault="00FB3596" w:rsidP="006E682A">
                            <w:pPr>
                              <w:pStyle w:val="Heading3"/>
                              <w:spacing w:before="0"/>
                              <w:jc w:val="left"/>
                              <w:rPr>
                                <w:color w:val="FFC40C" w:themeColor="accent5"/>
                                <w:sz w:val="34"/>
                                <w:szCs w:val="34"/>
                                <w:lang w:val="en-IN"/>
                              </w:rPr>
                            </w:pPr>
                          </w:p>
                          <w:p w14:paraId="26A44D42"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083494CD"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43D3C4F"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B6812" id="Rectangle: Single Corner Snipped 329" o:spid="_x0000_s1123" style="position:absolute;margin-left:352.2pt;margin-top:-682.15pt;width:191.8pt;height:189pt;flip:x 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71F03168" w14:textId="77777777" w:rsidR="00FB3596" w:rsidRDefault="00FB3596" w:rsidP="006E682A">
                      <w:pPr>
                        <w:pStyle w:val="Heading3"/>
                        <w:spacing w:before="0"/>
                        <w:jc w:val="left"/>
                        <w:rPr>
                          <w:color w:val="FFC40C" w:themeColor="accent5"/>
                          <w:sz w:val="34"/>
                          <w:szCs w:val="34"/>
                          <w:lang w:val="en-IN"/>
                        </w:rPr>
                      </w:pPr>
                    </w:p>
                    <w:p w14:paraId="26A44D42"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083494CD"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43D3C4F"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41216" behindDoc="0" locked="0" layoutInCell="1" allowOverlap="1" wp14:anchorId="326134C9" wp14:editId="5632D9B6">
                <wp:simplePos x="0" y="0"/>
                <wp:positionH relativeFrom="column">
                  <wp:posOffset>1089660</wp:posOffset>
                </wp:positionH>
                <wp:positionV relativeFrom="paragraph">
                  <wp:posOffset>-6918325</wp:posOffset>
                </wp:positionV>
                <wp:extent cx="3981450" cy="3981450"/>
                <wp:effectExtent l="0" t="0" r="0" b="0"/>
                <wp:wrapNone/>
                <wp:docPr id="330" name="Rectangle: Diagonal Corners Snipped 330"/>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F4D9A0"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24DB4CE"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34C9" id="Rectangle: Diagonal Corners Snipped 330" o:spid="_x0000_s1124" style="position:absolute;margin-left:85.8pt;margin-top:-544.75pt;width:313.5pt;height:313.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DUd8wjOAgAAEA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4EF4D9A0"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24DB4CE" w14:textId="77777777" w:rsidR="00FB3596" w:rsidRPr="00CB0CFF" w:rsidRDefault="00FB3596" w:rsidP="006E682A">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47360" behindDoc="0" locked="0" layoutInCell="1" allowOverlap="1" wp14:anchorId="77D6FB06" wp14:editId="0D690234">
                <wp:simplePos x="0" y="0"/>
                <wp:positionH relativeFrom="column">
                  <wp:posOffset>0</wp:posOffset>
                </wp:positionH>
                <wp:positionV relativeFrom="paragraph">
                  <wp:posOffset>-259080</wp:posOffset>
                </wp:positionV>
                <wp:extent cx="3147060" cy="2560320"/>
                <wp:effectExtent l="0" t="0" r="0" b="0"/>
                <wp:wrapNone/>
                <wp:docPr id="331" name="Rectangle: Single Corner Snipped 331"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AEC89" w14:textId="77777777" w:rsidR="00FB3596" w:rsidRDefault="00FB3596" w:rsidP="006E682A">
                            <w:pPr>
                              <w:pStyle w:val="Heading1"/>
                              <w:rPr>
                                <w:color w:val="571745" w:themeColor="text2"/>
                              </w:rPr>
                            </w:pPr>
                          </w:p>
                          <w:p w14:paraId="0E610077" w14:textId="5F3CB5F5" w:rsidR="00FB3596" w:rsidRPr="00F7167D" w:rsidRDefault="00FB3596" w:rsidP="006E682A">
                            <w:pPr>
                              <w:pStyle w:val="Heading1"/>
                            </w:pPr>
                            <w:r>
                              <w:rPr>
                                <w:color w:val="571745" w:themeColor="text2"/>
                              </w:rPr>
                              <w:t>COMMAND 10</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FB06" id="Rectangle: Single Corner Snipped 331" o:spid="_x0000_s1125" alt="Title: Shape" style="position:absolute;margin-left:0;margin-top:-20.4pt;width:247.8pt;height:201.6pt;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0D4AEC89" w14:textId="77777777" w:rsidR="00FB3596" w:rsidRDefault="00FB3596" w:rsidP="006E682A">
                      <w:pPr>
                        <w:pStyle w:val="Heading1"/>
                        <w:rPr>
                          <w:color w:val="571745" w:themeColor="text2"/>
                        </w:rPr>
                      </w:pPr>
                    </w:p>
                    <w:p w14:paraId="0E610077" w14:textId="5F3CB5F5" w:rsidR="00FB3596" w:rsidRPr="00F7167D" w:rsidRDefault="00FB3596" w:rsidP="006E682A">
                      <w:pPr>
                        <w:pStyle w:val="Heading1"/>
                      </w:pPr>
                      <w:r>
                        <w:rPr>
                          <w:color w:val="571745" w:themeColor="text2"/>
                        </w:rPr>
                        <w:t>COMMAND 10</w:t>
                      </w:r>
                    </w:p>
                  </w:txbxContent>
                </v:textbox>
              </v:shape>
            </w:pict>
          </mc:Fallback>
        </mc:AlternateContent>
      </w:r>
      <w:r>
        <w:rPr>
          <w:noProof/>
          <w:color w:val="D0300F" w:themeColor="accent6" w:themeShade="BF"/>
        </w:rPr>
        <mc:AlternateContent>
          <mc:Choice Requires="wps">
            <w:drawing>
              <wp:anchor distT="0" distB="0" distL="114300" distR="114300" simplePos="0" relativeHeight="252040192" behindDoc="0" locked="0" layoutInCell="1" allowOverlap="1" wp14:anchorId="10864375" wp14:editId="09D6ACAF">
                <wp:simplePos x="0" y="0"/>
                <wp:positionH relativeFrom="margin">
                  <wp:posOffset>6426200</wp:posOffset>
                </wp:positionH>
                <wp:positionV relativeFrom="margin">
                  <wp:posOffset>1318260</wp:posOffset>
                </wp:positionV>
                <wp:extent cx="1356995" cy="868680"/>
                <wp:effectExtent l="0" t="0" r="0" b="7620"/>
                <wp:wrapNone/>
                <wp:docPr id="332"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655610E3"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0864375" id="_x0000_s1126" style="position:absolute;margin-left:506pt;margin-top:103.8pt;width:106.85pt;height:68.4pt;rotation:180;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DZvmkWLwIAAD4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655610E3"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32A74F1B" w14:textId="77777777" w:rsidR="006E682A" w:rsidRPr="00127C5F" w:rsidRDefault="006E682A" w:rsidP="006E682A">
      <w:pPr>
        <w:rPr>
          <w:color w:val="D0300F" w:themeColor="accent6" w:themeShade="BF"/>
        </w:rPr>
        <w:sectPr w:rsidR="006E682A"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092416" behindDoc="0" locked="0" layoutInCell="1" allowOverlap="1" wp14:anchorId="0BAB6C80" wp14:editId="4A6E2372">
                <wp:simplePos x="0" y="0"/>
                <wp:positionH relativeFrom="column">
                  <wp:posOffset>5564928</wp:posOffset>
                </wp:positionH>
                <wp:positionV relativeFrom="paragraph">
                  <wp:posOffset>8377555</wp:posOffset>
                </wp:positionV>
                <wp:extent cx="1417320" cy="281940"/>
                <wp:effectExtent l="0" t="0" r="0" b="3810"/>
                <wp:wrapNone/>
                <wp:docPr id="333" name="Text Box 333"/>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F9FFC84"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B6C80" id="Text Box 333" o:spid="_x0000_s1127" type="#_x0000_t202" style="position:absolute;margin-left:438.2pt;margin-top:659.65pt;width:111.6pt;height:22.2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" filled="f" stroked="f">
                <v:textbox>
                  <w:txbxContent>
                    <w:p w14:paraId="7F9FFC84"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45312" behindDoc="0" locked="0" layoutInCell="1" allowOverlap="1" wp14:anchorId="7E52A80C" wp14:editId="4405DA2E">
                <wp:simplePos x="0" y="0"/>
                <wp:positionH relativeFrom="column">
                  <wp:posOffset>5229225</wp:posOffset>
                </wp:positionH>
                <wp:positionV relativeFrom="paragraph">
                  <wp:posOffset>8183880</wp:posOffset>
                </wp:positionV>
                <wp:extent cx="7089140" cy="652780"/>
                <wp:effectExtent l="0" t="0" r="0" b="0"/>
                <wp:wrapNone/>
                <wp:docPr id="334" name="Parallelogram 334"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DDBC" id="Parallelogram 334" o:spid="_x0000_s1026" type="#_x0000_t7" alt="Title: Shape" style="position:absolute;margin-left:411.75pt;margin-top:644.4pt;width:558.2pt;height:51.4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044288" behindDoc="0" locked="0" layoutInCell="1" allowOverlap="1" wp14:anchorId="2F900070" wp14:editId="426D877A">
                <wp:simplePos x="0" y="0"/>
                <wp:positionH relativeFrom="column">
                  <wp:posOffset>-1577340</wp:posOffset>
                </wp:positionH>
                <wp:positionV relativeFrom="paragraph">
                  <wp:posOffset>8183880</wp:posOffset>
                </wp:positionV>
                <wp:extent cx="7089140" cy="652780"/>
                <wp:effectExtent l="0" t="0" r="0" b="0"/>
                <wp:wrapNone/>
                <wp:docPr id="335" name="Parallelogram 335"/>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1B079"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B3BDBFD"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00070" id="Parallelogram 335" o:spid="_x0000_s1128" type="#_x0000_t7" style="position:absolute;margin-left:-124.2pt;margin-top:644.4pt;width:558.2pt;height:51.4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" adj="1379" fillcolor="#ffc40c [3208]" stroked="f" strokeweight="3pt">
                <v:textbox>
                  <w:txbxContent>
                    <w:p w14:paraId="26E1B079"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B3BDBFD" w14:textId="77777777" w:rsidR="00FB3596" w:rsidRDefault="00FB3596" w:rsidP="006E682A">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049408" behindDoc="0" locked="0" layoutInCell="1" allowOverlap="1" wp14:anchorId="7EF33566" wp14:editId="53548157">
                <wp:simplePos x="0" y="0"/>
                <wp:positionH relativeFrom="column">
                  <wp:posOffset>1219200</wp:posOffset>
                </wp:positionH>
                <wp:positionV relativeFrom="paragraph">
                  <wp:posOffset>3554518</wp:posOffset>
                </wp:positionV>
                <wp:extent cx="5672455" cy="254000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5672455" cy="25400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A21051E" w14:textId="77777777" w:rsidR="00FB3596" w:rsidRDefault="00FB3596" w:rsidP="006E682A">
                            <w:pPr>
                              <w:rPr>
                                <w:noProof/>
                              </w:rPr>
                            </w:pPr>
                          </w:p>
                          <w:p w14:paraId="7FCE1BCD" w14:textId="7AAB7D08" w:rsidR="00FB3596" w:rsidRDefault="00FB3596" w:rsidP="006E682A">
                            <w:r>
                              <w:rPr>
                                <w:noProof/>
                              </w:rPr>
                              <w:drawing>
                                <wp:inline distT="0" distB="0" distL="0" distR="0" wp14:anchorId="1FE8A0D5" wp14:editId="3662E941">
                                  <wp:extent cx="8185150" cy="2527300"/>
                                  <wp:effectExtent l="0" t="0" r="6350" b="635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85150" cy="2527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33566" id="Text Box 336" o:spid="_x0000_s1129" type="#_x0000_t202" style="position:absolute;margin-left:96pt;margin-top:279.9pt;width:446.65pt;height:200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" filled="f" stroked="f">
                <v:textbox>
                  <w:txbxContent>
                    <w:p w14:paraId="1A21051E" w14:textId="77777777" w:rsidR="00FB3596" w:rsidRDefault="00FB3596" w:rsidP="006E682A">
                      <w:pPr>
                        <w:rPr>
                          <w:noProof/>
                        </w:rPr>
                      </w:pPr>
                    </w:p>
                    <w:p w14:paraId="7FCE1BCD" w14:textId="7AAB7D08" w:rsidR="00FB3596" w:rsidRDefault="00FB3596" w:rsidP="006E682A">
                      <w:r>
                        <w:rPr>
                          <w:noProof/>
                        </w:rPr>
                        <w:drawing>
                          <wp:inline distT="0" distB="0" distL="0" distR="0" wp14:anchorId="1FE8A0D5" wp14:editId="3662E941">
                            <wp:extent cx="8185150" cy="2527300"/>
                            <wp:effectExtent l="0" t="0" r="6350" b="635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85150" cy="2527300"/>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46336" behindDoc="0" locked="0" layoutInCell="1" allowOverlap="1" wp14:anchorId="6BF2C709" wp14:editId="5BCA9BB4">
                <wp:simplePos x="0" y="0"/>
                <wp:positionH relativeFrom="column">
                  <wp:posOffset>2209799</wp:posOffset>
                </wp:positionH>
                <wp:positionV relativeFrom="paragraph">
                  <wp:posOffset>675852</wp:posOffset>
                </wp:positionV>
                <wp:extent cx="3877733" cy="2471843"/>
                <wp:effectExtent l="0" t="0" r="8890" b="5080"/>
                <wp:wrapNone/>
                <wp:docPr id="337" name="Rectangle: Single Corner Snipped 337"/>
                <wp:cNvGraphicFramePr/>
                <a:graphic xmlns:a="http://schemas.openxmlformats.org/drawingml/2006/main">
                  <a:graphicData uri="http://schemas.microsoft.com/office/word/2010/wordprocessingShape">
                    <wps:wsp>
                      <wps:cNvSpPr/>
                      <wps:spPr>
                        <a:xfrm flipH="1">
                          <a:off x="0" y="0"/>
                          <a:ext cx="3877733" cy="2471843"/>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D8A81"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2C709" id="Rectangle: Single Corner Snipped 337" o:spid="_x0000_s1130" style="position:absolute;margin-left:174pt;margin-top:53.2pt;width:305.35pt;height:194.65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4718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" adj="-11796480,,5400" path="m,l2998054,r879679,879679l3877733,2471843,,2471843,,xe" fillcolor="#eeece1 [3214]" stroked="f" strokeweight="3pt">
                <v:fill opacity="43947f"/>
                <v:stroke joinstyle="miter"/>
                <v:formulas/>
                <v:path arrowok="t" o:connecttype="custom" o:connectlocs="0,0;2998054,0;3877733,879679;3877733,2471843;0,2471843;0,0" o:connectangles="0,0,0,0,0,0" textboxrect="0,0,3877733,2471843"/>
                <v:textbox>
                  <w:txbxContent>
                    <w:p w14:paraId="4A7D8A81" w14:textId="77777777" w:rsidR="00FB3596" w:rsidRPr="0093030D" w:rsidRDefault="00FB3596" w:rsidP="006E682A">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48384" behindDoc="0" locked="0" layoutInCell="1" allowOverlap="1" wp14:anchorId="06C436EA" wp14:editId="307B5F6A">
                <wp:simplePos x="0" y="0"/>
                <wp:positionH relativeFrom="column">
                  <wp:posOffset>2353734</wp:posOffset>
                </wp:positionH>
                <wp:positionV relativeFrom="paragraph">
                  <wp:posOffset>1403985</wp:posOffset>
                </wp:positionV>
                <wp:extent cx="3733800" cy="1744133"/>
                <wp:effectExtent l="0" t="0" r="0" b="8890"/>
                <wp:wrapNone/>
                <wp:docPr id="338" name="Text Box 338"/>
                <wp:cNvGraphicFramePr/>
                <a:graphic xmlns:a="http://schemas.openxmlformats.org/drawingml/2006/main">
                  <a:graphicData uri="http://schemas.microsoft.com/office/word/2010/wordprocessingShape">
                    <wps:wsp>
                      <wps:cNvSpPr txBox="1"/>
                      <wps:spPr>
                        <a:xfrm>
                          <a:off x="0" y="0"/>
                          <a:ext cx="3733800" cy="174413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7CBB11" w14:textId="1021491B" w:rsidR="00FB3596" w:rsidRDefault="00FB3596" w:rsidP="00AA3E2D">
                            <w:pPr>
                              <w:jc w:val="center"/>
                              <w:rPr>
                                <w:rStyle w:val="Strong"/>
                                <w:rFonts w:ascii="Arial" w:eastAsia="Times New Roman" w:hAnsi="Arial" w:cs="Arial"/>
                                <w:color w:val="222222"/>
                                <w:sz w:val="26"/>
                                <w:szCs w:val="26"/>
                                <w:lang w:val="en-IN" w:eastAsia="en-IN"/>
                              </w:rPr>
                            </w:pPr>
                            <w:r w:rsidRPr="00AA3E2D">
                              <w:rPr>
                                <w:rStyle w:val="Strong"/>
                                <w:rFonts w:ascii="Arial" w:eastAsia="Times New Roman" w:hAnsi="Arial" w:cs="Arial"/>
                                <w:color w:val="222222"/>
                                <w:sz w:val="26"/>
                                <w:szCs w:val="26"/>
                                <w:lang w:val="en-IN" w:eastAsia="en-IN"/>
                              </w:rPr>
                              <w:t>mv</w:t>
                            </w:r>
                          </w:p>
                          <w:p w14:paraId="5B16EEB5" w14:textId="59B87609" w:rsidR="00FB3596" w:rsidRDefault="00FB3596" w:rsidP="006E682A">
                            <w:pPr>
                              <w:rPr>
                                <w:rStyle w:val="Strong"/>
                                <w:rFonts w:ascii="Arial" w:eastAsia="Times New Roman" w:hAnsi="Arial" w:cs="Arial"/>
                                <w:color w:val="222222"/>
                                <w:sz w:val="26"/>
                                <w:szCs w:val="26"/>
                                <w:lang w:val="en-IN" w:eastAsia="en-IN"/>
                              </w:rPr>
                            </w:pPr>
                            <w:r w:rsidRPr="00AA3E2D">
                              <w:rPr>
                                <w:rStyle w:val="Strong"/>
                                <w:rFonts w:ascii="Arial" w:eastAsia="Times New Roman" w:hAnsi="Arial" w:cs="Arial"/>
                                <w:color w:val="222222"/>
                                <w:sz w:val="26"/>
                                <w:szCs w:val="26"/>
                                <w:lang w:val="en-IN" w:eastAsia="en-IN"/>
                              </w:rPr>
                              <w:t>We use the mv command to rename a file. For example, if we want to rename the file “</w:t>
                            </w:r>
                            <w:r>
                              <w:rPr>
                                <w:rStyle w:val="Strong"/>
                                <w:rFonts w:ascii="Arial" w:eastAsia="Times New Roman" w:hAnsi="Arial" w:cs="Arial"/>
                                <w:color w:val="222222"/>
                                <w:sz w:val="26"/>
                                <w:szCs w:val="26"/>
                                <w:lang w:val="en-IN" w:eastAsia="en-IN"/>
                              </w:rPr>
                              <w:t>new.txt</w:t>
                            </w:r>
                            <w:r w:rsidRPr="00AA3E2D">
                              <w:rPr>
                                <w:rStyle w:val="Strong"/>
                                <w:rFonts w:ascii="Arial" w:eastAsia="Times New Roman" w:hAnsi="Arial" w:cs="Arial"/>
                                <w:color w:val="222222"/>
                                <w:sz w:val="26"/>
                                <w:szCs w:val="26"/>
                                <w:lang w:val="en-IN" w:eastAsia="en-IN"/>
                              </w:rPr>
                              <w:t>” to “</w:t>
                            </w:r>
                            <w:r>
                              <w:rPr>
                                <w:rStyle w:val="Strong"/>
                                <w:rFonts w:ascii="Arial" w:eastAsia="Times New Roman" w:hAnsi="Arial" w:cs="Arial"/>
                                <w:color w:val="222222"/>
                                <w:sz w:val="26"/>
                                <w:szCs w:val="26"/>
                                <w:lang w:val="en-IN" w:eastAsia="en-IN"/>
                              </w:rPr>
                              <w:t>test.txt</w:t>
                            </w:r>
                            <w:r w:rsidRPr="00AA3E2D">
                              <w:rPr>
                                <w:rStyle w:val="Strong"/>
                                <w:rFonts w:ascii="Arial" w:eastAsia="Times New Roman" w:hAnsi="Arial" w:cs="Arial"/>
                                <w:color w:val="222222"/>
                                <w:sz w:val="26"/>
                                <w:szCs w:val="26"/>
                                <w:lang w:val="en-IN" w:eastAsia="en-IN"/>
                              </w:rPr>
                              <w:t xml:space="preserve">”, we can use “mv </w:t>
                            </w:r>
                            <w:r>
                              <w:rPr>
                                <w:rStyle w:val="Strong"/>
                                <w:rFonts w:ascii="Arial" w:eastAsia="Times New Roman" w:hAnsi="Arial" w:cs="Arial"/>
                                <w:color w:val="222222"/>
                                <w:sz w:val="26"/>
                                <w:szCs w:val="26"/>
                                <w:lang w:val="en-IN" w:eastAsia="en-IN"/>
                              </w:rPr>
                              <w:t>new.txt test.txt</w:t>
                            </w:r>
                            <w:r w:rsidRPr="00AA3E2D">
                              <w:rPr>
                                <w:rStyle w:val="Strong"/>
                                <w:rFonts w:ascii="Arial" w:eastAsia="Times New Roman" w:hAnsi="Arial" w:cs="Arial"/>
                                <w:color w:val="222222"/>
                                <w:sz w:val="26"/>
                                <w:szCs w:val="26"/>
                                <w:lang w:val="en-IN" w:eastAsia="en-IN"/>
                              </w:rPr>
                              <w:t>”.</w:t>
                            </w:r>
                          </w:p>
                          <w:p w14:paraId="19D08D91" w14:textId="77777777" w:rsidR="00FB3596" w:rsidRDefault="00FB3596" w:rsidP="006E682A">
                            <w:pPr>
                              <w:rPr>
                                <w:rStyle w:val="Strong"/>
                                <w:rFonts w:ascii="Arial" w:eastAsia="Times New Roman" w:hAnsi="Arial" w:cs="Arial"/>
                                <w:color w:val="222222"/>
                                <w:sz w:val="26"/>
                                <w:szCs w:val="26"/>
                                <w:lang w:val="en-IN" w:eastAsia="en-IN"/>
                              </w:rPr>
                            </w:pPr>
                          </w:p>
                          <w:p w14:paraId="70D3B828" w14:textId="77777777" w:rsidR="00FB3596" w:rsidRPr="00EE7959" w:rsidRDefault="00FB3596" w:rsidP="006E682A">
                            <w:pPr>
                              <w:rPr>
                                <w:rStyle w:val="Strong"/>
                                <w:rFonts w:ascii="Arial" w:eastAsia="Times New Roman" w:hAnsi="Arial" w:cs="Arial"/>
                                <w:color w:val="222222"/>
                                <w:sz w:val="26"/>
                                <w:szCs w:val="26"/>
                                <w:lang w:val="en-IN" w:eastAsia="en-IN"/>
                              </w:rPr>
                            </w:pPr>
                          </w:p>
                          <w:p w14:paraId="054CD77D" w14:textId="77777777" w:rsidR="00FB3596" w:rsidRPr="00EE7959" w:rsidRDefault="00FB3596" w:rsidP="006E682A">
                            <w:pPr>
                              <w:rPr>
                                <w:rStyle w:val="Strong"/>
                                <w:rFonts w:ascii="Arial" w:eastAsia="Times New Roman" w:hAnsi="Arial" w:cs="Arial"/>
                                <w:color w:val="222222"/>
                                <w:sz w:val="27"/>
                                <w:szCs w:val="27"/>
                                <w:lang w:val="en-IN" w:eastAsia="en-IN"/>
                              </w:rPr>
                            </w:pPr>
                          </w:p>
                          <w:p w14:paraId="6FF37ABF" w14:textId="77777777" w:rsidR="00FB3596" w:rsidRDefault="00FB3596" w:rsidP="006E682A">
                            <w:pPr>
                              <w:rPr>
                                <w:rStyle w:val="Strong"/>
                                <w:rFonts w:ascii="Roboto" w:eastAsia="Times New Roman" w:hAnsi="Roboto" w:cs="Times New Roman"/>
                                <w:color w:val="222222"/>
                                <w:sz w:val="27"/>
                                <w:szCs w:val="27"/>
                                <w:lang w:val="en-IN" w:eastAsia="en-IN"/>
                              </w:rPr>
                            </w:pPr>
                            <w:r w:rsidRPr="00EE7959">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6AB8F542" w14:textId="77777777" w:rsidR="00FB3596" w:rsidRDefault="00FB3596" w:rsidP="006E682A">
                            <w:pPr>
                              <w:rPr>
                                <w:rStyle w:val="Strong"/>
                                <w:rFonts w:ascii="Roboto" w:eastAsia="Times New Roman" w:hAnsi="Roboto" w:cs="Times New Roman"/>
                                <w:color w:val="222222"/>
                                <w:sz w:val="27"/>
                                <w:szCs w:val="27"/>
                                <w:lang w:val="en-IN" w:eastAsia="en-IN"/>
                              </w:rPr>
                            </w:pPr>
                          </w:p>
                          <w:p w14:paraId="54A5D930" w14:textId="77777777" w:rsidR="00FB3596" w:rsidRDefault="00FB3596" w:rsidP="006E682A">
                            <w:pPr>
                              <w:rPr>
                                <w:rStyle w:val="Strong"/>
                                <w:rFonts w:ascii="Roboto" w:eastAsia="Times New Roman" w:hAnsi="Roboto" w:cs="Times New Roman"/>
                                <w:color w:val="222222"/>
                                <w:sz w:val="27"/>
                                <w:szCs w:val="27"/>
                                <w:lang w:val="en-IN" w:eastAsia="en-IN"/>
                              </w:rPr>
                            </w:pPr>
                          </w:p>
                          <w:p w14:paraId="7989FC12" w14:textId="77777777" w:rsidR="00FB3596" w:rsidRDefault="00FB3596" w:rsidP="006E682A">
                            <w:pPr>
                              <w:rPr>
                                <w:rStyle w:val="Strong"/>
                                <w:rFonts w:ascii="Roboto" w:eastAsia="Times New Roman" w:hAnsi="Roboto" w:cs="Times New Roman"/>
                                <w:color w:val="222222"/>
                                <w:sz w:val="27"/>
                                <w:szCs w:val="27"/>
                                <w:lang w:val="en-IN" w:eastAsia="en-IN"/>
                              </w:rPr>
                            </w:pPr>
                          </w:p>
                          <w:p w14:paraId="3D98457C" w14:textId="77777777" w:rsidR="00FB3596" w:rsidRDefault="00FB3596" w:rsidP="006E682A">
                            <w:pPr>
                              <w:rPr>
                                <w:rStyle w:val="Strong"/>
                                <w:rFonts w:ascii="Roboto" w:eastAsia="Times New Roman" w:hAnsi="Roboto" w:cs="Times New Roman"/>
                                <w:color w:val="222222"/>
                                <w:sz w:val="27"/>
                                <w:szCs w:val="27"/>
                                <w:lang w:val="en-IN" w:eastAsia="en-IN"/>
                              </w:rPr>
                            </w:pPr>
                          </w:p>
                          <w:p w14:paraId="15AE8522" w14:textId="77777777" w:rsidR="00FB3596" w:rsidRDefault="00FB3596" w:rsidP="006E682A">
                            <w:pPr>
                              <w:rPr>
                                <w:rStyle w:val="Strong"/>
                                <w:rFonts w:ascii="Roboto" w:eastAsia="Times New Roman" w:hAnsi="Roboto" w:cs="Times New Roman"/>
                                <w:color w:val="222222"/>
                                <w:sz w:val="27"/>
                                <w:szCs w:val="27"/>
                                <w:lang w:val="en-IN" w:eastAsia="en-IN"/>
                              </w:rPr>
                            </w:pPr>
                          </w:p>
                          <w:p w14:paraId="63363015" w14:textId="77777777" w:rsidR="00FB3596" w:rsidRDefault="00FB3596" w:rsidP="006E682A">
                            <w:pPr>
                              <w:rPr>
                                <w:rStyle w:val="Strong"/>
                                <w:rFonts w:ascii="Roboto" w:eastAsia="Times New Roman" w:hAnsi="Roboto" w:cs="Times New Roman"/>
                                <w:color w:val="222222"/>
                                <w:sz w:val="27"/>
                                <w:szCs w:val="27"/>
                                <w:lang w:val="en-IN" w:eastAsia="en-IN"/>
                              </w:rPr>
                            </w:pPr>
                          </w:p>
                          <w:p w14:paraId="30DF8174" w14:textId="77777777" w:rsidR="00FB3596" w:rsidRPr="0093030D" w:rsidRDefault="00FB3596" w:rsidP="006E682A">
                            <w:pPr>
                              <w:rPr>
                                <w:lang w:val="en-IN"/>
                              </w:rPr>
                            </w:pPr>
                          </w:p>
                          <w:p w14:paraId="0976013B"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436EA" id="Text Box 338" o:spid="_x0000_s1131" type="#_x0000_t202" style="position:absolute;margin-left:185.35pt;margin-top:110.55pt;width:294pt;height:137.3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" filled="f" stroked="f">
                <v:textbox>
                  <w:txbxContent>
                    <w:p w14:paraId="147CBB11" w14:textId="1021491B" w:rsidR="00FB3596" w:rsidRDefault="00FB3596" w:rsidP="00AA3E2D">
                      <w:pPr>
                        <w:jc w:val="center"/>
                        <w:rPr>
                          <w:rStyle w:val="Strong"/>
                          <w:rFonts w:ascii="Arial" w:eastAsia="Times New Roman" w:hAnsi="Arial" w:cs="Arial"/>
                          <w:color w:val="222222"/>
                          <w:sz w:val="26"/>
                          <w:szCs w:val="26"/>
                          <w:lang w:val="en-IN" w:eastAsia="en-IN"/>
                        </w:rPr>
                      </w:pPr>
                      <w:r w:rsidRPr="00AA3E2D">
                        <w:rPr>
                          <w:rStyle w:val="Strong"/>
                          <w:rFonts w:ascii="Arial" w:eastAsia="Times New Roman" w:hAnsi="Arial" w:cs="Arial"/>
                          <w:color w:val="222222"/>
                          <w:sz w:val="26"/>
                          <w:szCs w:val="26"/>
                          <w:lang w:val="en-IN" w:eastAsia="en-IN"/>
                        </w:rPr>
                        <w:t>mv</w:t>
                      </w:r>
                    </w:p>
                    <w:p w14:paraId="5B16EEB5" w14:textId="59B87609" w:rsidR="00FB3596" w:rsidRDefault="00FB3596" w:rsidP="006E682A">
                      <w:pPr>
                        <w:rPr>
                          <w:rStyle w:val="Strong"/>
                          <w:rFonts w:ascii="Arial" w:eastAsia="Times New Roman" w:hAnsi="Arial" w:cs="Arial"/>
                          <w:color w:val="222222"/>
                          <w:sz w:val="26"/>
                          <w:szCs w:val="26"/>
                          <w:lang w:val="en-IN" w:eastAsia="en-IN"/>
                        </w:rPr>
                      </w:pPr>
                      <w:r w:rsidRPr="00AA3E2D">
                        <w:rPr>
                          <w:rStyle w:val="Strong"/>
                          <w:rFonts w:ascii="Arial" w:eastAsia="Times New Roman" w:hAnsi="Arial" w:cs="Arial"/>
                          <w:color w:val="222222"/>
                          <w:sz w:val="26"/>
                          <w:szCs w:val="26"/>
                          <w:lang w:val="en-IN" w:eastAsia="en-IN"/>
                        </w:rPr>
                        <w:t>We use the mv command to rename a file. For example, if we want to rename the file “</w:t>
                      </w:r>
                      <w:r>
                        <w:rPr>
                          <w:rStyle w:val="Strong"/>
                          <w:rFonts w:ascii="Arial" w:eastAsia="Times New Roman" w:hAnsi="Arial" w:cs="Arial"/>
                          <w:color w:val="222222"/>
                          <w:sz w:val="26"/>
                          <w:szCs w:val="26"/>
                          <w:lang w:val="en-IN" w:eastAsia="en-IN"/>
                        </w:rPr>
                        <w:t>new.txt</w:t>
                      </w:r>
                      <w:r w:rsidRPr="00AA3E2D">
                        <w:rPr>
                          <w:rStyle w:val="Strong"/>
                          <w:rFonts w:ascii="Arial" w:eastAsia="Times New Roman" w:hAnsi="Arial" w:cs="Arial"/>
                          <w:color w:val="222222"/>
                          <w:sz w:val="26"/>
                          <w:szCs w:val="26"/>
                          <w:lang w:val="en-IN" w:eastAsia="en-IN"/>
                        </w:rPr>
                        <w:t>” to “</w:t>
                      </w:r>
                      <w:r>
                        <w:rPr>
                          <w:rStyle w:val="Strong"/>
                          <w:rFonts w:ascii="Arial" w:eastAsia="Times New Roman" w:hAnsi="Arial" w:cs="Arial"/>
                          <w:color w:val="222222"/>
                          <w:sz w:val="26"/>
                          <w:szCs w:val="26"/>
                          <w:lang w:val="en-IN" w:eastAsia="en-IN"/>
                        </w:rPr>
                        <w:t>test.txt</w:t>
                      </w:r>
                      <w:r w:rsidRPr="00AA3E2D">
                        <w:rPr>
                          <w:rStyle w:val="Strong"/>
                          <w:rFonts w:ascii="Arial" w:eastAsia="Times New Roman" w:hAnsi="Arial" w:cs="Arial"/>
                          <w:color w:val="222222"/>
                          <w:sz w:val="26"/>
                          <w:szCs w:val="26"/>
                          <w:lang w:val="en-IN" w:eastAsia="en-IN"/>
                        </w:rPr>
                        <w:t xml:space="preserve">”, we can use “mv </w:t>
                      </w:r>
                      <w:r>
                        <w:rPr>
                          <w:rStyle w:val="Strong"/>
                          <w:rFonts w:ascii="Arial" w:eastAsia="Times New Roman" w:hAnsi="Arial" w:cs="Arial"/>
                          <w:color w:val="222222"/>
                          <w:sz w:val="26"/>
                          <w:szCs w:val="26"/>
                          <w:lang w:val="en-IN" w:eastAsia="en-IN"/>
                        </w:rPr>
                        <w:t>new.txt test.txt</w:t>
                      </w:r>
                      <w:r w:rsidRPr="00AA3E2D">
                        <w:rPr>
                          <w:rStyle w:val="Strong"/>
                          <w:rFonts w:ascii="Arial" w:eastAsia="Times New Roman" w:hAnsi="Arial" w:cs="Arial"/>
                          <w:color w:val="222222"/>
                          <w:sz w:val="26"/>
                          <w:szCs w:val="26"/>
                          <w:lang w:val="en-IN" w:eastAsia="en-IN"/>
                        </w:rPr>
                        <w:t>”.</w:t>
                      </w:r>
                    </w:p>
                    <w:p w14:paraId="19D08D91" w14:textId="77777777" w:rsidR="00FB3596" w:rsidRDefault="00FB3596" w:rsidP="006E682A">
                      <w:pPr>
                        <w:rPr>
                          <w:rStyle w:val="Strong"/>
                          <w:rFonts w:ascii="Arial" w:eastAsia="Times New Roman" w:hAnsi="Arial" w:cs="Arial"/>
                          <w:color w:val="222222"/>
                          <w:sz w:val="26"/>
                          <w:szCs w:val="26"/>
                          <w:lang w:val="en-IN" w:eastAsia="en-IN"/>
                        </w:rPr>
                      </w:pPr>
                    </w:p>
                    <w:p w14:paraId="70D3B828" w14:textId="77777777" w:rsidR="00FB3596" w:rsidRPr="00EE7959" w:rsidRDefault="00FB3596" w:rsidP="006E682A">
                      <w:pPr>
                        <w:rPr>
                          <w:rStyle w:val="Strong"/>
                          <w:rFonts w:ascii="Arial" w:eastAsia="Times New Roman" w:hAnsi="Arial" w:cs="Arial"/>
                          <w:color w:val="222222"/>
                          <w:sz w:val="26"/>
                          <w:szCs w:val="26"/>
                          <w:lang w:val="en-IN" w:eastAsia="en-IN"/>
                        </w:rPr>
                      </w:pPr>
                    </w:p>
                    <w:p w14:paraId="054CD77D" w14:textId="77777777" w:rsidR="00FB3596" w:rsidRPr="00EE7959" w:rsidRDefault="00FB3596" w:rsidP="006E682A">
                      <w:pPr>
                        <w:rPr>
                          <w:rStyle w:val="Strong"/>
                          <w:rFonts w:ascii="Arial" w:eastAsia="Times New Roman" w:hAnsi="Arial" w:cs="Arial"/>
                          <w:color w:val="222222"/>
                          <w:sz w:val="27"/>
                          <w:szCs w:val="27"/>
                          <w:lang w:val="en-IN" w:eastAsia="en-IN"/>
                        </w:rPr>
                      </w:pPr>
                    </w:p>
                    <w:p w14:paraId="6FF37ABF" w14:textId="77777777" w:rsidR="00FB3596" w:rsidRDefault="00FB3596" w:rsidP="006E682A">
                      <w:pPr>
                        <w:rPr>
                          <w:rStyle w:val="Strong"/>
                          <w:rFonts w:ascii="Roboto" w:eastAsia="Times New Roman" w:hAnsi="Roboto" w:cs="Times New Roman"/>
                          <w:color w:val="222222"/>
                          <w:sz w:val="27"/>
                          <w:szCs w:val="27"/>
                          <w:lang w:val="en-IN" w:eastAsia="en-IN"/>
                        </w:rPr>
                      </w:pPr>
                      <w:r w:rsidRPr="00EE7959">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6AB8F542" w14:textId="77777777" w:rsidR="00FB3596" w:rsidRDefault="00FB3596" w:rsidP="006E682A">
                      <w:pPr>
                        <w:rPr>
                          <w:rStyle w:val="Strong"/>
                          <w:rFonts w:ascii="Roboto" w:eastAsia="Times New Roman" w:hAnsi="Roboto" w:cs="Times New Roman"/>
                          <w:color w:val="222222"/>
                          <w:sz w:val="27"/>
                          <w:szCs w:val="27"/>
                          <w:lang w:val="en-IN" w:eastAsia="en-IN"/>
                        </w:rPr>
                      </w:pPr>
                    </w:p>
                    <w:p w14:paraId="54A5D930" w14:textId="77777777" w:rsidR="00FB3596" w:rsidRDefault="00FB3596" w:rsidP="006E682A">
                      <w:pPr>
                        <w:rPr>
                          <w:rStyle w:val="Strong"/>
                          <w:rFonts w:ascii="Roboto" w:eastAsia="Times New Roman" w:hAnsi="Roboto" w:cs="Times New Roman"/>
                          <w:color w:val="222222"/>
                          <w:sz w:val="27"/>
                          <w:szCs w:val="27"/>
                          <w:lang w:val="en-IN" w:eastAsia="en-IN"/>
                        </w:rPr>
                      </w:pPr>
                    </w:p>
                    <w:p w14:paraId="7989FC12" w14:textId="77777777" w:rsidR="00FB3596" w:rsidRDefault="00FB3596" w:rsidP="006E682A">
                      <w:pPr>
                        <w:rPr>
                          <w:rStyle w:val="Strong"/>
                          <w:rFonts w:ascii="Roboto" w:eastAsia="Times New Roman" w:hAnsi="Roboto" w:cs="Times New Roman"/>
                          <w:color w:val="222222"/>
                          <w:sz w:val="27"/>
                          <w:szCs w:val="27"/>
                          <w:lang w:val="en-IN" w:eastAsia="en-IN"/>
                        </w:rPr>
                      </w:pPr>
                    </w:p>
                    <w:p w14:paraId="3D98457C" w14:textId="77777777" w:rsidR="00FB3596" w:rsidRDefault="00FB3596" w:rsidP="006E682A">
                      <w:pPr>
                        <w:rPr>
                          <w:rStyle w:val="Strong"/>
                          <w:rFonts w:ascii="Roboto" w:eastAsia="Times New Roman" w:hAnsi="Roboto" w:cs="Times New Roman"/>
                          <w:color w:val="222222"/>
                          <w:sz w:val="27"/>
                          <w:szCs w:val="27"/>
                          <w:lang w:val="en-IN" w:eastAsia="en-IN"/>
                        </w:rPr>
                      </w:pPr>
                    </w:p>
                    <w:p w14:paraId="15AE8522" w14:textId="77777777" w:rsidR="00FB3596" w:rsidRDefault="00FB3596" w:rsidP="006E682A">
                      <w:pPr>
                        <w:rPr>
                          <w:rStyle w:val="Strong"/>
                          <w:rFonts w:ascii="Roboto" w:eastAsia="Times New Roman" w:hAnsi="Roboto" w:cs="Times New Roman"/>
                          <w:color w:val="222222"/>
                          <w:sz w:val="27"/>
                          <w:szCs w:val="27"/>
                          <w:lang w:val="en-IN" w:eastAsia="en-IN"/>
                        </w:rPr>
                      </w:pPr>
                    </w:p>
                    <w:p w14:paraId="63363015" w14:textId="77777777" w:rsidR="00FB3596" w:rsidRDefault="00FB3596" w:rsidP="006E682A">
                      <w:pPr>
                        <w:rPr>
                          <w:rStyle w:val="Strong"/>
                          <w:rFonts w:ascii="Roboto" w:eastAsia="Times New Roman" w:hAnsi="Roboto" w:cs="Times New Roman"/>
                          <w:color w:val="222222"/>
                          <w:sz w:val="27"/>
                          <w:szCs w:val="27"/>
                          <w:lang w:val="en-IN" w:eastAsia="en-IN"/>
                        </w:rPr>
                      </w:pPr>
                    </w:p>
                    <w:p w14:paraId="30DF8174" w14:textId="77777777" w:rsidR="00FB3596" w:rsidRPr="0093030D" w:rsidRDefault="00FB3596" w:rsidP="006E682A">
                      <w:pPr>
                        <w:rPr>
                          <w:lang w:val="en-IN"/>
                        </w:rPr>
                      </w:pPr>
                    </w:p>
                    <w:p w14:paraId="0976013B" w14:textId="77777777" w:rsidR="00FB3596" w:rsidRDefault="00FB3596" w:rsidP="006E682A"/>
                  </w:txbxContent>
                </v:textbox>
              </v:shape>
            </w:pict>
          </mc:Fallback>
        </mc:AlternateContent>
      </w:r>
      <w:r>
        <w:rPr>
          <w:noProof/>
          <w:color w:val="D0300F" w:themeColor="accent6" w:themeShade="BF"/>
        </w:rPr>
        <mc:AlternateContent>
          <mc:Choice Requires="wps">
            <w:drawing>
              <wp:anchor distT="0" distB="0" distL="114300" distR="114300" simplePos="0" relativeHeight="252038144" behindDoc="0" locked="0" layoutInCell="1" allowOverlap="1" wp14:anchorId="08082606" wp14:editId="3BA776B7">
                <wp:simplePos x="0" y="0"/>
                <wp:positionH relativeFrom="column">
                  <wp:posOffset>-129540</wp:posOffset>
                </wp:positionH>
                <wp:positionV relativeFrom="paragraph">
                  <wp:posOffset>-3535045</wp:posOffset>
                </wp:positionV>
                <wp:extent cx="1805940" cy="1790700"/>
                <wp:effectExtent l="0" t="0" r="3810" b="0"/>
                <wp:wrapNone/>
                <wp:docPr id="339" name="Rectangle: Single Corner Snipped 339"/>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13599B"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2606" id="Rectangle: Single Corner Snipped 339" o:spid="_x0000_s1132" style="position:absolute;margin-left:-10.2pt;margin-top:-278.35pt;width:142.2pt;height:14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C53xGJwQIAAOk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113599B"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39168" behindDoc="0" locked="0" layoutInCell="1" allowOverlap="1" wp14:anchorId="22822FB6" wp14:editId="776D1BCD">
                <wp:simplePos x="0" y="0"/>
                <wp:positionH relativeFrom="column">
                  <wp:posOffset>4472940</wp:posOffset>
                </wp:positionH>
                <wp:positionV relativeFrom="paragraph">
                  <wp:posOffset>-8663306</wp:posOffset>
                </wp:positionV>
                <wp:extent cx="2435860" cy="2400300"/>
                <wp:effectExtent l="0" t="0" r="2540" b="0"/>
                <wp:wrapNone/>
                <wp:docPr id="340" name="Rectangle: Single Corner Snipped 340"/>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8100B8" w14:textId="77777777" w:rsidR="00FB3596" w:rsidRDefault="00FB3596" w:rsidP="006E682A">
                            <w:pPr>
                              <w:pStyle w:val="Heading3"/>
                              <w:spacing w:before="0"/>
                              <w:jc w:val="left"/>
                              <w:rPr>
                                <w:color w:val="FFC40C" w:themeColor="accent5"/>
                                <w:sz w:val="34"/>
                                <w:szCs w:val="34"/>
                                <w:lang w:val="en-IN"/>
                              </w:rPr>
                            </w:pPr>
                          </w:p>
                          <w:p w14:paraId="69056FE7"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10A2E1B0"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3B8DE93"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2FB6" id="Rectangle: Single Corner Snipped 340" o:spid="_x0000_s1133" style="position:absolute;margin-left:352.2pt;margin-top:-682.15pt;width:191.8pt;height:189pt;flip:x 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BleIYx0wIAAAk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4D8100B8" w14:textId="77777777" w:rsidR="00FB3596" w:rsidRDefault="00FB3596" w:rsidP="006E682A">
                      <w:pPr>
                        <w:pStyle w:val="Heading3"/>
                        <w:spacing w:before="0"/>
                        <w:jc w:val="left"/>
                        <w:rPr>
                          <w:color w:val="FFC40C" w:themeColor="accent5"/>
                          <w:sz w:val="34"/>
                          <w:szCs w:val="34"/>
                          <w:lang w:val="en-IN"/>
                        </w:rPr>
                      </w:pPr>
                    </w:p>
                    <w:p w14:paraId="69056FE7"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10A2E1B0"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3B8DE93"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37120" behindDoc="0" locked="0" layoutInCell="1" allowOverlap="1" wp14:anchorId="2FD07AA4" wp14:editId="6BFDA018">
                <wp:simplePos x="0" y="0"/>
                <wp:positionH relativeFrom="column">
                  <wp:posOffset>1089660</wp:posOffset>
                </wp:positionH>
                <wp:positionV relativeFrom="paragraph">
                  <wp:posOffset>-6918325</wp:posOffset>
                </wp:positionV>
                <wp:extent cx="3981450" cy="3981450"/>
                <wp:effectExtent l="0" t="0" r="0" b="0"/>
                <wp:wrapNone/>
                <wp:docPr id="341" name="Rectangle: Diagonal Corners Snipped 34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09F6F"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A515426"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07AA4" id="Rectangle: Diagonal Corners Snipped 341" o:spid="_x0000_s1134" style="position:absolute;margin-left:85.8pt;margin-top:-544.75pt;width:313.5pt;height:313.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7EE09F6F"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A515426" w14:textId="77777777" w:rsidR="00FB3596" w:rsidRPr="00CB0CFF" w:rsidRDefault="00FB3596" w:rsidP="006E682A">
                      <w:pPr>
                        <w:rPr>
                          <w:lang w:val="en-IN"/>
                        </w:rPr>
                      </w:pPr>
                    </w:p>
                  </w:txbxContent>
                </v:textbox>
              </v:shape>
            </w:pict>
          </mc:Fallback>
        </mc:AlternateContent>
      </w:r>
    </w:p>
    <w:p w14:paraId="57929FEA" w14:textId="77777777" w:rsidR="006E682A" w:rsidRDefault="006E682A" w:rsidP="006E682A">
      <w:pPr>
        <w:ind w:right="3600"/>
        <w:rPr>
          <w:color w:val="D0300F" w:themeColor="accent6" w:themeShade="BF"/>
        </w:rPr>
      </w:pPr>
    </w:p>
    <w:p w14:paraId="2F0DBD6F" w14:textId="77777777" w:rsidR="006E682A" w:rsidRDefault="006E682A" w:rsidP="006E682A">
      <w:pPr>
        <w:rPr>
          <w:color w:val="D0300F" w:themeColor="accent6" w:themeShade="BF"/>
        </w:rPr>
      </w:pPr>
    </w:p>
    <w:p w14:paraId="3D29149B" w14:textId="77777777" w:rsidR="006E682A" w:rsidRPr="00127C5F"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62720" behindDoc="0" locked="0" layoutInCell="1" allowOverlap="1" wp14:anchorId="7BF3B399" wp14:editId="4F3DF096">
                <wp:simplePos x="0" y="0"/>
                <wp:positionH relativeFrom="column">
                  <wp:posOffset>-129540</wp:posOffset>
                </wp:positionH>
                <wp:positionV relativeFrom="paragraph">
                  <wp:posOffset>-3535045</wp:posOffset>
                </wp:positionV>
                <wp:extent cx="1805940" cy="1790700"/>
                <wp:effectExtent l="0" t="0" r="3810" b="0"/>
                <wp:wrapNone/>
                <wp:docPr id="342" name="Rectangle: Single Corner Snipped 342"/>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9DD81A"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3B399" id="Rectangle: Single Corner Snipped 342" o:spid="_x0000_s1135" style="position:absolute;margin-left:-10.2pt;margin-top:-278.35pt;width:142.2pt;height:141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MWvzLM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A9DD81A"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63744" behindDoc="0" locked="0" layoutInCell="1" allowOverlap="1" wp14:anchorId="16439C03" wp14:editId="3AC4D9AF">
                <wp:simplePos x="0" y="0"/>
                <wp:positionH relativeFrom="column">
                  <wp:posOffset>4472940</wp:posOffset>
                </wp:positionH>
                <wp:positionV relativeFrom="paragraph">
                  <wp:posOffset>-8663306</wp:posOffset>
                </wp:positionV>
                <wp:extent cx="2435860" cy="2400300"/>
                <wp:effectExtent l="0" t="0" r="2540" b="0"/>
                <wp:wrapNone/>
                <wp:docPr id="343" name="Rectangle: Single Corner Snipped 343"/>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906553" w14:textId="77777777" w:rsidR="00FB3596" w:rsidRDefault="00FB3596" w:rsidP="006E682A">
                            <w:pPr>
                              <w:pStyle w:val="Heading3"/>
                              <w:spacing w:before="0"/>
                              <w:jc w:val="left"/>
                              <w:rPr>
                                <w:color w:val="FFC40C" w:themeColor="accent5"/>
                                <w:sz w:val="34"/>
                                <w:szCs w:val="34"/>
                                <w:lang w:val="en-IN"/>
                              </w:rPr>
                            </w:pPr>
                          </w:p>
                          <w:p w14:paraId="408BFFB6"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5DDCBCC"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38E0336B"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39C03" id="Rectangle: Single Corner Snipped 343" o:spid="_x0000_s1136" style="position:absolute;margin-left:352.2pt;margin-top:-682.15pt;width:191.8pt;height:189pt;flip:x y;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BpqtMf0wIAAAk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6A906553" w14:textId="77777777" w:rsidR="00FB3596" w:rsidRDefault="00FB3596" w:rsidP="006E682A">
                      <w:pPr>
                        <w:pStyle w:val="Heading3"/>
                        <w:spacing w:before="0"/>
                        <w:jc w:val="left"/>
                        <w:rPr>
                          <w:color w:val="FFC40C" w:themeColor="accent5"/>
                          <w:sz w:val="34"/>
                          <w:szCs w:val="34"/>
                          <w:lang w:val="en-IN"/>
                        </w:rPr>
                      </w:pPr>
                    </w:p>
                    <w:p w14:paraId="408BFFB6"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5DDCBCC"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38E0336B"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61696" behindDoc="0" locked="0" layoutInCell="1" allowOverlap="1" wp14:anchorId="2CDFEA10" wp14:editId="25233956">
                <wp:simplePos x="0" y="0"/>
                <wp:positionH relativeFrom="column">
                  <wp:posOffset>1089660</wp:posOffset>
                </wp:positionH>
                <wp:positionV relativeFrom="paragraph">
                  <wp:posOffset>-6918325</wp:posOffset>
                </wp:positionV>
                <wp:extent cx="3981450" cy="3981450"/>
                <wp:effectExtent l="0" t="0" r="0" b="0"/>
                <wp:wrapNone/>
                <wp:docPr id="344" name="Rectangle: Diagonal Corners Snipped 344"/>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ED6A4F"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3145142"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EA10" id="Rectangle: Diagonal Corners Snipped 344" o:spid="_x0000_s1137" style="position:absolute;margin-left:85.8pt;margin-top:-544.75pt;width:313.5pt;height:313.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PVycKj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74ED6A4F"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3145142" w14:textId="77777777" w:rsidR="00FB3596" w:rsidRPr="00CB0CFF" w:rsidRDefault="00FB3596" w:rsidP="006E682A">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67840" behindDoc="0" locked="0" layoutInCell="1" allowOverlap="1" wp14:anchorId="535B63B2" wp14:editId="740C7A21">
                <wp:simplePos x="0" y="0"/>
                <wp:positionH relativeFrom="column">
                  <wp:posOffset>0</wp:posOffset>
                </wp:positionH>
                <wp:positionV relativeFrom="paragraph">
                  <wp:posOffset>-259080</wp:posOffset>
                </wp:positionV>
                <wp:extent cx="3147060" cy="2560320"/>
                <wp:effectExtent l="0" t="0" r="0" b="0"/>
                <wp:wrapNone/>
                <wp:docPr id="345" name="Rectangle: Single Corner Snipped 345"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BE9444" w14:textId="77777777" w:rsidR="00FB3596" w:rsidRDefault="00FB3596" w:rsidP="006E682A">
                            <w:pPr>
                              <w:pStyle w:val="Heading1"/>
                              <w:rPr>
                                <w:color w:val="571745" w:themeColor="text2"/>
                              </w:rPr>
                            </w:pPr>
                          </w:p>
                          <w:p w14:paraId="134AE553" w14:textId="7704EF25" w:rsidR="00FB3596" w:rsidRPr="00F7167D" w:rsidRDefault="00FB3596" w:rsidP="006E682A">
                            <w:pPr>
                              <w:pStyle w:val="Heading1"/>
                            </w:pPr>
                            <w:r>
                              <w:rPr>
                                <w:color w:val="571745" w:themeColor="text2"/>
                              </w:rPr>
                              <w:t>COMMAND 12</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B63B2" id="Rectangle: Single Corner Snipped 345" o:spid="_x0000_s1138" alt="Title: Shape" style="position:absolute;margin-left:0;margin-top:-20.4pt;width:247.8pt;height:201.6pt;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CP1zq+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7DBE9444" w14:textId="77777777" w:rsidR="00FB3596" w:rsidRDefault="00FB3596" w:rsidP="006E682A">
                      <w:pPr>
                        <w:pStyle w:val="Heading1"/>
                        <w:rPr>
                          <w:color w:val="571745" w:themeColor="text2"/>
                        </w:rPr>
                      </w:pPr>
                    </w:p>
                    <w:p w14:paraId="134AE553" w14:textId="7704EF25" w:rsidR="00FB3596" w:rsidRPr="00F7167D" w:rsidRDefault="00FB3596" w:rsidP="006E682A">
                      <w:pPr>
                        <w:pStyle w:val="Heading1"/>
                      </w:pPr>
                      <w:r>
                        <w:rPr>
                          <w:color w:val="571745" w:themeColor="text2"/>
                        </w:rPr>
                        <w:t>COMMAND 12</w:t>
                      </w:r>
                    </w:p>
                  </w:txbxContent>
                </v:textbox>
              </v:shape>
            </w:pict>
          </mc:Fallback>
        </mc:AlternateContent>
      </w:r>
    </w:p>
    <w:p w14:paraId="6C084A82" w14:textId="07462427"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60672" behindDoc="0" locked="0" layoutInCell="1" allowOverlap="1" wp14:anchorId="51176ED8" wp14:editId="4D564677">
                <wp:simplePos x="0" y="0"/>
                <wp:positionH relativeFrom="margin">
                  <wp:posOffset>6426200</wp:posOffset>
                </wp:positionH>
                <wp:positionV relativeFrom="margin">
                  <wp:posOffset>1318260</wp:posOffset>
                </wp:positionV>
                <wp:extent cx="1356995" cy="868680"/>
                <wp:effectExtent l="0" t="0" r="0" b="7620"/>
                <wp:wrapNone/>
                <wp:docPr id="348"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546AFC7"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1176ED8" id="_x0000_s1139" style="position:absolute;margin-left:506pt;margin-top:103.8pt;width:106.85pt;height:68.4pt;rotation:180;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DLTiVnLwIAAD4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546AFC7"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51F5304" w14:textId="7D7FD4C5" w:rsidR="006E682A" w:rsidRPr="00127C5F" w:rsidRDefault="005018AE" w:rsidP="006E682A">
      <w:pPr>
        <w:rPr>
          <w:color w:val="D0300F" w:themeColor="accent6" w:themeShade="BF"/>
        </w:rPr>
        <w:sectPr w:rsidR="006E682A"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069888" behindDoc="0" locked="0" layoutInCell="1" allowOverlap="1" wp14:anchorId="730A4AED" wp14:editId="1DE4C437">
                <wp:simplePos x="0" y="0"/>
                <wp:positionH relativeFrom="column">
                  <wp:posOffset>968375</wp:posOffset>
                </wp:positionH>
                <wp:positionV relativeFrom="paragraph">
                  <wp:posOffset>3260725</wp:posOffset>
                </wp:positionV>
                <wp:extent cx="5977255" cy="214185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5977255" cy="214185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BD04C0E" w14:textId="77777777" w:rsidR="00FB3596" w:rsidRDefault="00FB3596" w:rsidP="006E682A">
                            <w:pPr>
                              <w:rPr>
                                <w:noProof/>
                              </w:rPr>
                            </w:pPr>
                          </w:p>
                          <w:p w14:paraId="1102802B" w14:textId="4C34EEC0" w:rsidR="00FB3596" w:rsidRDefault="00FB3596" w:rsidP="006E682A">
                            <w:r>
                              <w:rPr>
                                <w:noProof/>
                              </w:rPr>
                              <w:drawing>
                                <wp:inline distT="0" distB="0" distL="0" distR="0" wp14:anchorId="25B81C42" wp14:editId="74EFDC49">
                                  <wp:extent cx="12314428" cy="212280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41068" cy="2127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A4AED" id="Text Box 352" o:spid="_x0000_s1140" type="#_x0000_t202" style="position:absolute;margin-left:76.25pt;margin-top:256.75pt;width:470.65pt;height:168.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" filled="f" stroked="f">
                <v:textbox>
                  <w:txbxContent>
                    <w:p w14:paraId="4BD04C0E" w14:textId="77777777" w:rsidR="00FB3596" w:rsidRDefault="00FB3596" w:rsidP="006E682A">
                      <w:pPr>
                        <w:rPr>
                          <w:noProof/>
                        </w:rPr>
                      </w:pPr>
                    </w:p>
                    <w:p w14:paraId="1102802B" w14:textId="4C34EEC0" w:rsidR="00FB3596" w:rsidRDefault="00FB3596" w:rsidP="006E682A">
                      <w:r>
                        <w:rPr>
                          <w:noProof/>
                        </w:rPr>
                        <w:drawing>
                          <wp:inline distT="0" distB="0" distL="0" distR="0" wp14:anchorId="25B81C42" wp14:editId="74EFDC49">
                            <wp:extent cx="12314428" cy="212280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41068" cy="2127397"/>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66816" behindDoc="0" locked="0" layoutInCell="1" allowOverlap="1" wp14:anchorId="1DB6355B" wp14:editId="5BB57758">
                <wp:simplePos x="0" y="0"/>
                <wp:positionH relativeFrom="column">
                  <wp:posOffset>2209800</wp:posOffset>
                </wp:positionH>
                <wp:positionV relativeFrom="paragraph">
                  <wp:posOffset>669925</wp:posOffset>
                </wp:positionV>
                <wp:extent cx="3644900" cy="2222500"/>
                <wp:effectExtent l="0" t="0" r="0" b="6350"/>
                <wp:wrapNone/>
                <wp:docPr id="346" name="Rectangle: Single Corner Snipped 346"/>
                <wp:cNvGraphicFramePr/>
                <a:graphic xmlns:a="http://schemas.openxmlformats.org/drawingml/2006/main">
                  <a:graphicData uri="http://schemas.microsoft.com/office/word/2010/wordprocessingShape">
                    <wps:wsp>
                      <wps:cNvSpPr/>
                      <wps:spPr>
                        <a:xfrm flipH="1">
                          <a:off x="0" y="0"/>
                          <a:ext cx="3644900" cy="22225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62F5A4"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6355B" id="Rectangle: Single Corner Snipped 346" o:spid="_x0000_s1141" style="position:absolute;margin-left:174pt;margin-top:52.75pt;width:287pt;height:175pt;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4900,2222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" adj="-11796480,,5400" path="m,l2853957,r790943,790943l3644900,2222500,,2222500,,xe" fillcolor="#eeece1 [3214]" stroked="f" strokeweight="3pt">
                <v:fill opacity="43947f"/>
                <v:stroke joinstyle="miter"/>
                <v:formulas/>
                <v:path arrowok="t" o:connecttype="custom" o:connectlocs="0,0;2853957,0;3644900,790943;3644900,2222500;0,2222500;0,0" o:connectangles="0,0,0,0,0,0" textboxrect="0,0,3644900,2222500"/>
                <v:textbox>
                  <w:txbxContent>
                    <w:p w14:paraId="7A62F5A4" w14:textId="77777777" w:rsidR="00FB3596" w:rsidRPr="0093030D" w:rsidRDefault="00FB3596" w:rsidP="006E682A">
                      <w:pPr>
                        <w:rPr>
                          <w:lang w:val="en-IN"/>
                        </w:rPr>
                      </w:pPr>
                    </w:p>
                  </w:txbxContent>
                </v:textbox>
              </v:shape>
            </w:pict>
          </mc:Fallback>
        </mc:AlternateContent>
      </w:r>
      <w:r w:rsidR="00AA3E2D">
        <w:rPr>
          <w:noProof/>
          <w:color w:val="D0300F" w:themeColor="accent6" w:themeShade="BF"/>
        </w:rPr>
        <mc:AlternateContent>
          <mc:Choice Requires="wps">
            <w:drawing>
              <wp:anchor distT="0" distB="0" distL="114300" distR="114300" simplePos="0" relativeHeight="252068864" behindDoc="0" locked="0" layoutInCell="1" allowOverlap="1" wp14:anchorId="45643DDE" wp14:editId="615225D1">
                <wp:simplePos x="0" y="0"/>
                <wp:positionH relativeFrom="column">
                  <wp:posOffset>2355850</wp:posOffset>
                </wp:positionH>
                <wp:positionV relativeFrom="paragraph">
                  <wp:posOffset>1406525</wp:posOffset>
                </wp:positionV>
                <wp:extent cx="3498850" cy="1098550"/>
                <wp:effectExtent l="0" t="0" r="0" b="6350"/>
                <wp:wrapNone/>
                <wp:docPr id="347" name="Text Box 347"/>
                <wp:cNvGraphicFramePr/>
                <a:graphic xmlns:a="http://schemas.openxmlformats.org/drawingml/2006/main">
                  <a:graphicData uri="http://schemas.microsoft.com/office/word/2010/wordprocessingShape">
                    <wps:wsp>
                      <wps:cNvSpPr txBox="1"/>
                      <wps:spPr>
                        <a:xfrm>
                          <a:off x="0" y="0"/>
                          <a:ext cx="3498850" cy="10985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4E6CCA" w14:textId="2BB94751" w:rsidR="00FB3596" w:rsidRPr="00AA3E2D" w:rsidRDefault="00FB3596" w:rsidP="006E682A">
                            <w:pPr>
                              <w:rPr>
                                <w:rFonts w:ascii="Arial" w:eastAsia="Times New Roman" w:hAnsi="Arial" w:cs="Arial"/>
                                <w:b/>
                                <w:bCs/>
                                <w:color w:val="222222"/>
                                <w:sz w:val="27"/>
                                <w:szCs w:val="27"/>
                                <w:lang w:val="en-IN" w:eastAsia="en-IN"/>
                              </w:rPr>
                            </w:pPr>
                            <w:r w:rsidRPr="005018AE">
                              <w:rPr>
                                <w:rStyle w:val="Strong"/>
                                <w:rFonts w:ascii="Arial" w:eastAsia="Times New Roman" w:hAnsi="Arial" w:cs="Arial"/>
                                <w:color w:val="222222"/>
                                <w:sz w:val="27"/>
                                <w:szCs w:val="27"/>
                                <w:lang w:val="en-IN" w:eastAsia="en-IN"/>
                              </w:rPr>
                              <w:t>cat — Use the cat command to display the contents of a file. It is usually used to easily view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43DDE" id="Text Box 347" o:spid="_x0000_s1142" type="#_x0000_t202" style="position:absolute;margin-left:185.5pt;margin-top:110.75pt;width:275.5pt;height:86.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" filled="f" stroked="f">
                <v:textbox>
                  <w:txbxContent>
                    <w:p w14:paraId="2E4E6CCA" w14:textId="2BB94751" w:rsidR="00FB3596" w:rsidRPr="00AA3E2D" w:rsidRDefault="00FB3596" w:rsidP="006E682A">
                      <w:pPr>
                        <w:rPr>
                          <w:rFonts w:ascii="Arial" w:eastAsia="Times New Roman" w:hAnsi="Arial" w:cs="Arial"/>
                          <w:b/>
                          <w:bCs/>
                          <w:color w:val="222222"/>
                          <w:sz w:val="27"/>
                          <w:szCs w:val="27"/>
                          <w:lang w:val="en-IN" w:eastAsia="en-IN"/>
                        </w:rPr>
                      </w:pPr>
                      <w:r w:rsidRPr="005018AE">
                        <w:rPr>
                          <w:rStyle w:val="Strong"/>
                          <w:rFonts w:ascii="Arial" w:eastAsia="Times New Roman" w:hAnsi="Arial" w:cs="Arial"/>
                          <w:color w:val="222222"/>
                          <w:sz w:val="27"/>
                          <w:szCs w:val="27"/>
                          <w:lang w:val="en-IN" w:eastAsia="en-IN"/>
                        </w:rPr>
                        <w:t>cat — Use the cat command to display the contents of a file. It is usually used to easily view programs.</w:t>
                      </w:r>
                    </w:p>
                  </w:txbxContent>
                </v:textbox>
              </v:shape>
            </w:pict>
          </mc:Fallback>
        </mc:AlternateContent>
      </w:r>
      <w:r w:rsidR="006E682A">
        <w:rPr>
          <w:noProof/>
          <w:color w:val="D0300F" w:themeColor="accent6" w:themeShade="BF"/>
        </w:rPr>
        <mc:AlternateContent>
          <mc:Choice Requires="wps">
            <w:drawing>
              <wp:anchor distT="0" distB="0" distL="114300" distR="114300" simplePos="0" relativeHeight="252093440" behindDoc="0" locked="0" layoutInCell="1" allowOverlap="1" wp14:anchorId="39D6255B" wp14:editId="6763E5CE">
                <wp:simplePos x="0" y="0"/>
                <wp:positionH relativeFrom="column">
                  <wp:posOffset>5626100</wp:posOffset>
                </wp:positionH>
                <wp:positionV relativeFrom="paragraph">
                  <wp:posOffset>7416165</wp:posOffset>
                </wp:positionV>
                <wp:extent cx="1417320" cy="281940"/>
                <wp:effectExtent l="0" t="0" r="0" b="3810"/>
                <wp:wrapNone/>
                <wp:docPr id="349" name="Text Box 349"/>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1BBE4D1"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6255B" id="Text Box 349" o:spid="_x0000_s1143" type="#_x0000_t202" style="position:absolute;margin-left:443pt;margin-top:583.95pt;width:111.6pt;height:22.2pt;z-index:25209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" filled="f" stroked="f">
                <v:textbox>
                  <w:txbxContent>
                    <w:p w14:paraId="61BBE4D1"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6E682A" w:rsidRPr="005714F7">
        <w:rPr>
          <w:noProof/>
          <w:color w:val="D0300F" w:themeColor="accent6" w:themeShade="BF"/>
        </w:rPr>
        <mc:AlternateContent>
          <mc:Choice Requires="wps">
            <w:drawing>
              <wp:anchor distT="0" distB="0" distL="114300" distR="114300" simplePos="0" relativeHeight="252065792" behindDoc="0" locked="0" layoutInCell="1" allowOverlap="1" wp14:anchorId="7E73F031" wp14:editId="40D27845">
                <wp:simplePos x="0" y="0"/>
                <wp:positionH relativeFrom="column">
                  <wp:posOffset>5330402</wp:posOffset>
                </wp:positionH>
                <wp:positionV relativeFrom="paragraph">
                  <wp:posOffset>7261225</wp:posOffset>
                </wp:positionV>
                <wp:extent cx="7089140" cy="652780"/>
                <wp:effectExtent l="0" t="0" r="0" b="0"/>
                <wp:wrapNone/>
                <wp:docPr id="350" name="Parallelogram 350"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BE66A" id="Parallelogram 350" o:spid="_x0000_s1026" type="#_x0000_t7" alt="Title: Shape" style="position:absolute;margin-left:419.7pt;margin-top:571.75pt;width:558.2pt;height:51.4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" adj="1379" fillcolor="#333 [3204]" stroked="f" strokeweight="3pt"/>
            </w:pict>
          </mc:Fallback>
        </mc:AlternateContent>
      </w:r>
      <w:r w:rsidR="006E682A" w:rsidRPr="005714F7">
        <w:rPr>
          <w:noProof/>
          <w:color w:val="D0300F" w:themeColor="accent6" w:themeShade="BF"/>
        </w:rPr>
        <mc:AlternateContent>
          <mc:Choice Requires="wps">
            <w:drawing>
              <wp:anchor distT="0" distB="0" distL="114300" distR="114300" simplePos="0" relativeHeight="252064768" behindDoc="0" locked="0" layoutInCell="1" allowOverlap="1" wp14:anchorId="655CBB44" wp14:editId="2C129635">
                <wp:simplePos x="0" y="0"/>
                <wp:positionH relativeFrom="column">
                  <wp:posOffset>-1484206</wp:posOffset>
                </wp:positionH>
                <wp:positionV relativeFrom="paragraph">
                  <wp:posOffset>7261225</wp:posOffset>
                </wp:positionV>
                <wp:extent cx="7089140" cy="652780"/>
                <wp:effectExtent l="0" t="0" r="0" b="0"/>
                <wp:wrapNone/>
                <wp:docPr id="351" name="Parallelogram 351"/>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CD21B3"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4928F59"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CBB44" id="Parallelogram 351" o:spid="_x0000_s1144" type="#_x0000_t7" style="position:absolute;margin-left:-116.85pt;margin-top:571.75pt;width:558.2pt;height:51.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" adj="1379" fillcolor="#ffc40c [3208]" stroked="f" strokeweight="3pt">
                <v:textbox>
                  <w:txbxContent>
                    <w:p w14:paraId="1CCD21B3"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4928F59" w14:textId="77777777" w:rsidR="00FB3596" w:rsidRDefault="00FB3596" w:rsidP="006E682A">
                      <w:pPr>
                        <w:jc w:val="center"/>
                      </w:pPr>
                    </w:p>
                  </w:txbxContent>
                </v:textbox>
              </v:shape>
            </w:pict>
          </mc:Fallback>
        </mc:AlternateContent>
      </w:r>
      <w:r w:rsidR="006E682A">
        <w:rPr>
          <w:noProof/>
          <w:color w:val="D0300F" w:themeColor="accent6" w:themeShade="BF"/>
        </w:rPr>
        <mc:AlternateContent>
          <mc:Choice Requires="wps">
            <w:drawing>
              <wp:anchor distT="0" distB="0" distL="114300" distR="114300" simplePos="0" relativeHeight="252052480" behindDoc="0" locked="0" layoutInCell="1" allowOverlap="1" wp14:anchorId="50908F19" wp14:editId="54CE82A1">
                <wp:simplePos x="0" y="0"/>
                <wp:positionH relativeFrom="column">
                  <wp:posOffset>-129540</wp:posOffset>
                </wp:positionH>
                <wp:positionV relativeFrom="paragraph">
                  <wp:posOffset>-3535045</wp:posOffset>
                </wp:positionV>
                <wp:extent cx="1805940" cy="1790700"/>
                <wp:effectExtent l="0" t="0" r="3810" b="0"/>
                <wp:wrapNone/>
                <wp:docPr id="353" name="Rectangle: Single Corner Snipped 353"/>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69D91"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08F19" id="Rectangle: Single Corner Snipped 353" o:spid="_x0000_s1145" style="position:absolute;margin-left:-10.2pt;margin-top:-278.35pt;width:142.2pt;height:141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Poy9s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D469D91"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sidR="006E682A">
        <w:rPr>
          <w:noProof/>
          <w:color w:val="D0300F" w:themeColor="accent6" w:themeShade="BF"/>
        </w:rPr>
        <mc:AlternateContent>
          <mc:Choice Requires="wps">
            <w:drawing>
              <wp:anchor distT="0" distB="0" distL="114300" distR="114300" simplePos="0" relativeHeight="252053504" behindDoc="0" locked="0" layoutInCell="1" allowOverlap="1" wp14:anchorId="11763E72" wp14:editId="00465ABC">
                <wp:simplePos x="0" y="0"/>
                <wp:positionH relativeFrom="column">
                  <wp:posOffset>4472940</wp:posOffset>
                </wp:positionH>
                <wp:positionV relativeFrom="paragraph">
                  <wp:posOffset>-8663306</wp:posOffset>
                </wp:positionV>
                <wp:extent cx="2435860" cy="2400300"/>
                <wp:effectExtent l="0" t="0" r="2540" b="0"/>
                <wp:wrapNone/>
                <wp:docPr id="354" name="Rectangle: Single Corner Snipped 354"/>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A31901" w14:textId="77777777" w:rsidR="00FB3596" w:rsidRDefault="00FB3596" w:rsidP="006E682A">
                            <w:pPr>
                              <w:pStyle w:val="Heading3"/>
                              <w:spacing w:before="0"/>
                              <w:jc w:val="left"/>
                              <w:rPr>
                                <w:color w:val="FFC40C" w:themeColor="accent5"/>
                                <w:sz w:val="34"/>
                                <w:szCs w:val="34"/>
                                <w:lang w:val="en-IN"/>
                              </w:rPr>
                            </w:pPr>
                          </w:p>
                          <w:p w14:paraId="350307F1"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0547474"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304600E"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3E72" id="Rectangle: Single Corner Snipped 354" o:spid="_x0000_s1146" style="position:absolute;margin-left:352.2pt;margin-top:-682.15pt;width:191.8pt;height:189pt;flip:x 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3DA31901" w14:textId="77777777" w:rsidR="00FB3596" w:rsidRDefault="00FB3596" w:rsidP="006E682A">
                      <w:pPr>
                        <w:pStyle w:val="Heading3"/>
                        <w:spacing w:before="0"/>
                        <w:jc w:val="left"/>
                        <w:rPr>
                          <w:color w:val="FFC40C" w:themeColor="accent5"/>
                          <w:sz w:val="34"/>
                          <w:szCs w:val="34"/>
                          <w:lang w:val="en-IN"/>
                        </w:rPr>
                      </w:pPr>
                    </w:p>
                    <w:p w14:paraId="350307F1"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0547474"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304600E"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6E682A">
        <w:rPr>
          <w:noProof/>
          <w:color w:val="D0300F" w:themeColor="accent6" w:themeShade="BF"/>
        </w:rPr>
        <mc:AlternateContent>
          <mc:Choice Requires="wps">
            <w:drawing>
              <wp:anchor distT="0" distB="0" distL="114300" distR="114300" simplePos="0" relativeHeight="252051456" behindDoc="0" locked="0" layoutInCell="1" allowOverlap="1" wp14:anchorId="26137E12" wp14:editId="54D82C9D">
                <wp:simplePos x="0" y="0"/>
                <wp:positionH relativeFrom="column">
                  <wp:posOffset>1089660</wp:posOffset>
                </wp:positionH>
                <wp:positionV relativeFrom="paragraph">
                  <wp:posOffset>-6918325</wp:posOffset>
                </wp:positionV>
                <wp:extent cx="3981450" cy="3981450"/>
                <wp:effectExtent l="0" t="0" r="0" b="0"/>
                <wp:wrapNone/>
                <wp:docPr id="355" name="Rectangle: Diagonal Corners Snipped 355"/>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ABA1D7"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36C83B5"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37E12" id="Rectangle: Diagonal Corners Snipped 355" o:spid="_x0000_s1147" style="position:absolute;margin-left:85.8pt;margin-top:-544.75pt;width:313.5pt;height:313.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qWXTIs0CAAAR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0ABA1D7"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36C83B5" w14:textId="77777777" w:rsidR="00FB3596" w:rsidRPr="00CB0CFF" w:rsidRDefault="00FB3596" w:rsidP="006E682A">
                      <w:pPr>
                        <w:rPr>
                          <w:lang w:val="en-IN"/>
                        </w:rPr>
                      </w:pPr>
                    </w:p>
                  </w:txbxContent>
                </v:textbox>
              </v:shape>
            </w:pict>
          </mc:Fallback>
        </mc:AlternateContent>
      </w:r>
    </w:p>
    <w:p w14:paraId="6DC0889B" w14:textId="77777777" w:rsidR="006E682A" w:rsidRPr="00127C5F" w:rsidRDefault="006E682A" w:rsidP="006E682A">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057600" behindDoc="0" locked="0" layoutInCell="1" allowOverlap="1" wp14:anchorId="0434747B" wp14:editId="6B65464F">
                <wp:simplePos x="0" y="0"/>
                <wp:positionH relativeFrom="column">
                  <wp:posOffset>0</wp:posOffset>
                </wp:positionH>
                <wp:positionV relativeFrom="paragraph">
                  <wp:posOffset>-259080</wp:posOffset>
                </wp:positionV>
                <wp:extent cx="3147060" cy="2560320"/>
                <wp:effectExtent l="0" t="0" r="0" b="0"/>
                <wp:wrapNone/>
                <wp:docPr id="356" name="Rectangle: Single Corner Snipped 356"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56749" w14:textId="77777777" w:rsidR="00FB3596" w:rsidRDefault="00FB3596" w:rsidP="006E682A">
                            <w:pPr>
                              <w:pStyle w:val="Heading1"/>
                              <w:rPr>
                                <w:color w:val="571745" w:themeColor="text2"/>
                              </w:rPr>
                            </w:pPr>
                          </w:p>
                          <w:p w14:paraId="66E9FED1" w14:textId="39E17CDB" w:rsidR="00FB3596" w:rsidRPr="005018AE" w:rsidRDefault="00FB3596" w:rsidP="005018AE">
                            <w:pPr>
                              <w:pStyle w:val="Heading1"/>
                              <w:rPr>
                                <w:color w:val="571745" w:themeColor="text2"/>
                              </w:rPr>
                            </w:pPr>
                            <w:r>
                              <w:rPr>
                                <w:color w:val="571745" w:themeColor="text2"/>
                              </w:rPr>
                              <w:t>COMMAND 13</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747B" id="Rectangle: Single Corner Snipped 356" o:spid="_x0000_s1148" alt="Title: Shape" style="position:absolute;margin-left:0;margin-top:-20.4pt;width:247.8pt;height:201.6pt;flip:y;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OQlIVf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2EE56749" w14:textId="77777777" w:rsidR="00FB3596" w:rsidRDefault="00FB3596" w:rsidP="006E682A">
                      <w:pPr>
                        <w:pStyle w:val="Heading1"/>
                        <w:rPr>
                          <w:color w:val="571745" w:themeColor="text2"/>
                        </w:rPr>
                      </w:pPr>
                    </w:p>
                    <w:p w14:paraId="66E9FED1" w14:textId="39E17CDB" w:rsidR="00FB3596" w:rsidRPr="005018AE" w:rsidRDefault="00FB3596" w:rsidP="005018AE">
                      <w:pPr>
                        <w:pStyle w:val="Heading1"/>
                        <w:rPr>
                          <w:color w:val="571745" w:themeColor="text2"/>
                        </w:rPr>
                      </w:pPr>
                      <w:r>
                        <w:rPr>
                          <w:color w:val="571745" w:themeColor="text2"/>
                        </w:rPr>
                        <w:t>COMMAND 13</w:t>
                      </w:r>
                    </w:p>
                  </w:txbxContent>
                </v:textbox>
              </v:shape>
            </w:pict>
          </mc:Fallback>
        </mc:AlternateContent>
      </w:r>
    </w:p>
    <w:p w14:paraId="0E459F71" w14:textId="77777777"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50432" behindDoc="0" locked="0" layoutInCell="1" allowOverlap="1" wp14:anchorId="2747244F" wp14:editId="6F48BBD8">
                <wp:simplePos x="0" y="0"/>
                <wp:positionH relativeFrom="margin">
                  <wp:posOffset>6426200</wp:posOffset>
                </wp:positionH>
                <wp:positionV relativeFrom="margin">
                  <wp:posOffset>1318260</wp:posOffset>
                </wp:positionV>
                <wp:extent cx="1356995" cy="868680"/>
                <wp:effectExtent l="0" t="0" r="0" b="7620"/>
                <wp:wrapNone/>
                <wp:docPr id="357"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066CF14"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747244F" id="_x0000_s1149" style="position:absolute;margin-left:506pt;margin-top:103.8pt;width:106.85pt;height:68.4pt;rotation:180;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wpgL2T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066CF14"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200272B7" w14:textId="5ABE1C1E"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59648" behindDoc="0" locked="0" layoutInCell="1" allowOverlap="1" wp14:anchorId="545B42CE" wp14:editId="4C1EC40F">
                <wp:simplePos x="0" y="0"/>
                <wp:positionH relativeFrom="column">
                  <wp:posOffset>1219200</wp:posOffset>
                </wp:positionH>
                <wp:positionV relativeFrom="paragraph">
                  <wp:posOffset>3489537</wp:posOffset>
                </wp:positionV>
                <wp:extent cx="5672455" cy="2209800"/>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5672455"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1C542CB" w14:textId="6CC7765C" w:rsidR="00FB3596" w:rsidRDefault="00FB3596" w:rsidP="006E682A">
                            <w:r>
                              <w:rPr>
                                <w:noProof/>
                              </w:rPr>
                              <w:drawing>
                                <wp:inline distT="0" distB="0" distL="0" distR="0" wp14:anchorId="3B148F7F" wp14:editId="4CCE37A1">
                                  <wp:extent cx="7955906" cy="1714500"/>
                                  <wp:effectExtent l="0" t="0" r="762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986827" cy="17211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B42CE" id="Text Box 358" o:spid="_x0000_s1150" type="#_x0000_t202" style="position:absolute;margin-left:96pt;margin-top:274.75pt;width:446.65pt;height:174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" filled="f" stroked="f">
                <v:textbox>
                  <w:txbxContent>
                    <w:p w14:paraId="21C542CB" w14:textId="6CC7765C" w:rsidR="00FB3596" w:rsidRDefault="00FB3596" w:rsidP="006E682A">
                      <w:r>
                        <w:rPr>
                          <w:noProof/>
                        </w:rPr>
                        <w:drawing>
                          <wp:inline distT="0" distB="0" distL="0" distR="0" wp14:anchorId="3B148F7F" wp14:editId="4CCE37A1">
                            <wp:extent cx="7955906" cy="1714500"/>
                            <wp:effectExtent l="0" t="0" r="762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986827" cy="1721164"/>
                                    </a:xfrm>
                                    <a:prstGeom prst="rect">
                                      <a:avLst/>
                                    </a:prstGeom>
                                  </pic:spPr>
                                </pic:pic>
                              </a:graphicData>
                            </a:graphic>
                          </wp:inline>
                        </w:drawing>
                      </w:r>
                    </w:p>
                  </w:txbxContent>
                </v:textbox>
              </v:shape>
            </w:pict>
          </mc:Fallback>
        </mc:AlternateContent>
      </w:r>
    </w:p>
    <w:p w14:paraId="18F7A6F5" w14:textId="77777777" w:rsidR="006E682A" w:rsidRPr="005E6AF0" w:rsidRDefault="006E682A" w:rsidP="006E682A"/>
    <w:p w14:paraId="6FCCBBA0" w14:textId="4A4994C6" w:rsidR="006E682A" w:rsidRPr="005E6AF0" w:rsidRDefault="005018AE" w:rsidP="006E682A">
      <w:r w:rsidRPr="005714F7">
        <w:rPr>
          <w:noProof/>
          <w:color w:val="D0300F" w:themeColor="accent6" w:themeShade="BF"/>
        </w:rPr>
        <mc:AlternateContent>
          <mc:Choice Requires="wps">
            <w:drawing>
              <wp:anchor distT="0" distB="0" distL="114300" distR="114300" simplePos="0" relativeHeight="252056576" behindDoc="0" locked="0" layoutInCell="1" allowOverlap="1" wp14:anchorId="53544A84" wp14:editId="50CB97BA">
                <wp:simplePos x="0" y="0"/>
                <wp:positionH relativeFrom="column">
                  <wp:posOffset>2209800</wp:posOffset>
                </wp:positionH>
                <wp:positionV relativeFrom="paragraph">
                  <wp:posOffset>28575</wp:posOffset>
                </wp:positionV>
                <wp:extent cx="3717290" cy="2470150"/>
                <wp:effectExtent l="0" t="0" r="0" b="6350"/>
                <wp:wrapNone/>
                <wp:docPr id="359" name="Rectangle: Single Corner Snipped 359"/>
                <wp:cNvGraphicFramePr/>
                <a:graphic xmlns:a="http://schemas.openxmlformats.org/drawingml/2006/main">
                  <a:graphicData uri="http://schemas.microsoft.com/office/word/2010/wordprocessingShape">
                    <wps:wsp>
                      <wps:cNvSpPr/>
                      <wps:spPr>
                        <a:xfrm flipH="1">
                          <a:off x="0" y="0"/>
                          <a:ext cx="3717290" cy="247015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E1CD24"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4A84" id="Rectangle: Single Corner Snipped 359" o:spid="_x0000_s1151" style="position:absolute;margin-left:174pt;margin-top:2.25pt;width:292.7pt;height:194.5pt;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17290,247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" adj="-11796480,,5400" path="m,l2838213,r879077,879077l3717290,2470150,,2470150,,xe" fillcolor="#eeece1 [3214]" stroked="f" strokeweight="3pt">
                <v:fill opacity="43947f"/>
                <v:stroke joinstyle="miter"/>
                <v:formulas/>
                <v:path arrowok="t" o:connecttype="custom" o:connectlocs="0,0;2838213,0;3717290,879077;3717290,2470150;0,2470150;0,0" o:connectangles="0,0,0,0,0,0" textboxrect="0,0,3717290,2470150"/>
                <v:textbox>
                  <w:txbxContent>
                    <w:p w14:paraId="70E1CD24" w14:textId="77777777" w:rsidR="00FB3596" w:rsidRPr="0093030D" w:rsidRDefault="00FB3596" w:rsidP="006E682A">
                      <w:pPr>
                        <w:rPr>
                          <w:lang w:val="en-IN"/>
                        </w:rPr>
                      </w:pPr>
                    </w:p>
                  </w:txbxContent>
                </v:textbox>
              </v:shape>
            </w:pict>
          </mc:Fallback>
        </mc:AlternateContent>
      </w:r>
    </w:p>
    <w:p w14:paraId="1C46D2ED" w14:textId="77777777" w:rsidR="006E682A" w:rsidRPr="005E6AF0" w:rsidRDefault="006E682A" w:rsidP="006E682A"/>
    <w:p w14:paraId="641693DB" w14:textId="4581AB1D" w:rsidR="006E682A" w:rsidRPr="005E6AF0" w:rsidRDefault="005018AE" w:rsidP="006E682A">
      <w:r>
        <w:rPr>
          <w:noProof/>
          <w:color w:val="D0300F" w:themeColor="accent6" w:themeShade="BF"/>
        </w:rPr>
        <mc:AlternateContent>
          <mc:Choice Requires="wps">
            <w:drawing>
              <wp:anchor distT="0" distB="0" distL="114300" distR="114300" simplePos="0" relativeHeight="252058624" behindDoc="0" locked="0" layoutInCell="1" allowOverlap="1" wp14:anchorId="2C1D9006" wp14:editId="29076BD8">
                <wp:simplePos x="0" y="0"/>
                <wp:positionH relativeFrom="column">
                  <wp:posOffset>2355850</wp:posOffset>
                </wp:positionH>
                <wp:positionV relativeFrom="paragraph">
                  <wp:posOffset>112395</wp:posOffset>
                </wp:positionV>
                <wp:extent cx="3571240" cy="173990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3571240" cy="1739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817EA1" w14:textId="256B77DB" w:rsidR="00FB3596" w:rsidRPr="005018AE" w:rsidRDefault="00FB3596" w:rsidP="005018AE">
                            <w:pPr>
                              <w:jc w:val="center"/>
                              <w:rPr>
                                <w:rStyle w:val="Strong"/>
                                <w:rFonts w:ascii="Arial" w:eastAsia="Times New Roman" w:hAnsi="Arial" w:cs="Arial"/>
                                <w:color w:val="222222"/>
                                <w:sz w:val="27"/>
                                <w:szCs w:val="27"/>
                                <w:lang w:val="en-IN" w:eastAsia="en-IN"/>
                              </w:rPr>
                            </w:pPr>
                            <w:r w:rsidRPr="005018AE">
                              <w:rPr>
                                <w:rStyle w:val="Strong"/>
                                <w:rFonts w:ascii="Arial" w:eastAsia="Times New Roman" w:hAnsi="Arial" w:cs="Arial"/>
                                <w:color w:val="222222"/>
                                <w:sz w:val="27"/>
                                <w:szCs w:val="27"/>
                                <w:lang w:val="en-IN" w:eastAsia="en-IN"/>
                              </w:rPr>
                              <w:t>id</w:t>
                            </w:r>
                          </w:p>
                          <w:p w14:paraId="40688784" w14:textId="30E3922C" w:rsidR="00FB3596" w:rsidRDefault="00FB3596" w:rsidP="005018AE">
                            <w:pPr>
                              <w:rPr>
                                <w:rStyle w:val="Strong"/>
                                <w:rFonts w:ascii="Roboto" w:eastAsia="Times New Roman" w:hAnsi="Roboto" w:cs="Times New Roman"/>
                                <w:color w:val="222222"/>
                                <w:sz w:val="27"/>
                                <w:szCs w:val="27"/>
                                <w:lang w:val="en-IN" w:eastAsia="en-IN"/>
                              </w:rPr>
                            </w:pPr>
                            <w:r w:rsidRPr="005018AE">
                              <w:rPr>
                                <w:rStyle w:val="Strong"/>
                                <w:rFonts w:ascii="Arial" w:eastAsia="Times New Roman" w:hAnsi="Arial" w:cs="Arial"/>
                                <w:color w:val="222222"/>
                                <w:sz w:val="27"/>
                                <w:szCs w:val="27"/>
                                <w:lang w:val="en-IN" w:eastAsia="en-IN"/>
                              </w:rPr>
                              <w:t>ID command is used in Linux to print real and effective User ID (UID) and Group ID (GID). An UID is a single identity for a user. While Group ID (GID) can consist of more than one UID.</w:t>
                            </w:r>
                          </w:p>
                          <w:p w14:paraId="0523B616" w14:textId="77777777" w:rsidR="00FB3596" w:rsidRDefault="00FB3596" w:rsidP="006E682A">
                            <w:pPr>
                              <w:rPr>
                                <w:rStyle w:val="Strong"/>
                                <w:rFonts w:ascii="Roboto" w:eastAsia="Times New Roman" w:hAnsi="Roboto" w:cs="Times New Roman"/>
                                <w:color w:val="222222"/>
                                <w:sz w:val="27"/>
                                <w:szCs w:val="27"/>
                                <w:lang w:val="en-IN" w:eastAsia="en-IN"/>
                              </w:rPr>
                            </w:pPr>
                          </w:p>
                          <w:p w14:paraId="460D2962" w14:textId="77777777" w:rsidR="00FB3596" w:rsidRDefault="00FB3596" w:rsidP="006E682A">
                            <w:pPr>
                              <w:rPr>
                                <w:rStyle w:val="Strong"/>
                                <w:rFonts w:ascii="Roboto" w:eastAsia="Times New Roman" w:hAnsi="Roboto" w:cs="Times New Roman"/>
                                <w:color w:val="222222"/>
                                <w:sz w:val="27"/>
                                <w:szCs w:val="27"/>
                                <w:lang w:val="en-IN" w:eastAsia="en-IN"/>
                              </w:rPr>
                            </w:pPr>
                          </w:p>
                          <w:p w14:paraId="01F961B5" w14:textId="77777777" w:rsidR="00FB3596" w:rsidRDefault="00FB3596" w:rsidP="006E682A">
                            <w:pPr>
                              <w:rPr>
                                <w:rStyle w:val="Strong"/>
                                <w:rFonts w:ascii="Roboto" w:eastAsia="Times New Roman" w:hAnsi="Roboto" w:cs="Times New Roman"/>
                                <w:color w:val="222222"/>
                                <w:sz w:val="27"/>
                                <w:szCs w:val="27"/>
                                <w:lang w:val="en-IN" w:eastAsia="en-IN"/>
                              </w:rPr>
                            </w:pPr>
                          </w:p>
                          <w:p w14:paraId="57260CB5" w14:textId="77777777" w:rsidR="00FB3596" w:rsidRDefault="00FB3596" w:rsidP="006E682A">
                            <w:pPr>
                              <w:rPr>
                                <w:rStyle w:val="Strong"/>
                                <w:rFonts w:ascii="Roboto" w:eastAsia="Times New Roman" w:hAnsi="Roboto" w:cs="Times New Roman"/>
                                <w:color w:val="222222"/>
                                <w:sz w:val="27"/>
                                <w:szCs w:val="27"/>
                                <w:lang w:val="en-IN" w:eastAsia="en-IN"/>
                              </w:rPr>
                            </w:pPr>
                          </w:p>
                          <w:p w14:paraId="69C25F2F" w14:textId="77777777" w:rsidR="00FB3596" w:rsidRDefault="00FB3596" w:rsidP="006E682A">
                            <w:pPr>
                              <w:rPr>
                                <w:rStyle w:val="Strong"/>
                                <w:rFonts w:ascii="Roboto" w:eastAsia="Times New Roman" w:hAnsi="Roboto" w:cs="Times New Roman"/>
                                <w:color w:val="222222"/>
                                <w:sz w:val="27"/>
                                <w:szCs w:val="27"/>
                                <w:lang w:val="en-IN" w:eastAsia="en-IN"/>
                              </w:rPr>
                            </w:pPr>
                          </w:p>
                          <w:p w14:paraId="60CA8057" w14:textId="77777777" w:rsidR="00FB3596" w:rsidRDefault="00FB3596" w:rsidP="006E682A">
                            <w:pPr>
                              <w:rPr>
                                <w:rStyle w:val="Strong"/>
                                <w:rFonts w:ascii="Roboto" w:eastAsia="Times New Roman" w:hAnsi="Roboto" w:cs="Times New Roman"/>
                                <w:color w:val="222222"/>
                                <w:sz w:val="27"/>
                                <w:szCs w:val="27"/>
                                <w:lang w:val="en-IN" w:eastAsia="en-IN"/>
                              </w:rPr>
                            </w:pPr>
                          </w:p>
                          <w:p w14:paraId="53AA6385" w14:textId="77777777" w:rsidR="00FB3596" w:rsidRDefault="00FB3596" w:rsidP="006E682A">
                            <w:pPr>
                              <w:rPr>
                                <w:rStyle w:val="Strong"/>
                                <w:rFonts w:ascii="Roboto" w:eastAsia="Times New Roman" w:hAnsi="Roboto" w:cs="Times New Roman"/>
                                <w:color w:val="222222"/>
                                <w:sz w:val="27"/>
                                <w:szCs w:val="27"/>
                                <w:lang w:val="en-IN" w:eastAsia="en-IN"/>
                              </w:rPr>
                            </w:pPr>
                          </w:p>
                          <w:p w14:paraId="4AB8BDF5" w14:textId="77777777" w:rsidR="00FB3596" w:rsidRPr="0093030D" w:rsidRDefault="00FB3596" w:rsidP="006E682A">
                            <w:pPr>
                              <w:rPr>
                                <w:lang w:val="en-IN"/>
                              </w:rPr>
                            </w:pPr>
                          </w:p>
                          <w:p w14:paraId="2C5C3546"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D9006" id="Text Box 360" o:spid="_x0000_s1152" type="#_x0000_t202" style="position:absolute;margin-left:185.5pt;margin-top:8.85pt;width:281.2pt;height:13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" filled="f" stroked="f">
                <v:textbox>
                  <w:txbxContent>
                    <w:p w14:paraId="06817EA1" w14:textId="256B77DB" w:rsidR="00FB3596" w:rsidRPr="005018AE" w:rsidRDefault="00FB3596" w:rsidP="005018AE">
                      <w:pPr>
                        <w:jc w:val="center"/>
                        <w:rPr>
                          <w:rStyle w:val="Strong"/>
                          <w:rFonts w:ascii="Arial" w:eastAsia="Times New Roman" w:hAnsi="Arial" w:cs="Arial"/>
                          <w:color w:val="222222"/>
                          <w:sz w:val="27"/>
                          <w:szCs w:val="27"/>
                          <w:lang w:val="en-IN" w:eastAsia="en-IN"/>
                        </w:rPr>
                      </w:pPr>
                      <w:r w:rsidRPr="005018AE">
                        <w:rPr>
                          <w:rStyle w:val="Strong"/>
                          <w:rFonts w:ascii="Arial" w:eastAsia="Times New Roman" w:hAnsi="Arial" w:cs="Arial"/>
                          <w:color w:val="222222"/>
                          <w:sz w:val="27"/>
                          <w:szCs w:val="27"/>
                          <w:lang w:val="en-IN" w:eastAsia="en-IN"/>
                        </w:rPr>
                        <w:t>id</w:t>
                      </w:r>
                    </w:p>
                    <w:p w14:paraId="40688784" w14:textId="30E3922C" w:rsidR="00FB3596" w:rsidRDefault="00FB3596" w:rsidP="005018AE">
                      <w:pPr>
                        <w:rPr>
                          <w:rStyle w:val="Strong"/>
                          <w:rFonts w:ascii="Roboto" w:eastAsia="Times New Roman" w:hAnsi="Roboto" w:cs="Times New Roman"/>
                          <w:color w:val="222222"/>
                          <w:sz w:val="27"/>
                          <w:szCs w:val="27"/>
                          <w:lang w:val="en-IN" w:eastAsia="en-IN"/>
                        </w:rPr>
                      </w:pPr>
                      <w:r w:rsidRPr="005018AE">
                        <w:rPr>
                          <w:rStyle w:val="Strong"/>
                          <w:rFonts w:ascii="Arial" w:eastAsia="Times New Roman" w:hAnsi="Arial" w:cs="Arial"/>
                          <w:color w:val="222222"/>
                          <w:sz w:val="27"/>
                          <w:szCs w:val="27"/>
                          <w:lang w:val="en-IN" w:eastAsia="en-IN"/>
                        </w:rPr>
                        <w:t>ID command is used in Linux to print real and effective User ID (UID) and Group ID (GID). An UID is a single identity for a user. While Group ID (GID) can consist of more than one UID.</w:t>
                      </w:r>
                    </w:p>
                    <w:p w14:paraId="0523B616" w14:textId="77777777" w:rsidR="00FB3596" w:rsidRDefault="00FB3596" w:rsidP="006E682A">
                      <w:pPr>
                        <w:rPr>
                          <w:rStyle w:val="Strong"/>
                          <w:rFonts w:ascii="Roboto" w:eastAsia="Times New Roman" w:hAnsi="Roboto" w:cs="Times New Roman"/>
                          <w:color w:val="222222"/>
                          <w:sz w:val="27"/>
                          <w:szCs w:val="27"/>
                          <w:lang w:val="en-IN" w:eastAsia="en-IN"/>
                        </w:rPr>
                      </w:pPr>
                    </w:p>
                    <w:p w14:paraId="460D2962" w14:textId="77777777" w:rsidR="00FB3596" w:rsidRDefault="00FB3596" w:rsidP="006E682A">
                      <w:pPr>
                        <w:rPr>
                          <w:rStyle w:val="Strong"/>
                          <w:rFonts w:ascii="Roboto" w:eastAsia="Times New Roman" w:hAnsi="Roboto" w:cs="Times New Roman"/>
                          <w:color w:val="222222"/>
                          <w:sz w:val="27"/>
                          <w:szCs w:val="27"/>
                          <w:lang w:val="en-IN" w:eastAsia="en-IN"/>
                        </w:rPr>
                      </w:pPr>
                    </w:p>
                    <w:p w14:paraId="01F961B5" w14:textId="77777777" w:rsidR="00FB3596" w:rsidRDefault="00FB3596" w:rsidP="006E682A">
                      <w:pPr>
                        <w:rPr>
                          <w:rStyle w:val="Strong"/>
                          <w:rFonts w:ascii="Roboto" w:eastAsia="Times New Roman" w:hAnsi="Roboto" w:cs="Times New Roman"/>
                          <w:color w:val="222222"/>
                          <w:sz w:val="27"/>
                          <w:szCs w:val="27"/>
                          <w:lang w:val="en-IN" w:eastAsia="en-IN"/>
                        </w:rPr>
                      </w:pPr>
                    </w:p>
                    <w:p w14:paraId="57260CB5" w14:textId="77777777" w:rsidR="00FB3596" w:rsidRDefault="00FB3596" w:rsidP="006E682A">
                      <w:pPr>
                        <w:rPr>
                          <w:rStyle w:val="Strong"/>
                          <w:rFonts w:ascii="Roboto" w:eastAsia="Times New Roman" w:hAnsi="Roboto" w:cs="Times New Roman"/>
                          <w:color w:val="222222"/>
                          <w:sz w:val="27"/>
                          <w:szCs w:val="27"/>
                          <w:lang w:val="en-IN" w:eastAsia="en-IN"/>
                        </w:rPr>
                      </w:pPr>
                    </w:p>
                    <w:p w14:paraId="69C25F2F" w14:textId="77777777" w:rsidR="00FB3596" w:rsidRDefault="00FB3596" w:rsidP="006E682A">
                      <w:pPr>
                        <w:rPr>
                          <w:rStyle w:val="Strong"/>
                          <w:rFonts w:ascii="Roboto" w:eastAsia="Times New Roman" w:hAnsi="Roboto" w:cs="Times New Roman"/>
                          <w:color w:val="222222"/>
                          <w:sz w:val="27"/>
                          <w:szCs w:val="27"/>
                          <w:lang w:val="en-IN" w:eastAsia="en-IN"/>
                        </w:rPr>
                      </w:pPr>
                    </w:p>
                    <w:p w14:paraId="60CA8057" w14:textId="77777777" w:rsidR="00FB3596" w:rsidRDefault="00FB3596" w:rsidP="006E682A">
                      <w:pPr>
                        <w:rPr>
                          <w:rStyle w:val="Strong"/>
                          <w:rFonts w:ascii="Roboto" w:eastAsia="Times New Roman" w:hAnsi="Roboto" w:cs="Times New Roman"/>
                          <w:color w:val="222222"/>
                          <w:sz w:val="27"/>
                          <w:szCs w:val="27"/>
                          <w:lang w:val="en-IN" w:eastAsia="en-IN"/>
                        </w:rPr>
                      </w:pPr>
                    </w:p>
                    <w:p w14:paraId="53AA6385" w14:textId="77777777" w:rsidR="00FB3596" w:rsidRDefault="00FB3596" w:rsidP="006E682A">
                      <w:pPr>
                        <w:rPr>
                          <w:rStyle w:val="Strong"/>
                          <w:rFonts w:ascii="Roboto" w:eastAsia="Times New Roman" w:hAnsi="Roboto" w:cs="Times New Roman"/>
                          <w:color w:val="222222"/>
                          <w:sz w:val="27"/>
                          <w:szCs w:val="27"/>
                          <w:lang w:val="en-IN" w:eastAsia="en-IN"/>
                        </w:rPr>
                      </w:pPr>
                    </w:p>
                    <w:p w14:paraId="4AB8BDF5" w14:textId="77777777" w:rsidR="00FB3596" w:rsidRPr="0093030D" w:rsidRDefault="00FB3596" w:rsidP="006E682A">
                      <w:pPr>
                        <w:rPr>
                          <w:lang w:val="en-IN"/>
                        </w:rPr>
                      </w:pPr>
                    </w:p>
                    <w:p w14:paraId="2C5C3546" w14:textId="77777777" w:rsidR="00FB3596" w:rsidRDefault="00FB3596" w:rsidP="006E682A"/>
                  </w:txbxContent>
                </v:textbox>
              </v:shape>
            </w:pict>
          </mc:Fallback>
        </mc:AlternateContent>
      </w:r>
    </w:p>
    <w:p w14:paraId="51331685" w14:textId="77777777" w:rsidR="006E682A" w:rsidRPr="005E6AF0" w:rsidRDefault="006E682A" w:rsidP="006E682A"/>
    <w:p w14:paraId="2FF3BD9D" w14:textId="77777777" w:rsidR="006E682A" w:rsidRPr="005E6AF0" w:rsidRDefault="006E682A" w:rsidP="006E682A"/>
    <w:p w14:paraId="34BE0CF2" w14:textId="77777777" w:rsidR="006E682A" w:rsidRDefault="006E682A" w:rsidP="006E682A">
      <w:pPr>
        <w:rPr>
          <w:color w:val="D0300F" w:themeColor="accent6" w:themeShade="BF"/>
        </w:rPr>
      </w:pPr>
    </w:p>
    <w:p w14:paraId="7A0382BE" w14:textId="77777777" w:rsidR="006E682A" w:rsidRDefault="006E682A" w:rsidP="006E682A">
      <w:pPr>
        <w:tabs>
          <w:tab w:val="left" w:pos="2400"/>
        </w:tabs>
      </w:pPr>
      <w:r>
        <w:tab/>
      </w:r>
    </w:p>
    <w:p w14:paraId="73BBA343" w14:textId="77777777" w:rsidR="006E682A" w:rsidRDefault="006E682A" w:rsidP="006E682A">
      <w:pPr>
        <w:tabs>
          <w:tab w:val="left" w:pos="2400"/>
        </w:tabs>
      </w:pPr>
    </w:p>
    <w:p w14:paraId="00734571" w14:textId="77777777" w:rsidR="006E682A" w:rsidRDefault="006E682A" w:rsidP="006E682A">
      <w:pPr>
        <w:tabs>
          <w:tab w:val="left" w:pos="2400"/>
        </w:tabs>
      </w:pPr>
    </w:p>
    <w:p w14:paraId="613BBC84" w14:textId="77777777" w:rsidR="006E682A" w:rsidRDefault="006E682A" w:rsidP="006E682A">
      <w:pPr>
        <w:tabs>
          <w:tab w:val="left" w:pos="2400"/>
        </w:tabs>
      </w:pPr>
    </w:p>
    <w:p w14:paraId="4BBC0432" w14:textId="77777777" w:rsidR="006E682A" w:rsidRDefault="006E682A" w:rsidP="006E682A">
      <w:pPr>
        <w:tabs>
          <w:tab w:val="left" w:pos="2400"/>
        </w:tabs>
      </w:pPr>
    </w:p>
    <w:p w14:paraId="06F9DB38" w14:textId="77777777" w:rsidR="006E682A" w:rsidRDefault="006E682A" w:rsidP="006E682A">
      <w:pPr>
        <w:tabs>
          <w:tab w:val="left" w:pos="2400"/>
        </w:tabs>
      </w:pPr>
    </w:p>
    <w:p w14:paraId="3A5B99C8" w14:textId="77777777" w:rsidR="006E682A" w:rsidRDefault="006E682A" w:rsidP="006E682A">
      <w:pPr>
        <w:tabs>
          <w:tab w:val="left" w:pos="2400"/>
        </w:tabs>
      </w:pPr>
    </w:p>
    <w:p w14:paraId="67276E76" w14:textId="77777777" w:rsidR="006E682A" w:rsidRDefault="006E682A" w:rsidP="006E682A">
      <w:pPr>
        <w:tabs>
          <w:tab w:val="left" w:pos="2400"/>
        </w:tabs>
      </w:pPr>
    </w:p>
    <w:p w14:paraId="6EC598C7" w14:textId="77777777" w:rsidR="006E682A" w:rsidRDefault="006E682A" w:rsidP="006E682A">
      <w:pPr>
        <w:tabs>
          <w:tab w:val="left" w:pos="2400"/>
        </w:tabs>
      </w:pPr>
    </w:p>
    <w:p w14:paraId="2D830A6C" w14:textId="77777777" w:rsidR="006E682A" w:rsidRDefault="006E682A" w:rsidP="006E682A">
      <w:pPr>
        <w:tabs>
          <w:tab w:val="left" w:pos="2400"/>
        </w:tabs>
      </w:pPr>
    </w:p>
    <w:p w14:paraId="17339C17" w14:textId="77777777" w:rsidR="006E682A" w:rsidRDefault="006E682A" w:rsidP="006E682A">
      <w:pPr>
        <w:tabs>
          <w:tab w:val="left" w:pos="2400"/>
        </w:tabs>
      </w:pPr>
    </w:p>
    <w:p w14:paraId="31F7E371" w14:textId="77777777" w:rsidR="006E682A" w:rsidRDefault="006E682A" w:rsidP="006E682A">
      <w:pPr>
        <w:tabs>
          <w:tab w:val="left" w:pos="2400"/>
        </w:tabs>
      </w:pPr>
    </w:p>
    <w:p w14:paraId="0DDD2BAA" w14:textId="77777777" w:rsidR="006E682A" w:rsidRDefault="006E682A" w:rsidP="006E682A">
      <w:pPr>
        <w:tabs>
          <w:tab w:val="left" w:pos="2400"/>
        </w:tabs>
      </w:pPr>
    </w:p>
    <w:p w14:paraId="78E0C26A" w14:textId="77777777" w:rsidR="006E682A" w:rsidRDefault="006E682A" w:rsidP="006E682A">
      <w:pPr>
        <w:tabs>
          <w:tab w:val="left" w:pos="2400"/>
        </w:tabs>
      </w:pPr>
    </w:p>
    <w:p w14:paraId="618F5C69" w14:textId="77777777" w:rsidR="006E682A" w:rsidRDefault="006E682A" w:rsidP="006E682A">
      <w:pPr>
        <w:tabs>
          <w:tab w:val="left" w:pos="2400"/>
        </w:tabs>
      </w:pPr>
    </w:p>
    <w:p w14:paraId="53D90461" w14:textId="77777777" w:rsidR="006E682A" w:rsidRDefault="006E682A" w:rsidP="006E682A">
      <w:pPr>
        <w:tabs>
          <w:tab w:val="left" w:pos="2400"/>
        </w:tabs>
      </w:pPr>
      <w:r w:rsidRPr="005714F7">
        <w:rPr>
          <w:noProof/>
          <w:color w:val="D0300F" w:themeColor="accent6" w:themeShade="BF"/>
        </w:rPr>
        <mc:AlternateContent>
          <mc:Choice Requires="wps">
            <w:drawing>
              <wp:anchor distT="0" distB="0" distL="114300" distR="114300" simplePos="0" relativeHeight="252054528" behindDoc="0" locked="0" layoutInCell="1" allowOverlap="1" wp14:anchorId="5C410D75" wp14:editId="46AE2EF9">
                <wp:simplePos x="0" y="0"/>
                <wp:positionH relativeFrom="column">
                  <wp:posOffset>-1165013</wp:posOffset>
                </wp:positionH>
                <wp:positionV relativeFrom="paragraph">
                  <wp:posOffset>388196</wp:posOffset>
                </wp:positionV>
                <wp:extent cx="7089140" cy="652780"/>
                <wp:effectExtent l="0" t="0" r="0" b="0"/>
                <wp:wrapNone/>
                <wp:docPr id="361" name="Parallelogram 361"/>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533423"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45040073"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10D75" id="Parallelogram 361" o:spid="_x0000_s1153" type="#_x0000_t7" style="position:absolute;margin-left:-91.75pt;margin-top:30.55pt;width:558.2pt;height:51.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" adj="1379" fillcolor="#ffc40c [3208]" stroked="f" strokeweight="3pt">
                <v:textbox>
                  <w:txbxContent>
                    <w:p w14:paraId="5A533423"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45040073" w14:textId="77777777" w:rsidR="00FB3596" w:rsidRDefault="00FB3596" w:rsidP="006E682A">
                      <w:pPr>
                        <w:jc w:val="center"/>
                      </w:pPr>
                    </w:p>
                  </w:txbxContent>
                </v:textbox>
              </v:shape>
            </w:pict>
          </mc:Fallback>
        </mc:AlternateContent>
      </w:r>
    </w:p>
    <w:p w14:paraId="4789EE15" w14:textId="77777777" w:rsidR="006E682A" w:rsidRDefault="006E682A" w:rsidP="006E682A">
      <w:pPr>
        <w:tabs>
          <w:tab w:val="left" w:pos="2400"/>
        </w:tabs>
      </w:pPr>
      <w:r>
        <w:rPr>
          <w:noProof/>
          <w:color w:val="D0300F" w:themeColor="accent6" w:themeShade="BF"/>
        </w:rPr>
        <mc:AlternateContent>
          <mc:Choice Requires="wps">
            <w:drawing>
              <wp:anchor distT="0" distB="0" distL="114300" distR="114300" simplePos="0" relativeHeight="252094464" behindDoc="0" locked="0" layoutInCell="1" allowOverlap="1" wp14:anchorId="234CEEC2" wp14:editId="59705C52">
                <wp:simplePos x="0" y="0"/>
                <wp:positionH relativeFrom="column">
                  <wp:posOffset>5771515</wp:posOffset>
                </wp:positionH>
                <wp:positionV relativeFrom="paragraph">
                  <wp:posOffset>263313</wp:posOffset>
                </wp:positionV>
                <wp:extent cx="1417320" cy="281940"/>
                <wp:effectExtent l="0" t="0" r="0" b="3810"/>
                <wp:wrapNone/>
                <wp:docPr id="362" name="Text Box 362"/>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1AA30AF"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CEEC2" id="Text Box 362" o:spid="_x0000_s1154" type="#_x0000_t202" style="position:absolute;margin-left:454.45pt;margin-top:20.75pt;width:111.6pt;height:22.2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" filled="f" stroked="f">
                <v:textbox>
                  <w:txbxContent>
                    <w:p w14:paraId="11AA30AF"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55552" behindDoc="0" locked="0" layoutInCell="1" allowOverlap="1" wp14:anchorId="46929972" wp14:editId="01157439">
                <wp:simplePos x="0" y="0"/>
                <wp:positionH relativeFrom="column">
                  <wp:posOffset>5626735</wp:posOffset>
                </wp:positionH>
                <wp:positionV relativeFrom="paragraph">
                  <wp:posOffset>64982</wp:posOffset>
                </wp:positionV>
                <wp:extent cx="7089140" cy="652780"/>
                <wp:effectExtent l="0" t="0" r="0" b="0"/>
                <wp:wrapNone/>
                <wp:docPr id="363" name="Parallelogram 36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AF730" id="Parallelogram 363" o:spid="_x0000_s1026" type="#_x0000_t7" alt="Title: Shape" style="position:absolute;margin-left:443.05pt;margin-top:5.1pt;width:558.2pt;height:51.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" adj="1379" fillcolor="#333 [3204]" stroked="f" strokeweight="3pt"/>
            </w:pict>
          </mc:Fallback>
        </mc:AlternateContent>
      </w:r>
    </w:p>
    <w:p w14:paraId="117F643D" w14:textId="77777777" w:rsidR="006E682A" w:rsidRDefault="006E682A" w:rsidP="006E682A">
      <w:pPr>
        <w:tabs>
          <w:tab w:val="left" w:pos="2400"/>
        </w:tabs>
      </w:pPr>
    </w:p>
    <w:p w14:paraId="5F352C02" w14:textId="77777777" w:rsidR="006E682A" w:rsidRPr="00127C5F" w:rsidRDefault="006E682A" w:rsidP="006E682A">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083200" behindDoc="0" locked="0" layoutInCell="1" allowOverlap="1" wp14:anchorId="2F185EF6" wp14:editId="54FFDC4F">
                <wp:simplePos x="0" y="0"/>
                <wp:positionH relativeFrom="column">
                  <wp:posOffset>-129540</wp:posOffset>
                </wp:positionH>
                <wp:positionV relativeFrom="paragraph">
                  <wp:posOffset>-3535045</wp:posOffset>
                </wp:positionV>
                <wp:extent cx="1805940" cy="1790700"/>
                <wp:effectExtent l="0" t="0" r="3810" b="0"/>
                <wp:wrapNone/>
                <wp:docPr id="364" name="Rectangle: Single Corner Snipped 364"/>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9E5FD1"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85EF6" id="Rectangle: Single Corner Snipped 364" o:spid="_x0000_s1155" style="position:absolute;margin-left:-10.2pt;margin-top:-278.35pt;width:142.2pt;height:141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xH4HKs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149E5FD1"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84224" behindDoc="0" locked="0" layoutInCell="1" allowOverlap="1" wp14:anchorId="76B398FA" wp14:editId="6300A1E9">
                <wp:simplePos x="0" y="0"/>
                <wp:positionH relativeFrom="column">
                  <wp:posOffset>4472940</wp:posOffset>
                </wp:positionH>
                <wp:positionV relativeFrom="paragraph">
                  <wp:posOffset>-8663306</wp:posOffset>
                </wp:positionV>
                <wp:extent cx="2435860" cy="2400300"/>
                <wp:effectExtent l="0" t="0" r="2540" b="0"/>
                <wp:wrapNone/>
                <wp:docPr id="365" name="Rectangle: Single Corner Snipped 365"/>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71A26" w14:textId="77777777" w:rsidR="00FB3596" w:rsidRDefault="00FB3596" w:rsidP="006E682A">
                            <w:pPr>
                              <w:pStyle w:val="Heading3"/>
                              <w:spacing w:before="0"/>
                              <w:jc w:val="left"/>
                              <w:rPr>
                                <w:color w:val="FFC40C" w:themeColor="accent5"/>
                                <w:sz w:val="34"/>
                                <w:szCs w:val="34"/>
                                <w:lang w:val="en-IN"/>
                              </w:rPr>
                            </w:pPr>
                          </w:p>
                          <w:p w14:paraId="0262D70F"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24E11738"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A447EBC"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398FA" id="Rectangle: Single Corner Snipped 365" o:spid="_x0000_s1156" style="position:absolute;margin-left:352.2pt;margin-top:-682.15pt;width:191.8pt;height:189p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7Nl2U9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04671A26" w14:textId="77777777" w:rsidR="00FB3596" w:rsidRDefault="00FB3596" w:rsidP="006E682A">
                      <w:pPr>
                        <w:pStyle w:val="Heading3"/>
                        <w:spacing w:before="0"/>
                        <w:jc w:val="left"/>
                        <w:rPr>
                          <w:color w:val="FFC40C" w:themeColor="accent5"/>
                          <w:sz w:val="34"/>
                          <w:szCs w:val="34"/>
                          <w:lang w:val="en-IN"/>
                        </w:rPr>
                      </w:pPr>
                    </w:p>
                    <w:p w14:paraId="0262D70F"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24E11738"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6A447EBC"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82176" behindDoc="0" locked="0" layoutInCell="1" allowOverlap="1" wp14:anchorId="2A50417C" wp14:editId="63ED03B8">
                <wp:simplePos x="0" y="0"/>
                <wp:positionH relativeFrom="column">
                  <wp:posOffset>1089660</wp:posOffset>
                </wp:positionH>
                <wp:positionV relativeFrom="paragraph">
                  <wp:posOffset>-6918325</wp:posOffset>
                </wp:positionV>
                <wp:extent cx="3981450" cy="3981450"/>
                <wp:effectExtent l="0" t="0" r="0" b="0"/>
                <wp:wrapNone/>
                <wp:docPr id="366" name="Rectangle: Diagonal Corners Snipped 366"/>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33FAAC"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9245660"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417C" id="Rectangle: Diagonal Corners Snipped 366" o:spid="_x0000_s1157" style="position:absolute;margin-left:85.8pt;margin-top:-544.75pt;width:313.5pt;height:313.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1433FAAC"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9245660" w14:textId="77777777" w:rsidR="00FB3596" w:rsidRPr="00CB0CFF" w:rsidRDefault="00FB3596" w:rsidP="006E682A">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88320" behindDoc="0" locked="0" layoutInCell="1" allowOverlap="1" wp14:anchorId="16B4833C" wp14:editId="261B6306">
                <wp:simplePos x="0" y="0"/>
                <wp:positionH relativeFrom="column">
                  <wp:posOffset>0</wp:posOffset>
                </wp:positionH>
                <wp:positionV relativeFrom="paragraph">
                  <wp:posOffset>-259080</wp:posOffset>
                </wp:positionV>
                <wp:extent cx="3147060" cy="2560320"/>
                <wp:effectExtent l="0" t="0" r="0" b="0"/>
                <wp:wrapNone/>
                <wp:docPr id="367" name="Rectangle: Single Corner Snipped 367"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E4DD3" w14:textId="77777777" w:rsidR="00FB3596" w:rsidRDefault="00FB3596" w:rsidP="006E682A">
                            <w:pPr>
                              <w:pStyle w:val="Heading1"/>
                              <w:rPr>
                                <w:color w:val="571745" w:themeColor="text2"/>
                              </w:rPr>
                            </w:pPr>
                          </w:p>
                          <w:p w14:paraId="6D6C7396" w14:textId="734D2D0B" w:rsidR="00FB3596" w:rsidRPr="00F7167D" w:rsidRDefault="00FB3596" w:rsidP="006E682A">
                            <w:pPr>
                              <w:pStyle w:val="Heading1"/>
                            </w:pPr>
                            <w:r>
                              <w:rPr>
                                <w:color w:val="571745" w:themeColor="text2"/>
                              </w:rPr>
                              <w:t xml:space="preserve">COMMAND 14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4833C" id="Rectangle: Single Corner Snipped 367" o:spid="_x0000_s1158" alt="Title: Shape" style="position:absolute;margin-left:0;margin-top:-20.4pt;width:247.8pt;height:201.6pt;flip:y;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Encf4H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A2E4DD3" w14:textId="77777777" w:rsidR="00FB3596" w:rsidRDefault="00FB3596" w:rsidP="006E682A">
                      <w:pPr>
                        <w:pStyle w:val="Heading1"/>
                        <w:rPr>
                          <w:color w:val="571745" w:themeColor="text2"/>
                        </w:rPr>
                      </w:pPr>
                    </w:p>
                    <w:p w14:paraId="6D6C7396" w14:textId="734D2D0B" w:rsidR="00FB3596" w:rsidRPr="00F7167D" w:rsidRDefault="00FB3596" w:rsidP="006E682A">
                      <w:pPr>
                        <w:pStyle w:val="Heading1"/>
                      </w:pPr>
                      <w:r>
                        <w:rPr>
                          <w:color w:val="571745" w:themeColor="text2"/>
                        </w:rPr>
                        <w:t xml:space="preserve">COMMAND 14 </w:t>
                      </w:r>
                    </w:p>
                  </w:txbxContent>
                </v:textbox>
              </v:shape>
            </w:pict>
          </mc:Fallback>
        </mc:AlternateContent>
      </w:r>
    </w:p>
    <w:p w14:paraId="15E63D3E" w14:textId="77777777"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90368" behindDoc="0" locked="0" layoutInCell="1" allowOverlap="1" wp14:anchorId="03B2A8F0" wp14:editId="7807A4CC">
                <wp:simplePos x="0" y="0"/>
                <wp:positionH relativeFrom="column">
                  <wp:posOffset>1219200</wp:posOffset>
                </wp:positionH>
                <wp:positionV relativeFrom="paragraph">
                  <wp:posOffset>4206452</wp:posOffset>
                </wp:positionV>
                <wp:extent cx="5672667" cy="220980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27943E5" w14:textId="5929A794" w:rsidR="00FB3596" w:rsidRDefault="00FB3596" w:rsidP="006E682A">
                            <w:r>
                              <w:rPr>
                                <w:noProof/>
                              </w:rPr>
                              <w:drawing>
                                <wp:inline distT="0" distB="0" distL="0" distR="0" wp14:anchorId="2E0ED167" wp14:editId="2EC26168">
                                  <wp:extent cx="8026400" cy="343535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26400" cy="343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B2A8F0" id="Text Box 368" o:spid="_x0000_s1159" type="#_x0000_t202" style="position:absolute;margin-left:96pt;margin-top:331.2pt;width:446.65pt;height:174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" filled="f" stroked="f">
                <v:textbox>
                  <w:txbxContent>
                    <w:p w14:paraId="027943E5" w14:textId="5929A794" w:rsidR="00FB3596" w:rsidRDefault="00FB3596" w:rsidP="006E682A">
                      <w:r>
                        <w:rPr>
                          <w:noProof/>
                        </w:rPr>
                        <w:drawing>
                          <wp:inline distT="0" distB="0" distL="0" distR="0" wp14:anchorId="2E0ED167" wp14:editId="2EC26168">
                            <wp:extent cx="8026400" cy="343535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26400" cy="3435350"/>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081152" behindDoc="0" locked="0" layoutInCell="1" allowOverlap="1" wp14:anchorId="584A2D5B" wp14:editId="30BAD0A7">
                <wp:simplePos x="0" y="0"/>
                <wp:positionH relativeFrom="margin">
                  <wp:posOffset>6426200</wp:posOffset>
                </wp:positionH>
                <wp:positionV relativeFrom="margin">
                  <wp:posOffset>1318260</wp:posOffset>
                </wp:positionV>
                <wp:extent cx="1356995" cy="868680"/>
                <wp:effectExtent l="0" t="0" r="0" b="7620"/>
                <wp:wrapNone/>
                <wp:docPr id="369"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605BBFB7"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84A2D5B" id="_x0000_s1160" style="position:absolute;margin-left:506pt;margin-top:103.8pt;width:106.85pt;height:68.4pt;rotation:180;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UaZ/QD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605BBFB7"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3CC8384F" w14:textId="77777777" w:rsidR="006E682A" w:rsidRPr="00127C5F" w:rsidRDefault="006E682A" w:rsidP="006E682A">
      <w:pPr>
        <w:rPr>
          <w:color w:val="D0300F" w:themeColor="accent6" w:themeShade="BF"/>
        </w:rPr>
        <w:sectPr w:rsidR="006E682A"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095488" behindDoc="0" locked="0" layoutInCell="1" allowOverlap="1" wp14:anchorId="09E37348" wp14:editId="75CA581C">
                <wp:simplePos x="0" y="0"/>
                <wp:positionH relativeFrom="column">
                  <wp:posOffset>5514340</wp:posOffset>
                </wp:positionH>
                <wp:positionV relativeFrom="paragraph">
                  <wp:posOffset>7952952</wp:posOffset>
                </wp:positionV>
                <wp:extent cx="1417320" cy="281940"/>
                <wp:effectExtent l="0" t="0" r="0" b="3810"/>
                <wp:wrapNone/>
                <wp:docPr id="370" name="Text Box 370"/>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C5AB039"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37348" id="Text Box 370" o:spid="_x0000_s1161" type="#_x0000_t202" style="position:absolute;margin-left:434.2pt;margin-top:626.2pt;width:111.6pt;height:22.2pt;z-index:25209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" filled="f" stroked="f">
                <v:textbox>
                  <w:txbxContent>
                    <w:p w14:paraId="5C5AB039"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86272" behindDoc="0" locked="0" layoutInCell="1" allowOverlap="1" wp14:anchorId="6EA32AE5" wp14:editId="04B195CC">
                <wp:simplePos x="0" y="0"/>
                <wp:positionH relativeFrom="column">
                  <wp:posOffset>5212291</wp:posOffset>
                </wp:positionH>
                <wp:positionV relativeFrom="paragraph">
                  <wp:posOffset>7785735</wp:posOffset>
                </wp:positionV>
                <wp:extent cx="7089140" cy="652780"/>
                <wp:effectExtent l="0" t="0" r="0" b="0"/>
                <wp:wrapNone/>
                <wp:docPr id="371" name="Parallelogram 371"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FECB3" id="Parallelogram 371" o:spid="_x0000_s1026" type="#_x0000_t7" alt="Title: Shape" style="position:absolute;margin-left:410.4pt;margin-top:613.05pt;width:558.2pt;height:51.4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085248" behindDoc="0" locked="0" layoutInCell="1" allowOverlap="1" wp14:anchorId="2BCC574D" wp14:editId="593DF48C">
                <wp:simplePos x="0" y="0"/>
                <wp:positionH relativeFrom="column">
                  <wp:posOffset>-1576917</wp:posOffset>
                </wp:positionH>
                <wp:positionV relativeFrom="paragraph">
                  <wp:posOffset>7785735</wp:posOffset>
                </wp:positionV>
                <wp:extent cx="7089140" cy="652780"/>
                <wp:effectExtent l="0" t="0" r="0" b="0"/>
                <wp:wrapNone/>
                <wp:docPr id="372" name="Parallelogram 372"/>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D75D5"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34E5548"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C574D" id="Parallelogram 372" o:spid="_x0000_s1162" type="#_x0000_t7" style="position:absolute;margin-left:-124.15pt;margin-top:613.05pt;width:558.2pt;height:51.4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" adj="1379" fillcolor="#ffc40c [3208]" stroked="f" strokeweight="3pt">
                <v:textbox>
                  <w:txbxContent>
                    <w:p w14:paraId="656D75D5"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34E5548" w14:textId="77777777" w:rsidR="00FB3596" w:rsidRDefault="00FB3596" w:rsidP="006E682A">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089344" behindDoc="0" locked="0" layoutInCell="1" allowOverlap="1" wp14:anchorId="38DB74F4" wp14:editId="5622832A">
                <wp:simplePos x="0" y="0"/>
                <wp:positionH relativeFrom="column">
                  <wp:posOffset>2353733</wp:posOffset>
                </wp:positionH>
                <wp:positionV relativeFrom="paragraph">
                  <wp:posOffset>1402503</wp:posOffset>
                </wp:positionV>
                <wp:extent cx="3733377" cy="2378710"/>
                <wp:effectExtent l="0" t="0" r="0" b="2540"/>
                <wp:wrapNone/>
                <wp:docPr id="373" name="Text Box 373"/>
                <wp:cNvGraphicFramePr/>
                <a:graphic xmlns:a="http://schemas.openxmlformats.org/drawingml/2006/main">
                  <a:graphicData uri="http://schemas.microsoft.com/office/word/2010/wordprocessingShape">
                    <wps:wsp>
                      <wps:cNvSpPr txBox="1"/>
                      <wps:spPr>
                        <a:xfrm>
                          <a:off x="0" y="0"/>
                          <a:ext cx="3733377" cy="23787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3714AE" w14:textId="5350A2DE" w:rsidR="00FB3596" w:rsidRDefault="00FB3596" w:rsidP="005018AE">
                            <w:pPr>
                              <w:jc w:val="center"/>
                              <w:rPr>
                                <w:rStyle w:val="Strong"/>
                                <w:rFonts w:ascii="Arial" w:eastAsia="Times New Roman" w:hAnsi="Arial" w:cs="Arial"/>
                                <w:color w:val="222222"/>
                                <w:sz w:val="27"/>
                                <w:szCs w:val="27"/>
                                <w:lang w:val="en-IN" w:eastAsia="en-IN"/>
                              </w:rPr>
                            </w:pPr>
                            <w:r w:rsidRPr="005018AE">
                              <w:rPr>
                                <w:rStyle w:val="Strong"/>
                                <w:rFonts w:ascii="Arial" w:eastAsia="Times New Roman" w:hAnsi="Arial" w:cs="Arial"/>
                                <w:color w:val="222222"/>
                                <w:sz w:val="27"/>
                                <w:szCs w:val="27"/>
                                <w:lang w:val="en-IN" w:eastAsia="en-IN"/>
                              </w:rPr>
                              <w:t>Nano</w:t>
                            </w:r>
                          </w:p>
                          <w:p w14:paraId="58C543A9" w14:textId="4947CC68" w:rsidR="00FB3596" w:rsidRDefault="00FB3596" w:rsidP="006E682A">
                            <w:pPr>
                              <w:rPr>
                                <w:rStyle w:val="Strong"/>
                                <w:rFonts w:ascii="Roboto" w:eastAsia="Times New Roman" w:hAnsi="Roboto" w:cs="Times New Roman"/>
                                <w:color w:val="222222"/>
                                <w:sz w:val="27"/>
                                <w:szCs w:val="27"/>
                                <w:lang w:val="en-IN" w:eastAsia="en-IN"/>
                              </w:rPr>
                            </w:pPr>
                            <w:r w:rsidRPr="005018AE">
                              <w:rPr>
                                <w:rStyle w:val="Strong"/>
                                <w:rFonts w:ascii="Arial" w:eastAsia="Times New Roman" w:hAnsi="Arial" w:cs="Arial"/>
                                <w:color w:val="222222"/>
                                <w:sz w:val="27"/>
                                <w:szCs w:val="27"/>
                                <w:lang w:val="en-IN" w:eastAsia="en-IN"/>
                              </w:rPr>
                              <w:t>The nano command is a good text editor that denotes keywords with color and can recognize most languages</w:t>
                            </w:r>
                            <w:r>
                              <w:rPr>
                                <w:rStyle w:val="Strong"/>
                                <w:rFonts w:ascii="Arial" w:eastAsia="Times New Roman" w:hAnsi="Arial" w:cs="Arial"/>
                                <w:color w:val="222222"/>
                                <w:sz w:val="27"/>
                                <w:szCs w:val="27"/>
                                <w:lang w:val="en-IN" w:eastAsia="en-IN"/>
                              </w:rPr>
                              <w:t>.</w:t>
                            </w:r>
                            <w:r w:rsidRPr="005018AE">
                              <w:t xml:space="preserve"> </w:t>
                            </w:r>
                            <w:r w:rsidRPr="005018AE">
                              <w:rPr>
                                <w:rStyle w:val="Strong"/>
                                <w:rFonts w:ascii="Arial" w:eastAsia="Times New Roman" w:hAnsi="Arial" w:cs="Arial"/>
                                <w:color w:val="222222"/>
                                <w:sz w:val="27"/>
                                <w:szCs w:val="27"/>
                                <w:lang w:val="en-IN" w:eastAsia="en-IN"/>
                              </w:rPr>
                              <w:t>For example, if you need to make a new file named "check.txt", you can create it by using the command “nano check.txt”.</w:t>
                            </w:r>
                          </w:p>
                          <w:p w14:paraId="22C17EEA" w14:textId="77777777" w:rsidR="00FB3596" w:rsidRDefault="00FB3596" w:rsidP="006E682A">
                            <w:pPr>
                              <w:rPr>
                                <w:rStyle w:val="Strong"/>
                                <w:rFonts w:ascii="Roboto" w:eastAsia="Times New Roman" w:hAnsi="Roboto" w:cs="Times New Roman"/>
                                <w:color w:val="222222"/>
                                <w:sz w:val="27"/>
                                <w:szCs w:val="27"/>
                                <w:lang w:val="en-IN" w:eastAsia="en-IN"/>
                              </w:rPr>
                            </w:pPr>
                          </w:p>
                          <w:p w14:paraId="742EACA6" w14:textId="77777777" w:rsidR="00FB3596" w:rsidRDefault="00FB3596" w:rsidP="006E682A">
                            <w:pPr>
                              <w:rPr>
                                <w:rStyle w:val="Strong"/>
                                <w:rFonts w:ascii="Roboto" w:eastAsia="Times New Roman" w:hAnsi="Roboto" w:cs="Times New Roman"/>
                                <w:color w:val="222222"/>
                                <w:sz w:val="27"/>
                                <w:szCs w:val="27"/>
                                <w:lang w:val="en-IN" w:eastAsia="en-IN"/>
                              </w:rPr>
                            </w:pPr>
                          </w:p>
                          <w:p w14:paraId="3DA24DBF" w14:textId="77777777" w:rsidR="00FB3596" w:rsidRDefault="00FB3596" w:rsidP="006E682A">
                            <w:pPr>
                              <w:rPr>
                                <w:rStyle w:val="Strong"/>
                                <w:rFonts w:ascii="Roboto" w:eastAsia="Times New Roman" w:hAnsi="Roboto" w:cs="Times New Roman"/>
                                <w:color w:val="222222"/>
                                <w:sz w:val="27"/>
                                <w:szCs w:val="27"/>
                                <w:lang w:val="en-IN" w:eastAsia="en-IN"/>
                              </w:rPr>
                            </w:pPr>
                          </w:p>
                          <w:p w14:paraId="168D7287" w14:textId="77777777" w:rsidR="00FB3596" w:rsidRDefault="00FB3596" w:rsidP="006E682A">
                            <w:pPr>
                              <w:rPr>
                                <w:rStyle w:val="Strong"/>
                                <w:rFonts w:ascii="Roboto" w:eastAsia="Times New Roman" w:hAnsi="Roboto" w:cs="Times New Roman"/>
                                <w:color w:val="222222"/>
                                <w:sz w:val="27"/>
                                <w:szCs w:val="27"/>
                                <w:lang w:val="en-IN" w:eastAsia="en-IN"/>
                              </w:rPr>
                            </w:pPr>
                          </w:p>
                          <w:p w14:paraId="4B6F6C39" w14:textId="77777777" w:rsidR="00FB3596" w:rsidRDefault="00FB3596" w:rsidP="006E682A">
                            <w:pPr>
                              <w:rPr>
                                <w:rStyle w:val="Strong"/>
                                <w:rFonts w:ascii="Roboto" w:eastAsia="Times New Roman" w:hAnsi="Roboto" w:cs="Times New Roman"/>
                                <w:color w:val="222222"/>
                                <w:sz w:val="27"/>
                                <w:szCs w:val="27"/>
                                <w:lang w:val="en-IN" w:eastAsia="en-IN"/>
                              </w:rPr>
                            </w:pPr>
                          </w:p>
                          <w:p w14:paraId="0C97B5FB" w14:textId="77777777" w:rsidR="00FB3596" w:rsidRPr="0093030D" w:rsidRDefault="00FB3596" w:rsidP="006E682A">
                            <w:pPr>
                              <w:rPr>
                                <w:lang w:val="en-IN"/>
                              </w:rPr>
                            </w:pPr>
                          </w:p>
                          <w:p w14:paraId="332D078C"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B74F4" id="Text Box 373" o:spid="_x0000_s1163" type="#_x0000_t202" style="position:absolute;margin-left:185.35pt;margin-top:110.45pt;width:293.95pt;height:187.3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" filled="f" stroked="f">
                <v:textbox>
                  <w:txbxContent>
                    <w:p w14:paraId="0A3714AE" w14:textId="5350A2DE" w:rsidR="00FB3596" w:rsidRDefault="00FB3596" w:rsidP="005018AE">
                      <w:pPr>
                        <w:jc w:val="center"/>
                        <w:rPr>
                          <w:rStyle w:val="Strong"/>
                          <w:rFonts w:ascii="Arial" w:eastAsia="Times New Roman" w:hAnsi="Arial" w:cs="Arial"/>
                          <w:color w:val="222222"/>
                          <w:sz w:val="27"/>
                          <w:szCs w:val="27"/>
                          <w:lang w:val="en-IN" w:eastAsia="en-IN"/>
                        </w:rPr>
                      </w:pPr>
                      <w:r w:rsidRPr="005018AE">
                        <w:rPr>
                          <w:rStyle w:val="Strong"/>
                          <w:rFonts w:ascii="Arial" w:eastAsia="Times New Roman" w:hAnsi="Arial" w:cs="Arial"/>
                          <w:color w:val="222222"/>
                          <w:sz w:val="27"/>
                          <w:szCs w:val="27"/>
                          <w:lang w:val="en-IN" w:eastAsia="en-IN"/>
                        </w:rPr>
                        <w:t>Nano</w:t>
                      </w:r>
                    </w:p>
                    <w:p w14:paraId="58C543A9" w14:textId="4947CC68" w:rsidR="00FB3596" w:rsidRDefault="00FB3596" w:rsidP="006E682A">
                      <w:pPr>
                        <w:rPr>
                          <w:rStyle w:val="Strong"/>
                          <w:rFonts w:ascii="Roboto" w:eastAsia="Times New Roman" w:hAnsi="Roboto" w:cs="Times New Roman"/>
                          <w:color w:val="222222"/>
                          <w:sz w:val="27"/>
                          <w:szCs w:val="27"/>
                          <w:lang w:val="en-IN" w:eastAsia="en-IN"/>
                        </w:rPr>
                      </w:pPr>
                      <w:r w:rsidRPr="005018AE">
                        <w:rPr>
                          <w:rStyle w:val="Strong"/>
                          <w:rFonts w:ascii="Arial" w:eastAsia="Times New Roman" w:hAnsi="Arial" w:cs="Arial"/>
                          <w:color w:val="222222"/>
                          <w:sz w:val="27"/>
                          <w:szCs w:val="27"/>
                          <w:lang w:val="en-IN" w:eastAsia="en-IN"/>
                        </w:rPr>
                        <w:t>The nano command is a good text editor that denotes keywords with color and can recognize most languages</w:t>
                      </w:r>
                      <w:r>
                        <w:rPr>
                          <w:rStyle w:val="Strong"/>
                          <w:rFonts w:ascii="Arial" w:eastAsia="Times New Roman" w:hAnsi="Arial" w:cs="Arial"/>
                          <w:color w:val="222222"/>
                          <w:sz w:val="27"/>
                          <w:szCs w:val="27"/>
                          <w:lang w:val="en-IN" w:eastAsia="en-IN"/>
                        </w:rPr>
                        <w:t>.</w:t>
                      </w:r>
                      <w:r w:rsidRPr="005018AE">
                        <w:t xml:space="preserve"> </w:t>
                      </w:r>
                      <w:r w:rsidRPr="005018AE">
                        <w:rPr>
                          <w:rStyle w:val="Strong"/>
                          <w:rFonts w:ascii="Arial" w:eastAsia="Times New Roman" w:hAnsi="Arial" w:cs="Arial"/>
                          <w:color w:val="222222"/>
                          <w:sz w:val="27"/>
                          <w:szCs w:val="27"/>
                          <w:lang w:val="en-IN" w:eastAsia="en-IN"/>
                        </w:rPr>
                        <w:t>For example, if you need to make a new file named "check.txt", you can create it by using the command “nano check.txt”.</w:t>
                      </w:r>
                    </w:p>
                    <w:p w14:paraId="22C17EEA" w14:textId="77777777" w:rsidR="00FB3596" w:rsidRDefault="00FB3596" w:rsidP="006E682A">
                      <w:pPr>
                        <w:rPr>
                          <w:rStyle w:val="Strong"/>
                          <w:rFonts w:ascii="Roboto" w:eastAsia="Times New Roman" w:hAnsi="Roboto" w:cs="Times New Roman"/>
                          <w:color w:val="222222"/>
                          <w:sz w:val="27"/>
                          <w:szCs w:val="27"/>
                          <w:lang w:val="en-IN" w:eastAsia="en-IN"/>
                        </w:rPr>
                      </w:pPr>
                    </w:p>
                    <w:p w14:paraId="742EACA6" w14:textId="77777777" w:rsidR="00FB3596" w:rsidRDefault="00FB3596" w:rsidP="006E682A">
                      <w:pPr>
                        <w:rPr>
                          <w:rStyle w:val="Strong"/>
                          <w:rFonts w:ascii="Roboto" w:eastAsia="Times New Roman" w:hAnsi="Roboto" w:cs="Times New Roman"/>
                          <w:color w:val="222222"/>
                          <w:sz w:val="27"/>
                          <w:szCs w:val="27"/>
                          <w:lang w:val="en-IN" w:eastAsia="en-IN"/>
                        </w:rPr>
                      </w:pPr>
                    </w:p>
                    <w:p w14:paraId="3DA24DBF" w14:textId="77777777" w:rsidR="00FB3596" w:rsidRDefault="00FB3596" w:rsidP="006E682A">
                      <w:pPr>
                        <w:rPr>
                          <w:rStyle w:val="Strong"/>
                          <w:rFonts w:ascii="Roboto" w:eastAsia="Times New Roman" w:hAnsi="Roboto" w:cs="Times New Roman"/>
                          <w:color w:val="222222"/>
                          <w:sz w:val="27"/>
                          <w:szCs w:val="27"/>
                          <w:lang w:val="en-IN" w:eastAsia="en-IN"/>
                        </w:rPr>
                      </w:pPr>
                    </w:p>
                    <w:p w14:paraId="168D7287" w14:textId="77777777" w:rsidR="00FB3596" w:rsidRDefault="00FB3596" w:rsidP="006E682A">
                      <w:pPr>
                        <w:rPr>
                          <w:rStyle w:val="Strong"/>
                          <w:rFonts w:ascii="Roboto" w:eastAsia="Times New Roman" w:hAnsi="Roboto" w:cs="Times New Roman"/>
                          <w:color w:val="222222"/>
                          <w:sz w:val="27"/>
                          <w:szCs w:val="27"/>
                          <w:lang w:val="en-IN" w:eastAsia="en-IN"/>
                        </w:rPr>
                      </w:pPr>
                    </w:p>
                    <w:p w14:paraId="4B6F6C39" w14:textId="77777777" w:rsidR="00FB3596" w:rsidRDefault="00FB3596" w:rsidP="006E682A">
                      <w:pPr>
                        <w:rPr>
                          <w:rStyle w:val="Strong"/>
                          <w:rFonts w:ascii="Roboto" w:eastAsia="Times New Roman" w:hAnsi="Roboto" w:cs="Times New Roman"/>
                          <w:color w:val="222222"/>
                          <w:sz w:val="27"/>
                          <w:szCs w:val="27"/>
                          <w:lang w:val="en-IN" w:eastAsia="en-IN"/>
                        </w:rPr>
                      </w:pPr>
                    </w:p>
                    <w:p w14:paraId="0C97B5FB" w14:textId="77777777" w:rsidR="00FB3596" w:rsidRPr="0093030D" w:rsidRDefault="00FB3596" w:rsidP="006E682A">
                      <w:pPr>
                        <w:rPr>
                          <w:lang w:val="en-IN"/>
                        </w:rPr>
                      </w:pPr>
                    </w:p>
                    <w:p w14:paraId="332D078C" w14:textId="77777777" w:rsidR="00FB3596" w:rsidRDefault="00FB3596" w:rsidP="006E682A"/>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87296" behindDoc="0" locked="0" layoutInCell="1" allowOverlap="1" wp14:anchorId="050EC9E3" wp14:editId="2363C4F6">
                <wp:simplePos x="0" y="0"/>
                <wp:positionH relativeFrom="column">
                  <wp:posOffset>2209800</wp:posOffset>
                </wp:positionH>
                <wp:positionV relativeFrom="paragraph">
                  <wp:posOffset>674370</wp:posOffset>
                </wp:positionV>
                <wp:extent cx="3877733" cy="2954867"/>
                <wp:effectExtent l="0" t="0" r="8890" b="0"/>
                <wp:wrapNone/>
                <wp:docPr id="374" name="Rectangle: Single Corner Snipped 374"/>
                <wp:cNvGraphicFramePr/>
                <a:graphic xmlns:a="http://schemas.openxmlformats.org/drawingml/2006/main">
                  <a:graphicData uri="http://schemas.microsoft.com/office/word/2010/wordprocessingShape">
                    <wps:wsp>
                      <wps:cNvSpPr/>
                      <wps:spPr>
                        <a:xfrm flipH="1">
                          <a:off x="0" y="0"/>
                          <a:ext cx="3877733" cy="2954867"/>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65854"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EC9E3" id="Rectangle: Single Corner Snipped 374" o:spid="_x0000_s1164" style="position:absolute;margin-left:174pt;margin-top:53.1pt;width:305.35pt;height:232.6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9548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" adj="-11796480,,5400" path="m,l2826155,,3877733,1051578r,1903289l,2954867,,xe" fillcolor="#eeece1 [3214]" stroked="f" strokeweight="3pt">
                <v:fill opacity="43947f"/>
                <v:stroke joinstyle="miter"/>
                <v:formulas/>
                <v:path arrowok="t" o:connecttype="custom" o:connectlocs="0,0;2826155,0;3877733,1051578;3877733,2954867;0,2954867;0,0" o:connectangles="0,0,0,0,0,0" textboxrect="0,0,3877733,2954867"/>
                <v:textbox>
                  <w:txbxContent>
                    <w:p w14:paraId="1D365854" w14:textId="77777777" w:rsidR="00FB3596" w:rsidRPr="0093030D" w:rsidRDefault="00FB3596" w:rsidP="006E682A">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72960" behindDoc="0" locked="0" layoutInCell="1" allowOverlap="1" wp14:anchorId="4587CD62" wp14:editId="05DF1567">
                <wp:simplePos x="0" y="0"/>
                <wp:positionH relativeFrom="column">
                  <wp:posOffset>-129540</wp:posOffset>
                </wp:positionH>
                <wp:positionV relativeFrom="paragraph">
                  <wp:posOffset>-3535045</wp:posOffset>
                </wp:positionV>
                <wp:extent cx="1805940" cy="1790700"/>
                <wp:effectExtent l="0" t="0" r="3810" b="0"/>
                <wp:wrapNone/>
                <wp:docPr id="375" name="Rectangle: Single Corner Snipped 375"/>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0925DB"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7CD62" id="Rectangle: Single Corner Snipped 375" o:spid="_x0000_s1165" style="position:absolute;margin-left:-10.2pt;margin-top:-278.35pt;width:142.2pt;height:141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De/G8M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6D0925DB"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73984" behindDoc="0" locked="0" layoutInCell="1" allowOverlap="1" wp14:anchorId="5A44BA00" wp14:editId="19A08AF0">
                <wp:simplePos x="0" y="0"/>
                <wp:positionH relativeFrom="column">
                  <wp:posOffset>4472940</wp:posOffset>
                </wp:positionH>
                <wp:positionV relativeFrom="paragraph">
                  <wp:posOffset>-8663306</wp:posOffset>
                </wp:positionV>
                <wp:extent cx="2435860" cy="2400300"/>
                <wp:effectExtent l="0" t="0" r="2540" b="0"/>
                <wp:wrapNone/>
                <wp:docPr id="376" name="Rectangle: Single Corner Snipped 376"/>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6EBCF9" w14:textId="77777777" w:rsidR="00FB3596" w:rsidRDefault="00FB3596" w:rsidP="006E682A">
                            <w:pPr>
                              <w:pStyle w:val="Heading3"/>
                              <w:spacing w:before="0"/>
                              <w:jc w:val="left"/>
                              <w:rPr>
                                <w:color w:val="FFC40C" w:themeColor="accent5"/>
                                <w:sz w:val="34"/>
                                <w:szCs w:val="34"/>
                                <w:lang w:val="en-IN"/>
                              </w:rPr>
                            </w:pPr>
                          </w:p>
                          <w:p w14:paraId="45547685"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453B2E4"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A02C838"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BA00" id="Rectangle: Single Corner Snipped 376" o:spid="_x0000_s1166" style="position:absolute;margin-left:352.2pt;margin-top:-682.15pt;width:191.8pt;height:189pt;flip:x 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PcoAad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3A6EBCF9" w14:textId="77777777" w:rsidR="00FB3596" w:rsidRDefault="00FB3596" w:rsidP="006E682A">
                      <w:pPr>
                        <w:pStyle w:val="Heading3"/>
                        <w:spacing w:before="0"/>
                        <w:jc w:val="left"/>
                        <w:rPr>
                          <w:color w:val="FFC40C" w:themeColor="accent5"/>
                          <w:sz w:val="34"/>
                          <w:szCs w:val="34"/>
                          <w:lang w:val="en-IN"/>
                        </w:rPr>
                      </w:pPr>
                    </w:p>
                    <w:p w14:paraId="45547685"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453B2E4"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A02C838"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71936" behindDoc="0" locked="0" layoutInCell="1" allowOverlap="1" wp14:anchorId="3EFED31C" wp14:editId="50F59C4F">
                <wp:simplePos x="0" y="0"/>
                <wp:positionH relativeFrom="column">
                  <wp:posOffset>1089660</wp:posOffset>
                </wp:positionH>
                <wp:positionV relativeFrom="paragraph">
                  <wp:posOffset>-6918325</wp:posOffset>
                </wp:positionV>
                <wp:extent cx="3981450" cy="3981450"/>
                <wp:effectExtent l="0" t="0" r="0" b="0"/>
                <wp:wrapNone/>
                <wp:docPr id="377" name="Rectangle: Diagonal Corners Snipped 377"/>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3FCDA"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0481216"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ED31C" id="Rectangle: Diagonal Corners Snipped 377" o:spid="_x0000_s1167" style="position:absolute;margin-left:85.8pt;margin-top:-544.75pt;width:313.5pt;height:313.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5943FCDA"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0481216" w14:textId="77777777" w:rsidR="00FB3596" w:rsidRPr="00CB0CFF" w:rsidRDefault="00FB3596" w:rsidP="006E682A">
                      <w:pPr>
                        <w:rPr>
                          <w:lang w:val="en-IN"/>
                        </w:rPr>
                      </w:pPr>
                    </w:p>
                  </w:txbxContent>
                </v:textbox>
              </v:shape>
            </w:pict>
          </mc:Fallback>
        </mc:AlternateContent>
      </w:r>
    </w:p>
    <w:p w14:paraId="6824FECC" w14:textId="77777777" w:rsidR="006E682A" w:rsidRPr="00127C5F" w:rsidRDefault="006E682A" w:rsidP="006E682A">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078080" behindDoc="0" locked="0" layoutInCell="1" allowOverlap="1" wp14:anchorId="797A52F2" wp14:editId="64CCFC5B">
                <wp:simplePos x="0" y="0"/>
                <wp:positionH relativeFrom="column">
                  <wp:posOffset>0</wp:posOffset>
                </wp:positionH>
                <wp:positionV relativeFrom="paragraph">
                  <wp:posOffset>-259080</wp:posOffset>
                </wp:positionV>
                <wp:extent cx="3147060" cy="2560320"/>
                <wp:effectExtent l="0" t="0" r="0" b="0"/>
                <wp:wrapNone/>
                <wp:docPr id="378" name="Rectangle: Single Corner Snipped 378"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8E5C69" w14:textId="77777777" w:rsidR="00FB3596" w:rsidRDefault="00FB3596" w:rsidP="006E682A">
                            <w:pPr>
                              <w:pStyle w:val="Heading1"/>
                              <w:rPr>
                                <w:color w:val="571745" w:themeColor="text2"/>
                              </w:rPr>
                            </w:pPr>
                          </w:p>
                          <w:p w14:paraId="697BFB9D" w14:textId="34B30B9F" w:rsidR="00FB3596" w:rsidRPr="00F7167D" w:rsidRDefault="00FB3596" w:rsidP="006E682A">
                            <w:pPr>
                              <w:pStyle w:val="Heading1"/>
                            </w:pPr>
                            <w:r>
                              <w:rPr>
                                <w:color w:val="571745" w:themeColor="text2"/>
                              </w:rPr>
                              <w:t>COMMAND 15</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A52F2" id="Rectangle: Single Corner Snipped 378" o:spid="_x0000_s1168" alt="Title: Shape" style="position:absolute;margin-left:0;margin-top:-20.4pt;width:247.8pt;height:201.6pt;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MglGv7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D8E5C69" w14:textId="77777777" w:rsidR="00FB3596" w:rsidRDefault="00FB3596" w:rsidP="006E682A">
                      <w:pPr>
                        <w:pStyle w:val="Heading1"/>
                        <w:rPr>
                          <w:color w:val="571745" w:themeColor="text2"/>
                        </w:rPr>
                      </w:pPr>
                    </w:p>
                    <w:p w14:paraId="697BFB9D" w14:textId="34B30B9F" w:rsidR="00FB3596" w:rsidRPr="00F7167D" w:rsidRDefault="00FB3596" w:rsidP="006E682A">
                      <w:pPr>
                        <w:pStyle w:val="Heading1"/>
                      </w:pPr>
                      <w:r>
                        <w:rPr>
                          <w:color w:val="571745" w:themeColor="text2"/>
                        </w:rPr>
                        <w:t>COMMAND 15</w:t>
                      </w:r>
                    </w:p>
                  </w:txbxContent>
                </v:textbox>
              </v:shape>
            </w:pict>
          </mc:Fallback>
        </mc:AlternateContent>
      </w:r>
    </w:p>
    <w:p w14:paraId="6E4FB89D" w14:textId="1F09A9EC"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070912" behindDoc="0" locked="0" layoutInCell="1" allowOverlap="1" wp14:anchorId="0289CCB2" wp14:editId="22216747">
                <wp:simplePos x="0" y="0"/>
                <wp:positionH relativeFrom="margin">
                  <wp:posOffset>6426200</wp:posOffset>
                </wp:positionH>
                <wp:positionV relativeFrom="margin">
                  <wp:posOffset>1318260</wp:posOffset>
                </wp:positionV>
                <wp:extent cx="1356995" cy="868680"/>
                <wp:effectExtent l="0" t="0" r="0" b="7620"/>
                <wp:wrapNone/>
                <wp:docPr id="381"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5166D22A"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289CCB2" id="_x0000_s1169" style="position:absolute;margin-left:506pt;margin-top:103.8pt;width:106.85pt;height:68.4pt;rotation:180;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TCA/0z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5166D22A"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036A5D71" w14:textId="77777777" w:rsidR="006E682A" w:rsidRDefault="006E682A" w:rsidP="006E682A">
      <w:pPr>
        <w:tabs>
          <w:tab w:val="left" w:pos="2400"/>
        </w:tabs>
      </w:pPr>
    </w:p>
    <w:p w14:paraId="228F7C03" w14:textId="77777777" w:rsidR="006E682A" w:rsidRDefault="006E682A" w:rsidP="006E682A">
      <w:pPr>
        <w:tabs>
          <w:tab w:val="left" w:pos="2400"/>
        </w:tabs>
      </w:pPr>
      <w:r>
        <w:rPr>
          <w:noProof/>
          <w:color w:val="D0300F" w:themeColor="accent6" w:themeShade="BF"/>
        </w:rPr>
        <mc:AlternateContent>
          <mc:Choice Requires="wps">
            <w:drawing>
              <wp:anchor distT="0" distB="0" distL="114300" distR="114300" simplePos="0" relativeHeight="252096512" behindDoc="0" locked="0" layoutInCell="1" allowOverlap="1" wp14:anchorId="3BC6E146" wp14:editId="57BD1205">
                <wp:simplePos x="0" y="0"/>
                <wp:positionH relativeFrom="column">
                  <wp:posOffset>6160770</wp:posOffset>
                </wp:positionH>
                <wp:positionV relativeFrom="paragraph">
                  <wp:posOffset>7295303</wp:posOffset>
                </wp:positionV>
                <wp:extent cx="1417320" cy="281940"/>
                <wp:effectExtent l="0" t="0" r="0" b="3810"/>
                <wp:wrapNone/>
                <wp:docPr id="382" name="Text Box 382"/>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9FFDB7A"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6E146" id="Text Box 382" o:spid="_x0000_s1170" type="#_x0000_t202" style="position:absolute;margin-left:485.1pt;margin-top:574.45pt;width:111.6pt;height:22.2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" filled="f" stroked="f">
                <v:textbox>
                  <w:txbxContent>
                    <w:p w14:paraId="49FFDB7A"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076032" behindDoc="0" locked="0" layoutInCell="1" allowOverlap="1" wp14:anchorId="0B69309F" wp14:editId="5D7AFF54">
                <wp:simplePos x="0" y="0"/>
                <wp:positionH relativeFrom="column">
                  <wp:posOffset>5771092</wp:posOffset>
                </wp:positionH>
                <wp:positionV relativeFrom="paragraph">
                  <wp:posOffset>7117080</wp:posOffset>
                </wp:positionV>
                <wp:extent cx="7089140" cy="652780"/>
                <wp:effectExtent l="0" t="0" r="0" b="0"/>
                <wp:wrapNone/>
                <wp:docPr id="383" name="Parallelogram 38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D1F16" id="Parallelogram 383" o:spid="_x0000_s1026" type="#_x0000_t7" alt="Title: Shape" style="position:absolute;margin-left:454.4pt;margin-top:560.4pt;width:558.2pt;height:51.4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075008" behindDoc="0" locked="0" layoutInCell="1" allowOverlap="1" wp14:anchorId="52A222DD" wp14:editId="312060F6">
                <wp:simplePos x="0" y="0"/>
                <wp:positionH relativeFrom="column">
                  <wp:posOffset>-1055793</wp:posOffset>
                </wp:positionH>
                <wp:positionV relativeFrom="paragraph">
                  <wp:posOffset>7113905</wp:posOffset>
                </wp:positionV>
                <wp:extent cx="7089140" cy="652780"/>
                <wp:effectExtent l="0" t="0" r="0" b="0"/>
                <wp:wrapNone/>
                <wp:docPr id="384" name="Parallelogram 38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CBBCE"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15ADBCA8"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222DD" id="Parallelogram 384" o:spid="_x0000_s1171" type="#_x0000_t7" style="position:absolute;margin-left:-83.15pt;margin-top:560.15pt;width:558.2pt;height:51.4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" adj="1379" fillcolor="#ffc40c [3208]" stroked="f" strokeweight="3pt">
                <v:textbox>
                  <w:txbxContent>
                    <w:p w14:paraId="78ACBBCE"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15ADBCA8" w14:textId="77777777" w:rsidR="00FB3596" w:rsidRDefault="00FB3596" w:rsidP="006E682A">
                      <w:pPr>
                        <w:jc w:val="center"/>
                      </w:pPr>
                    </w:p>
                  </w:txbxContent>
                </v:textbox>
              </v:shape>
            </w:pict>
          </mc:Fallback>
        </mc:AlternateContent>
      </w:r>
    </w:p>
    <w:p w14:paraId="75954F43" w14:textId="7CD1753B" w:rsidR="006E682A" w:rsidRPr="005E6AF0" w:rsidRDefault="00A22808" w:rsidP="006E682A">
      <w:r w:rsidRPr="005714F7">
        <w:rPr>
          <w:noProof/>
          <w:color w:val="D0300F" w:themeColor="accent6" w:themeShade="BF"/>
        </w:rPr>
        <mc:AlternateContent>
          <mc:Choice Requires="wps">
            <w:drawing>
              <wp:anchor distT="0" distB="0" distL="114300" distR="114300" simplePos="0" relativeHeight="252077056" behindDoc="0" locked="0" layoutInCell="1" allowOverlap="1" wp14:anchorId="26FA255F" wp14:editId="74ACF523">
                <wp:simplePos x="0" y="0"/>
                <wp:positionH relativeFrom="column">
                  <wp:posOffset>2209800</wp:posOffset>
                </wp:positionH>
                <wp:positionV relativeFrom="paragraph">
                  <wp:posOffset>28575</wp:posOffset>
                </wp:positionV>
                <wp:extent cx="3825240" cy="3136900"/>
                <wp:effectExtent l="0" t="0" r="3810" b="6350"/>
                <wp:wrapNone/>
                <wp:docPr id="379" name="Rectangle: Single Corner Snipped 379"/>
                <wp:cNvGraphicFramePr/>
                <a:graphic xmlns:a="http://schemas.openxmlformats.org/drawingml/2006/main">
                  <a:graphicData uri="http://schemas.microsoft.com/office/word/2010/wordprocessingShape">
                    <wps:wsp>
                      <wps:cNvSpPr/>
                      <wps:spPr>
                        <a:xfrm flipH="1">
                          <a:off x="0" y="0"/>
                          <a:ext cx="3825240" cy="31369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4BFF06"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A255F" id="Rectangle: Single Corner Snipped 379" o:spid="_x0000_s1172" style="position:absolute;margin-left:174pt;margin-top:2.25pt;width:301.2pt;height:247pt;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5240,3136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" adj="-11796480,,5400" path="m,l2708880,,3825240,1116360r,2020540l,3136900,,xe" fillcolor="#eeece1 [3214]" stroked="f" strokeweight="3pt">
                <v:fill opacity="43947f"/>
                <v:stroke joinstyle="miter"/>
                <v:formulas/>
                <v:path arrowok="t" o:connecttype="custom" o:connectlocs="0,0;2708880,0;3825240,1116360;3825240,3136900;0,3136900;0,0" o:connectangles="0,0,0,0,0,0" textboxrect="0,0,3825240,3136900"/>
                <v:textbox>
                  <w:txbxContent>
                    <w:p w14:paraId="7F4BFF06" w14:textId="77777777" w:rsidR="00FB3596" w:rsidRPr="0093030D" w:rsidRDefault="00FB3596" w:rsidP="006E682A">
                      <w:pPr>
                        <w:rPr>
                          <w:lang w:val="en-IN"/>
                        </w:rPr>
                      </w:pPr>
                    </w:p>
                  </w:txbxContent>
                </v:textbox>
              </v:shape>
            </w:pict>
          </mc:Fallback>
        </mc:AlternateContent>
      </w:r>
    </w:p>
    <w:p w14:paraId="7C0EA4D0" w14:textId="77777777" w:rsidR="006E682A" w:rsidRPr="005E6AF0" w:rsidRDefault="006E682A" w:rsidP="006E682A"/>
    <w:p w14:paraId="58D5B9EB" w14:textId="50C892D5" w:rsidR="006E682A" w:rsidRPr="005E6AF0" w:rsidRDefault="00A22808" w:rsidP="006E682A">
      <w:r>
        <w:rPr>
          <w:noProof/>
          <w:color w:val="D0300F" w:themeColor="accent6" w:themeShade="BF"/>
        </w:rPr>
        <mc:AlternateContent>
          <mc:Choice Requires="wps">
            <w:drawing>
              <wp:anchor distT="0" distB="0" distL="114300" distR="114300" simplePos="0" relativeHeight="252079104" behindDoc="0" locked="0" layoutInCell="1" allowOverlap="1" wp14:anchorId="5AD685E9" wp14:editId="0D0F102E">
                <wp:simplePos x="0" y="0"/>
                <wp:positionH relativeFrom="column">
                  <wp:posOffset>2355850</wp:posOffset>
                </wp:positionH>
                <wp:positionV relativeFrom="paragraph">
                  <wp:posOffset>112395</wp:posOffset>
                </wp:positionV>
                <wp:extent cx="3556000" cy="234950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3556000" cy="23495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729762" w14:textId="5126432C" w:rsidR="00FB3596" w:rsidRDefault="00FB3596" w:rsidP="00A22808">
                            <w:pPr>
                              <w:jc w:val="center"/>
                              <w:rPr>
                                <w:rStyle w:val="Strong"/>
                                <w:rFonts w:ascii="Arial" w:eastAsia="Times New Roman" w:hAnsi="Arial" w:cs="Arial"/>
                                <w:color w:val="222222"/>
                                <w:sz w:val="27"/>
                                <w:szCs w:val="27"/>
                                <w:lang w:val="en-IN" w:eastAsia="en-IN"/>
                              </w:rPr>
                            </w:pPr>
                            <w:r w:rsidRPr="00A22808">
                              <w:rPr>
                                <w:rStyle w:val="Strong"/>
                                <w:rFonts w:ascii="Arial" w:eastAsia="Times New Roman" w:hAnsi="Arial" w:cs="Arial"/>
                                <w:color w:val="222222"/>
                                <w:sz w:val="27"/>
                                <w:szCs w:val="27"/>
                                <w:lang w:val="en-IN" w:eastAsia="en-IN"/>
                              </w:rPr>
                              <w:t>df</w:t>
                            </w:r>
                          </w:p>
                          <w:p w14:paraId="22DA969E" w14:textId="76F43A6E" w:rsidR="00FB3596" w:rsidRDefault="00FB3596" w:rsidP="006E682A">
                            <w:pPr>
                              <w:rPr>
                                <w:rStyle w:val="Strong"/>
                                <w:rFonts w:ascii="Roboto" w:eastAsia="Times New Roman" w:hAnsi="Roboto" w:cs="Times New Roman"/>
                                <w:color w:val="222222"/>
                                <w:sz w:val="27"/>
                                <w:szCs w:val="27"/>
                                <w:lang w:val="en-IN" w:eastAsia="en-IN"/>
                              </w:rPr>
                            </w:pPr>
                            <w:r w:rsidRPr="00A22808">
                              <w:rPr>
                                <w:rStyle w:val="Strong"/>
                                <w:rFonts w:ascii="Arial" w:eastAsia="Times New Roman" w:hAnsi="Arial" w:cs="Arial"/>
                                <w:color w:val="222222"/>
                                <w:sz w:val="27"/>
                                <w:szCs w:val="27"/>
                                <w:lang w:val="en-IN" w:eastAsia="en-IN"/>
                              </w:rPr>
                              <w:t xml:space="preserve"> Use the df command to see the available disk space in each of the partitions in your system. You can just type in df in the command line and you can see each mounted partition and their used/available space in % and in KBs. If you want it shown in megabytes, you can use the command “df -m”.</w:t>
                            </w:r>
                          </w:p>
                          <w:p w14:paraId="36D100D1" w14:textId="77777777" w:rsidR="00FB3596" w:rsidRDefault="00FB3596" w:rsidP="006E682A">
                            <w:pPr>
                              <w:rPr>
                                <w:rStyle w:val="Strong"/>
                                <w:rFonts w:ascii="Roboto" w:eastAsia="Times New Roman" w:hAnsi="Roboto" w:cs="Times New Roman"/>
                                <w:color w:val="222222"/>
                                <w:sz w:val="27"/>
                                <w:szCs w:val="27"/>
                                <w:lang w:val="en-IN" w:eastAsia="en-IN"/>
                              </w:rPr>
                            </w:pPr>
                          </w:p>
                          <w:p w14:paraId="0B192E77" w14:textId="77777777" w:rsidR="00FB3596" w:rsidRDefault="00FB3596" w:rsidP="006E682A">
                            <w:pPr>
                              <w:rPr>
                                <w:rStyle w:val="Strong"/>
                                <w:rFonts w:ascii="Roboto" w:eastAsia="Times New Roman" w:hAnsi="Roboto" w:cs="Times New Roman"/>
                                <w:color w:val="222222"/>
                                <w:sz w:val="27"/>
                                <w:szCs w:val="27"/>
                                <w:lang w:val="en-IN" w:eastAsia="en-IN"/>
                              </w:rPr>
                            </w:pPr>
                          </w:p>
                          <w:p w14:paraId="60184B38" w14:textId="77777777" w:rsidR="00FB3596" w:rsidRDefault="00FB3596" w:rsidP="006E682A">
                            <w:pPr>
                              <w:rPr>
                                <w:rStyle w:val="Strong"/>
                                <w:rFonts w:ascii="Roboto" w:eastAsia="Times New Roman" w:hAnsi="Roboto" w:cs="Times New Roman"/>
                                <w:color w:val="222222"/>
                                <w:sz w:val="27"/>
                                <w:szCs w:val="27"/>
                                <w:lang w:val="en-IN" w:eastAsia="en-IN"/>
                              </w:rPr>
                            </w:pPr>
                          </w:p>
                          <w:p w14:paraId="1F0A81D5" w14:textId="77777777" w:rsidR="00FB3596" w:rsidRPr="0093030D" w:rsidRDefault="00FB3596" w:rsidP="006E682A">
                            <w:pPr>
                              <w:rPr>
                                <w:lang w:val="en-IN"/>
                              </w:rPr>
                            </w:pPr>
                          </w:p>
                          <w:p w14:paraId="71237DBA"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685E9" id="Text Box 380" o:spid="_x0000_s1173" type="#_x0000_t202" style="position:absolute;margin-left:185.5pt;margin-top:8.85pt;width:280pt;height:1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" filled="f" stroked="f">
                <v:textbox>
                  <w:txbxContent>
                    <w:p w14:paraId="12729762" w14:textId="5126432C" w:rsidR="00FB3596" w:rsidRDefault="00FB3596" w:rsidP="00A22808">
                      <w:pPr>
                        <w:jc w:val="center"/>
                        <w:rPr>
                          <w:rStyle w:val="Strong"/>
                          <w:rFonts w:ascii="Arial" w:eastAsia="Times New Roman" w:hAnsi="Arial" w:cs="Arial"/>
                          <w:color w:val="222222"/>
                          <w:sz w:val="27"/>
                          <w:szCs w:val="27"/>
                          <w:lang w:val="en-IN" w:eastAsia="en-IN"/>
                        </w:rPr>
                      </w:pPr>
                      <w:r w:rsidRPr="00A22808">
                        <w:rPr>
                          <w:rStyle w:val="Strong"/>
                          <w:rFonts w:ascii="Arial" w:eastAsia="Times New Roman" w:hAnsi="Arial" w:cs="Arial"/>
                          <w:color w:val="222222"/>
                          <w:sz w:val="27"/>
                          <w:szCs w:val="27"/>
                          <w:lang w:val="en-IN" w:eastAsia="en-IN"/>
                        </w:rPr>
                        <w:t>df</w:t>
                      </w:r>
                    </w:p>
                    <w:p w14:paraId="22DA969E" w14:textId="76F43A6E" w:rsidR="00FB3596" w:rsidRDefault="00FB3596" w:rsidP="006E682A">
                      <w:pPr>
                        <w:rPr>
                          <w:rStyle w:val="Strong"/>
                          <w:rFonts w:ascii="Roboto" w:eastAsia="Times New Roman" w:hAnsi="Roboto" w:cs="Times New Roman"/>
                          <w:color w:val="222222"/>
                          <w:sz w:val="27"/>
                          <w:szCs w:val="27"/>
                          <w:lang w:val="en-IN" w:eastAsia="en-IN"/>
                        </w:rPr>
                      </w:pPr>
                      <w:r w:rsidRPr="00A22808">
                        <w:rPr>
                          <w:rStyle w:val="Strong"/>
                          <w:rFonts w:ascii="Arial" w:eastAsia="Times New Roman" w:hAnsi="Arial" w:cs="Arial"/>
                          <w:color w:val="222222"/>
                          <w:sz w:val="27"/>
                          <w:szCs w:val="27"/>
                          <w:lang w:val="en-IN" w:eastAsia="en-IN"/>
                        </w:rPr>
                        <w:t xml:space="preserve"> Use the df command to see the available disk space in each of the partitions in your system. You can just type in df in the command line and you can see each mounted partition and their used/available space in % and in KBs. If you want it shown in megabytes, you can use the command “df -m”.</w:t>
                      </w:r>
                    </w:p>
                    <w:p w14:paraId="36D100D1" w14:textId="77777777" w:rsidR="00FB3596" w:rsidRDefault="00FB3596" w:rsidP="006E682A">
                      <w:pPr>
                        <w:rPr>
                          <w:rStyle w:val="Strong"/>
                          <w:rFonts w:ascii="Roboto" w:eastAsia="Times New Roman" w:hAnsi="Roboto" w:cs="Times New Roman"/>
                          <w:color w:val="222222"/>
                          <w:sz w:val="27"/>
                          <w:szCs w:val="27"/>
                          <w:lang w:val="en-IN" w:eastAsia="en-IN"/>
                        </w:rPr>
                      </w:pPr>
                    </w:p>
                    <w:p w14:paraId="0B192E77" w14:textId="77777777" w:rsidR="00FB3596" w:rsidRDefault="00FB3596" w:rsidP="006E682A">
                      <w:pPr>
                        <w:rPr>
                          <w:rStyle w:val="Strong"/>
                          <w:rFonts w:ascii="Roboto" w:eastAsia="Times New Roman" w:hAnsi="Roboto" w:cs="Times New Roman"/>
                          <w:color w:val="222222"/>
                          <w:sz w:val="27"/>
                          <w:szCs w:val="27"/>
                          <w:lang w:val="en-IN" w:eastAsia="en-IN"/>
                        </w:rPr>
                      </w:pPr>
                    </w:p>
                    <w:p w14:paraId="60184B38" w14:textId="77777777" w:rsidR="00FB3596" w:rsidRDefault="00FB3596" w:rsidP="006E682A">
                      <w:pPr>
                        <w:rPr>
                          <w:rStyle w:val="Strong"/>
                          <w:rFonts w:ascii="Roboto" w:eastAsia="Times New Roman" w:hAnsi="Roboto" w:cs="Times New Roman"/>
                          <w:color w:val="222222"/>
                          <w:sz w:val="27"/>
                          <w:szCs w:val="27"/>
                          <w:lang w:val="en-IN" w:eastAsia="en-IN"/>
                        </w:rPr>
                      </w:pPr>
                    </w:p>
                    <w:p w14:paraId="1F0A81D5" w14:textId="77777777" w:rsidR="00FB3596" w:rsidRPr="0093030D" w:rsidRDefault="00FB3596" w:rsidP="006E682A">
                      <w:pPr>
                        <w:rPr>
                          <w:lang w:val="en-IN"/>
                        </w:rPr>
                      </w:pPr>
                    </w:p>
                    <w:p w14:paraId="71237DBA" w14:textId="77777777" w:rsidR="00FB3596" w:rsidRDefault="00FB3596" w:rsidP="006E682A"/>
                  </w:txbxContent>
                </v:textbox>
              </v:shape>
            </w:pict>
          </mc:Fallback>
        </mc:AlternateContent>
      </w:r>
    </w:p>
    <w:p w14:paraId="1A4A5E0A" w14:textId="77777777" w:rsidR="006E682A" w:rsidRPr="005E6AF0" w:rsidRDefault="006E682A" w:rsidP="006E682A"/>
    <w:p w14:paraId="32066E2A" w14:textId="77777777" w:rsidR="006E682A" w:rsidRPr="005E6AF0" w:rsidRDefault="006E682A" w:rsidP="006E682A"/>
    <w:p w14:paraId="3BBD1481" w14:textId="77777777" w:rsidR="006E682A" w:rsidRPr="005E6AF0" w:rsidRDefault="006E682A" w:rsidP="006E682A"/>
    <w:p w14:paraId="5FC86B22" w14:textId="77777777" w:rsidR="006E682A" w:rsidRPr="005E6AF0" w:rsidRDefault="006E682A" w:rsidP="006E682A"/>
    <w:p w14:paraId="26C2E220" w14:textId="77777777" w:rsidR="006E682A" w:rsidRPr="005E6AF0" w:rsidRDefault="006E682A" w:rsidP="006E682A"/>
    <w:p w14:paraId="1D69B93F" w14:textId="77777777" w:rsidR="006E682A" w:rsidRPr="005E6AF0" w:rsidRDefault="006E682A" w:rsidP="006E682A"/>
    <w:p w14:paraId="7BF474A2" w14:textId="77777777" w:rsidR="006E682A" w:rsidRPr="005E6AF0" w:rsidRDefault="006E682A" w:rsidP="006E682A"/>
    <w:p w14:paraId="6C2B6761" w14:textId="77777777" w:rsidR="006E682A" w:rsidRPr="005E6AF0" w:rsidRDefault="006E682A" w:rsidP="006E682A">
      <w:r>
        <w:rPr>
          <w:noProof/>
          <w:color w:val="D0300F" w:themeColor="accent6" w:themeShade="BF"/>
        </w:rPr>
        <mc:AlternateContent>
          <mc:Choice Requires="wps">
            <w:drawing>
              <wp:anchor distT="0" distB="0" distL="114300" distR="114300" simplePos="0" relativeHeight="252080128" behindDoc="0" locked="0" layoutInCell="1" allowOverlap="1" wp14:anchorId="42348DB1" wp14:editId="3FFF09E7">
                <wp:simplePos x="0" y="0"/>
                <wp:positionH relativeFrom="column">
                  <wp:posOffset>1219200</wp:posOffset>
                </wp:positionH>
                <wp:positionV relativeFrom="paragraph">
                  <wp:posOffset>3810</wp:posOffset>
                </wp:positionV>
                <wp:extent cx="5791200" cy="324485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5791200" cy="32448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8119DF7" w14:textId="6E8D3696" w:rsidR="00FB3596" w:rsidRDefault="00FB3596" w:rsidP="006E682A">
                            <w:r>
                              <w:rPr>
                                <w:noProof/>
                              </w:rPr>
                              <w:drawing>
                                <wp:inline distT="0" distB="0" distL="0" distR="0" wp14:anchorId="3A74042A" wp14:editId="1C15DFAF">
                                  <wp:extent cx="6020387" cy="3060700"/>
                                  <wp:effectExtent l="0" t="0" r="0" b="635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8470" cy="30648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48DB1" id="Text Box 385" o:spid="_x0000_s1174" type="#_x0000_t202" style="position:absolute;margin-left:96pt;margin-top:.3pt;width:456pt;height:255.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" filled="f" stroked="f">
                <v:textbox>
                  <w:txbxContent>
                    <w:p w14:paraId="28119DF7" w14:textId="6E8D3696" w:rsidR="00FB3596" w:rsidRDefault="00FB3596" w:rsidP="006E682A">
                      <w:r>
                        <w:rPr>
                          <w:noProof/>
                        </w:rPr>
                        <w:drawing>
                          <wp:inline distT="0" distB="0" distL="0" distR="0" wp14:anchorId="3A74042A" wp14:editId="1C15DFAF">
                            <wp:extent cx="6020387" cy="3060700"/>
                            <wp:effectExtent l="0" t="0" r="0" b="635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8470" cy="3064809"/>
                                    </a:xfrm>
                                    <a:prstGeom prst="rect">
                                      <a:avLst/>
                                    </a:prstGeom>
                                  </pic:spPr>
                                </pic:pic>
                              </a:graphicData>
                            </a:graphic>
                          </wp:inline>
                        </w:drawing>
                      </w:r>
                    </w:p>
                  </w:txbxContent>
                </v:textbox>
              </v:shape>
            </w:pict>
          </mc:Fallback>
        </mc:AlternateContent>
      </w:r>
    </w:p>
    <w:p w14:paraId="5829F03E" w14:textId="77777777" w:rsidR="006E682A" w:rsidRPr="005E6AF0" w:rsidRDefault="006E682A" w:rsidP="006E682A"/>
    <w:p w14:paraId="5BF26C0A" w14:textId="77777777" w:rsidR="006E682A" w:rsidRPr="005E6AF0" w:rsidRDefault="006E682A" w:rsidP="006E682A"/>
    <w:p w14:paraId="7E279C96" w14:textId="77777777" w:rsidR="006E682A" w:rsidRPr="005E6AF0" w:rsidRDefault="006E682A" w:rsidP="006E682A"/>
    <w:p w14:paraId="50AF2858" w14:textId="77777777" w:rsidR="006E682A" w:rsidRPr="005E6AF0" w:rsidRDefault="006E682A" w:rsidP="006E682A"/>
    <w:p w14:paraId="6AAB8990" w14:textId="77777777" w:rsidR="006E682A" w:rsidRPr="005E6AF0" w:rsidRDefault="006E682A" w:rsidP="006E682A"/>
    <w:p w14:paraId="51C95219" w14:textId="77777777" w:rsidR="006E682A" w:rsidRPr="005E6AF0" w:rsidRDefault="006E682A" w:rsidP="006E682A"/>
    <w:p w14:paraId="335F5B6E" w14:textId="77777777" w:rsidR="006E682A" w:rsidRDefault="006E682A" w:rsidP="006E682A"/>
    <w:p w14:paraId="6C435656" w14:textId="77777777" w:rsidR="006E682A" w:rsidRDefault="006E682A" w:rsidP="006E682A"/>
    <w:p w14:paraId="6E54171A" w14:textId="77777777" w:rsidR="006E682A" w:rsidRDefault="006E682A" w:rsidP="006E682A">
      <w:pPr>
        <w:tabs>
          <w:tab w:val="left" w:pos="1293"/>
        </w:tabs>
      </w:pPr>
      <w:r>
        <w:tab/>
      </w:r>
    </w:p>
    <w:p w14:paraId="2B073602" w14:textId="77777777" w:rsidR="006E682A" w:rsidRDefault="006E682A" w:rsidP="006E682A">
      <w:pPr>
        <w:tabs>
          <w:tab w:val="left" w:pos="1293"/>
        </w:tabs>
      </w:pPr>
    </w:p>
    <w:p w14:paraId="4EAFC46A" w14:textId="77777777" w:rsidR="006E682A" w:rsidRDefault="006E682A" w:rsidP="006E682A">
      <w:pPr>
        <w:tabs>
          <w:tab w:val="left" w:pos="1293"/>
        </w:tabs>
      </w:pPr>
    </w:p>
    <w:p w14:paraId="480F009B" w14:textId="77777777" w:rsidR="006E682A" w:rsidRDefault="006E682A" w:rsidP="006E682A">
      <w:pPr>
        <w:tabs>
          <w:tab w:val="left" w:pos="1293"/>
        </w:tabs>
      </w:pPr>
    </w:p>
    <w:p w14:paraId="02971BF2" w14:textId="77777777" w:rsidR="006E682A" w:rsidRDefault="006E682A" w:rsidP="006E682A">
      <w:pPr>
        <w:tabs>
          <w:tab w:val="left" w:pos="1293"/>
        </w:tabs>
      </w:pPr>
    </w:p>
    <w:p w14:paraId="7A17BA06" w14:textId="77777777" w:rsidR="006E682A" w:rsidRPr="00127C5F" w:rsidRDefault="006E682A" w:rsidP="006E682A">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109824" behindDoc="0" locked="0" layoutInCell="1" allowOverlap="1" wp14:anchorId="495DDE5F" wp14:editId="3128CE09">
                <wp:simplePos x="0" y="0"/>
                <wp:positionH relativeFrom="column">
                  <wp:posOffset>-129540</wp:posOffset>
                </wp:positionH>
                <wp:positionV relativeFrom="paragraph">
                  <wp:posOffset>-3535045</wp:posOffset>
                </wp:positionV>
                <wp:extent cx="1805940" cy="1790700"/>
                <wp:effectExtent l="0" t="0" r="3810" b="0"/>
                <wp:wrapNone/>
                <wp:docPr id="386" name="Rectangle: Single Corner Snipped 386"/>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E665F"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DDE5F" id="Rectangle: Single Corner Snipped 386" o:spid="_x0000_s1175" style="position:absolute;margin-left:-10.2pt;margin-top:-278.35pt;width:142.2pt;height:141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TCGtjs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41FE665F"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10848" behindDoc="0" locked="0" layoutInCell="1" allowOverlap="1" wp14:anchorId="0574FBDA" wp14:editId="73EE7FBB">
                <wp:simplePos x="0" y="0"/>
                <wp:positionH relativeFrom="column">
                  <wp:posOffset>4472940</wp:posOffset>
                </wp:positionH>
                <wp:positionV relativeFrom="paragraph">
                  <wp:posOffset>-8663306</wp:posOffset>
                </wp:positionV>
                <wp:extent cx="2435860" cy="2400300"/>
                <wp:effectExtent l="0" t="0" r="2540" b="0"/>
                <wp:wrapNone/>
                <wp:docPr id="387" name="Rectangle: Single Corner Snipped 387"/>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D19E6F" w14:textId="77777777" w:rsidR="00FB3596" w:rsidRDefault="00FB3596" w:rsidP="006E682A">
                            <w:pPr>
                              <w:pStyle w:val="Heading3"/>
                              <w:spacing w:before="0"/>
                              <w:jc w:val="left"/>
                              <w:rPr>
                                <w:color w:val="FFC40C" w:themeColor="accent5"/>
                                <w:sz w:val="34"/>
                                <w:szCs w:val="34"/>
                                <w:lang w:val="en-IN"/>
                              </w:rPr>
                            </w:pPr>
                          </w:p>
                          <w:p w14:paraId="2EB7C744"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B64455B"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30C5A31B"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FBDA" id="Rectangle: Single Corner Snipped 387" o:spid="_x0000_s1176" style="position:absolute;margin-left:352.2pt;margin-top:-682.15pt;width:191.8pt;height:189pt;flip:x 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e8Uggd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32D19E6F" w14:textId="77777777" w:rsidR="00FB3596" w:rsidRDefault="00FB3596" w:rsidP="006E682A">
                      <w:pPr>
                        <w:pStyle w:val="Heading3"/>
                        <w:spacing w:before="0"/>
                        <w:jc w:val="left"/>
                        <w:rPr>
                          <w:color w:val="FFC40C" w:themeColor="accent5"/>
                          <w:sz w:val="34"/>
                          <w:szCs w:val="34"/>
                          <w:lang w:val="en-IN"/>
                        </w:rPr>
                      </w:pPr>
                    </w:p>
                    <w:p w14:paraId="2EB7C744"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B64455B"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30C5A31B"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108800" behindDoc="0" locked="0" layoutInCell="1" allowOverlap="1" wp14:anchorId="1FA72937" wp14:editId="6AE4D541">
                <wp:simplePos x="0" y="0"/>
                <wp:positionH relativeFrom="column">
                  <wp:posOffset>1089660</wp:posOffset>
                </wp:positionH>
                <wp:positionV relativeFrom="paragraph">
                  <wp:posOffset>-6918325</wp:posOffset>
                </wp:positionV>
                <wp:extent cx="3981450" cy="3981450"/>
                <wp:effectExtent l="0" t="0" r="0" b="0"/>
                <wp:wrapNone/>
                <wp:docPr id="388" name="Rectangle: Diagonal Corners Snipped 388"/>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24D385"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2D35A7B"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72937" id="Rectangle: Diagonal Corners Snipped 388" o:spid="_x0000_s1177" style="position:absolute;margin-left:85.8pt;margin-top:-544.75pt;width:313.5pt;height:313.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FVtPyT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F24D385"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2D35A7B" w14:textId="77777777" w:rsidR="00FB3596" w:rsidRPr="00CB0CFF" w:rsidRDefault="00FB3596" w:rsidP="006E682A">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14944" behindDoc="0" locked="0" layoutInCell="1" allowOverlap="1" wp14:anchorId="67D61A3E" wp14:editId="1BB9B1A4">
                <wp:simplePos x="0" y="0"/>
                <wp:positionH relativeFrom="column">
                  <wp:posOffset>0</wp:posOffset>
                </wp:positionH>
                <wp:positionV relativeFrom="paragraph">
                  <wp:posOffset>-259080</wp:posOffset>
                </wp:positionV>
                <wp:extent cx="3147060" cy="2560320"/>
                <wp:effectExtent l="0" t="0" r="0" b="0"/>
                <wp:wrapNone/>
                <wp:docPr id="389" name="Rectangle: Single Corner Snipped 389"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D53175" w14:textId="77777777" w:rsidR="00FB3596" w:rsidRDefault="00FB3596" w:rsidP="006E682A">
                            <w:pPr>
                              <w:pStyle w:val="Heading1"/>
                              <w:rPr>
                                <w:color w:val="571745" w:themeColor="text2"/>
                              </w:rPr>
                            </w:pPr>
                          </w:p>
                          <w:p w14:paraId="02D7466B" w14:textId="51DC01C6" w:rsidR="00FB3596" w:rsidRPr="00F7167D" w:rsidRDefault="00FB3596" w:rsidP="006E682A">
                            <w:pPr>
                              <w:pStyle w:val="Heading1"/>
                            </w:pPr>
                            <w:r>
                              <w:rPr>
                                <w:color w:val="571745" w:themeColor="text2"/>
                              </w:rPr>
                              <w:t>COMMAND 16</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61A3E" id="Rectangle: Single Corner Snipped 389" o:spid="_x0000_s1178" alt="Title: Shape" style="position:absolute;margin-left:0;margin-top:-20.4pt;width:247.8pt;height:201.6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IugBc7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79D53175" w14:textId="77777777" w:rsidR="00FB3596" w:rsidRDefault="00FB3596" w:rsidP="006E682A">
                      <w:pPr>
                        <w:pStyle w:val="Heading1"/>
                        <w:rPr>
                          <w:color w:val="571745" w:themeColor="text2"/>
                        </w:rPr>
                      </w:pPr>
                    </w:p>
                    <w:p w14:paraId="02D7466B" w14:textId="51DC01C6" w:rsidR="00FB3596" w:rsidRPr="00F7167D" w:rsidRDefault="00FB3596" w:rsidP="006E682A">
                      <w:pPr>
                        <w:pStyle w:val="Heading1"/>
                      </w:pPr>
                      <w:r>
                        <w:rPr>
                          <w:color w:val="571745" w:themeColor="text2"/>
                        </w:rPr>
                        <w:t>COMMAND 16</w:t>
                      </w:r>
                    </w:p>
                  </w:txbxContent>
                </v:textbox>
              </v:shape>
            </w:pict>
          </mc:Fallback>
        </mc:AlternateContent>
      </w:r>
    </w:p>
    <w:p w14:paraId="7B487156" w14:textId="77777777"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116992" behindDoc="0" locked="0" layoutInCell="1" allowOverlap="1" wp14:anchorId="3DE09062" wp14:editId="6B0FD518">
                <wp:simplePos x="0" y="0"/>
                <wp:positionH relativeFrom="column">
                  <wp:posOffset>1219200</wp:posOffset>
                </wp:positionH>
                <wp:positionV relativeFrom="paragraph">
                  <wp:posOffset>4206452</wp:posOffset>
                </wp:positionV>
                <wp:extent cx="5672667" cy="2209800"/>
                <wp:effectExtent l="0" t="0" r="0" b="0"/>
                <wp:wrapNone/>
                <wp:docPr id="390" name="Text Box 390"/>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4C80339" w14:textId="77777777" w:rsidR="00FB3596" w:rsidRDefault="00FB3596" w:rsidP="006E682A">
                            <w:pPr>
                              <w:rPr>
                                <w:noProof/>
                              </w:rPr>
                            </w:pPr>
                          </w:p>
                          <w:p w14:paraId="1D7F5A7D" w14:textId="2A54DDA6" w:rsidR="00FB3596" w:rsidRDefault="00FB3596" w:rsidP="006E682A">
                            <w:r>
                              <w:rPr>
                                <w:noProof/>
                              </w:rPr>
                              <w:drawing>
                                <wp:inline distT="0" distB="0" distL="0" distR="0" wp14:anchorId="66F5BC9E" wp14:editId="5D29DECA">
                                  <wp:extent cx="15273655" cy="2260560"/>
                                  <wp:effectExtent l="0" t="0" r="4445" b="698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01"/>
                                          <a:stretch/>
                                        </pic:blipFill>
                                        <pic:spPr bwMode="auto">
                                          <a:xfrm>
                                            <a:off x="0" y="0"/>
                                            <a:ext cx="15277875" cy="226118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E09062" id="Text Box 390" o:spid="_x0000_s1179" type="#_x0000_t202" style="position:absolute;margin-left:96pt;margin-top:331.2pt;width:446.65pt;height:174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" filled="f" stroked="f">
                <v:textbox>
                  <w:txbxContent>
                    <w:p w14:paraId="14C80339" w14:textId="77777777" w:rsidR="00FB3596" w:rsidRDefault="00FB3596" w:rsidP="006E682A">
                      <w:pPr>
                        <w:rPr>
                          <w:noProof/>
                        </w:rPr>
                      </w:pPr>
                    </w:p>
                    <w:p w14:paraId="1D7F5A7D" w14:textId="2A54DDA6" w:rsidR="00FB3596" w:rsidRDefault="00FB3596" w:rsidP="006E682A">
                      <w:r>
                        <w:rPr>
                          <w:noProof/>
                        </w:rPr>
                        <w:drawing>
                          <wp:inline distT="0" distB="0" distL="0" distR="0" wp14:anchorId="66F5BC9E" wp14:editId="5D29DECA">
                            <wp:extent cx="15273655" cy="2260560"/>
                            <wp:effectExtent l="0" t="0" r="4445" b="698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01"/>
                                    <a:stretch/>
                                  </pic:blipFill>
                                  <pic:spPr bwMode="auto">
                                    <a:xfrm>
                                      <a:off x="0" y="0"/>
                                      <a:ext cx="15277875" cy="226118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107776" behindDoc="0" locked="0" layoutInCell="1" allowOverlap="1" wp14:anchorId="596EDD39" wp14:editId="0D29B5F1">
                <wp:simplePos x="0" y="0"/>
                <wp:positionH relativeFrom="margin">
                  <wp:posOffset>6426200</wp:posOffset>
                </wp:positionH>
                <wp:positionV relativeFrom="margin">
                  <wp:posOffset>1318260</wp:posOffset>
                </wp:positionV>
                <wp:extent cx="1356995" cy="868680"/>
                <wp:effectExtent l="0" t="0" r="0" b="7620"/>
                <wp:wrapNone/>
                <wp:docPr id="391"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7FE63C89"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96EDD39" id="_x0000_s1180" style="position:absolute;margin-left:506pt;margin-top:103.8pt;width:106.85pt;height:68.4pt;rotation:180;z-index:252107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6hyTUT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7FE63C89"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2530FC6F" w14:textId="77777777" w:rsidR="006E682A" w:rsidRPr="00127C5F" w:rsidRDefault="006E682A" w:rsidP="006E682A">
      <w:pPr>
        <w:rPr>
          <w:color w:val="D0300F" w:themeColor="accent6" w:themeShade="BF"/>
        </w:rPr>
        <w:sectPr w:rsidR="006E682A"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118016" behindDoc="0" locked="0" layoutInCell="1" allowOverlap="1" wp14:anchorId="1435970D" wp14:editId="66F07F8C">
                <wp:simplePos x="0" y="0"/>
                <wp:positionH relativeFrom="column">
                  <wp:posOffset>5596255</wp:posOffset>
                </wp:positionH>
                <wp:positionV relativeFrom="paragraph">
                  <wp:posOffset>7960572</wp:posOffset>
                </wp:positionV>
                <wp:extent cx="1417320" cy="281940"/>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861C151"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5970D" id="Text Box 392" o:spid="_x0000_s1181" type="#_x0000_t202" style="position:absolute;margin-left:440.65pt;margin-top:626.8pt;width:111.6pt;height:22.2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" filled="f" stroked="f">
                <v:textbox>
                  <w:txbxContent>
                    <w:p w14:paraId="1861C151"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12896" behindDoc="0" locked="0" layoutInCell="1" allowOverlap="1" wp14:anchorId="335A160C" wp14:editId="220C8B53">
                <wp:simplePos x="0" y="0"/>
                <wp:positionH relativeFrom="column">
                  <wp:posOffset>5220758</wp:posOffset>
                </wp:positionH>
                <wp:positionV relativeFrom="paragraph">
                  <wp:posOffset>7802880</wp:posOffset>
                </wp:positionV>
                <wp:extent cx="7089140" cy="652780"/>
                <wp:effectExtent l="0" t="0" r="0" b="0"/>
                <wp:wrapNone/>
                <wp:docPr id="393" name="Parallelogram 39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E5794" id="Parallelogram 393" o:spid="_x0000_s1026" type="#_x0000_t7" alt="Title: Shape" style="position:absolute;margin-left:411.1pt;margin-top:614.4pt;width:558.2pt;height:51.4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111872" behindDoc="0" locked="0" layoutInCell="1" allowOverlap="1" wp14:anchorId="5649B522" wp14:editId="64B6CC37">
                <wp:simplePos x="0" y="0"/>
                <wp:positionH relativeFrom="column">
                  <wp:posOffset>-1551940</wp:posOffset>
                </wp:positionH>
                <wp:positionV relativeFrom="paragraph">
                  <wp:posOffset>7802880</wp:posOffset>
                </wp:positionV>
                <wp:extent cx="7089140" cy="652780"/>
                <wp:effectExtent l="0" t="0" r="0" b="0"/>
                <wp:wrapNone/>
                <wp:docPr id="394" name="Parallelogram 39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A6D18B"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4C1BA0F"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B522" id="Parallelogram 394" o:spid="_x0000_s1182" type="#_x0000_t7" style="position:absolute;margin-left:-122.2pt;margin-top:614.4pt;width:558.2pt;height:51.4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" adj="1379" fillcolor="#ffc40c [3208]" stroked="f" strokeweight="3pt">
                <v:textbox>
                  <w:txbxContent>
                    <w:p w14:paraId="72A6D18B"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4C1BA0F" w14:textId="77777777" w:rsidR="00FB3596" w:rsidRDefault="00FB3596" w:rsidP="006E682A">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115968" behindDoc="0" locked="0" layoutInCell="1" allowOverlap="1" wp14:anchorId="53C54547" wp14:editId="51FF92D4">
                <wp:simplePos x="0" y="0"/>
                <wp:positionH relativeFrom="column">
                  <wp:posOffset>2353733</wp:posOffset>
                </wp:positionH>
                <wp:positionV relativeFrom="paragraph">
                  <wp:posOffset>1402503</wp:posOffset>
                </wp:positionV>
                <wp:extent cx="3733377" cy="2378710"/>
                <wp:effectExtent l="0" t="0" r="0" b="2540"/>
                <wp:wrapNone/>
                <wp:docPr id="395" name="Text Box 395"/>
                <wp:cNvGraphicFramePr/>
                <a:graphic xmlns:a="http://schemas.openxmlformats.org/drawingml/2006/main">
                  <a:graphicData uri="http://schemas.microsoft.com/office/word/2010/wordprocessingShape">
                    <wps:wsp>
                      <wps:cNvSpPr txBox="1"/>
                      <wps:spPr>
                        <a:xfrm>
                          <a:off x="0" y="0"/>
                          <a:ext cx="3733377" cy="23787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738B0A" w14:textId="0BADEC14" w:rsidR="00FB3596" w:rsidRDefault="00FB3596" w:rsidP="00A22808">
                            <w:pPr>
                              <w:jc w:val="center"/>
                              <w:rPr>
                                <w:rStyle w:val="Strong"/>
                                <w:rFonts w:ascii="Arial" w:eastAsia="Times New Roman" w:hAnsi="Arial" w:cs="Arial"/>
                                <w:color w:val="222222"/>
                                <w:sz w:val="27"/>
                                <w:szCs w:val="27"/>
                                <w:lang w:val="en-IN" w:eastAsia="en-IN"/>
                              </w:rPr>
                            </w:pPr>
                            <w:r w:rsidRPr="00A22808">
                              <w:rPr>
                                <w:rStyle w:val="Strong"/>
                                <w:rFonts w:ascii="Arial" w:eastAsia="Times New Roman" w:hAnsi="Arial" w:cs="Arial"/>
                                <w:color w:val="222222"/>
                                <w:sz w:val="27"/>
                                <w:szCs w:val="27"/>
                                <w:lang w:val="en-IN" w:eastAsia="en-IN"/>
                              </w:rPr>
                              <w:t>du</w:t>
                            </w:r>
                          </w:p>
                          <w:p w14:paraId="2E88F767" w14:textId="415A04B6" w:rsidR="00FB3596" w:rsidRDefault="00FB3596" w:rsidP="006E682A">
                            <w:pPr>
                              <w:rPr>
                                <w:rStyle w:val="Strong"/>
                                <w:rFonts w:ascii="Roboto" w:eastAsia="Times New Roman" w:hAnsi="Roboto" w:cs="Times New Roman"/>
                                <w:color w:val="222222"/>
                                <w:sz w:val="27"/>
                                <w:szCs w:val="27"/>
                                <w:lang w:val="en-IN" w:eastAsia="en-IN"/>
                              </w:rPr>
                            </w:pPr>
                            <w:r w:rsidRPr="00A22808">
                              <w:rPr>
                                <w:rStyle w:val="Strong"/>
                                <w:rFonts w:ascii="Arial" w:eastAsia="Times New Roman" w:hAnsi="Arial" w:cs="Arial"/>
                                <w:color w:val="222222"/>
                                <w:sz w:val="27"/>
                                <w:szCs w:val="27"/>
                                <w:lang w:val="en-IN" w:eastAsia="en-IN"/>
                              </w:rPr>
                              <w:t>Use du to know the disk usage of a file in your system. If you want to know the disk usage for a particular folder or file in Linux, you can type in the command df and the name of the folder or file.</w:t>
                            </w:r>
                          </w:p>
                          <w:p w14:paraId="5787EAC8" w14:textId="77777777" w:rsidR="00FB3596" w:rsidRDefault="00FB3596" w:rsidP="006E682A">
                            <w:pPr>
                              <w:rPr>
                                <w:rStyle w:val="Strong"/>
                                <w:rFonts w:ascii="Roboto" w:eastAsia="Times New Roman" w:hAnsi="Roboto" w:cs="Times New Roman"/>
                                <w:color w:val="222222"/>
                                <w:sz w:val="27"/>
                                <w:szCs w:val="27"/>
                                <w:lang w:val="en-IN" w:eastAsia="en-IN"/>
                              </w:rPr>
                            </w:pPr>
                          </w:p>
                          <w:p w14:paraId="1446D59F" w14:textId="77777777" w:rsidR="00FB3596" w:rsidRDefault="00FB3596" w:rsidP="006E682A">
                            <w:pPr>
                              <w:rPr>
                                <w:rStyle w:val="Strong"/>
                                <w:rFonts w:ascii="Roboto" w:eastAsia="Times New Roman" w:hAnsi="Roboto" w:cs="Times New Roman"/>
                                <w:color w:val="222222"/>
                                <w:sz w:val="27"/>
                                <w:szCs w:val="27"/>
                                <w:lang w:val="en-IN" w:eastAsia="en-IN"/>
                              </w:rPr>
                            </w:pPr>
                          </w:p>
                          <w:p w14:paraId="7C7DFBDE" w14:textId="77777777" w:rsidR="00FB3596" w:rsidRDefault="00FB3596" w:rsidP="006E682A">
                            <w:pPr>
                              <w:rPr>
                                <w:rStyle w:val="Strong"/>
                                <w:rFonts w:ascii="Roboto" w:eastAsia="Times New Roman" w:hAnsi="Roboto" w:cs="Times New Roman"/>
                                <w:color w:val="222222"/>
                                <w:sz w:val="27"/>
                                <w:szCs w:val="27"/>
                                <w:lang w:val="en-IN" w:eastAsia="en-IN"/>
                              </w:rPr>
                            </w:pPr>
                          </w:p>
                          <w:p w14:paraId="08345BF4" w14:textId="77777777" w:rsidR="00FB3596" w:rsidRDefault="00FB3596" w:rsidP="006E682A">
                            <w:pPr>
                              <w:rPr>
                                <w:rStyle w:val="Strong"/>
                                <w:rFonts w:ascii="Roboto" w:eastAsia="Times New Roman" w:hAnsi="Roboto" w:cs="Times New Roman"/>
                                <w:color w:val="222222"/>
                                <w:sz w:val="27"/>
                                <w:szCs w:val="27"/>
                                <w:lang w:val="en-IN" w:eastAsia="en-IN"/>
                              </w:rPr>
                            </w:pPr>
                          </w:p>
                          <w:p w14:paraId="5BB84D1F" w14:textId="77777777" w:rsidR="00FB3596" w:rsidRDefault="00FB3596" w:rsidP="006E682A">
                            <w:pPr>
                              <w:rPr>
                                <w:rStyle w:val="Strong"/>
                                <w:rFonts w:ascii="Roboto" w:eastAsia="Times New Roman" w:hAnsi="Roboto" w:cs="Times New Roman"/>
                                <w:color w:val="222222"/>
                                <w:sz w:val="27"/>
                                <w:szCs w:val="27"/>
                                <w:lang w:val="en-IN" w:eastAsia="en-IN"/>
                              </w:rPr>
                            </w:pPr>
                          </w:p>
                          <w:p w14:paraId="487381EB" w14:textId="77777777" w:rsidR="00FB3596" w:rsidRPr="0093030D" w:rsidRDefault="00FB3596" w:rsidP="006E682A">
                            <w:pPr>
                              <w:rPr>
                                <w:lang w:val="en-IN"/>
                              </w:rPr>
                            </w:pPr>
                          </w:p>
                          <w:p w14:paraId="124BDE2E"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54547" id="Text Box 395" o:spid="_x0000_s1183" type="#_x0000_t202" style="position:absolute;margin-left:185.35pt;margin-top:110.45pt;width:293.95pt;height:187.3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" filled="f" stroked="f">
                <v:textbox>
                  <w:txbxContent>
                    <w:p w14:paraId="35738B0A" w14:textId="0BADEC14" w:rsidR="00FB3596" w:rsidRDefault="00FB3596" w:rsidP="00A22808">
                      <w:pPr>
                        <w:jc w:val="center"/>
                        <w:rPr>
                          <w:rStyle w:val="Strong"/>
                          <w:rFonts w:ascii="Arial" w:eastAsia="Times New Roman" w:hAnsi="Arial" w:cs="Arial"/>
                          <w:color w:val="222222"/>
                          <w:sz w:val="27"/>
                          <w:szCs w:val="27"/>
                          <w:lang w:val="en-IN" w:eastAsia="en-IN"/>
                        </w:rPr>
                      </w:pPr>
                      <w:r w:rsidRPr="00A22808">
                        <w:rPr>
                          <w:rStyle w:val="Strong"/>
                          <w:rFonts w:ascii="Arial" w:eastAsia="Times New Roman" w:hAnsi="Arial" w:cs="Arial"/>
                          <w:color w:val="222222"/>
                          <w:sz w:val="27"/>
                          <w:szCs w:val="27"/>
                          <w:lang w:val="en-IN" w:eastAsia="en-IN"/>
                        </w:rPr>
                        <w:t>du</w:t>
                      </w:r>
                    </w:p>
                    <w:p w14:paraId="2E88F767" w14:textId="415A04B6" w:rsidR="00FB3596" w:rsidRDefault="00FB3596" w:rsidP="006E682A">
                      <w:pPr>
                        <w:rPr>
                          <w:rStyle w:val="Strong"/>
                          <w:rFonts w:ascii="Roboto" w:eastAsia="Times New Roman" w:hAnsi="Roboto" w:cs="Times New Roman"/>
                          <w:color w:val="222222"/>
                          <w:sz w:val="27"/>
                          <w:szCs w:val="27"/>
                          <w:lang w:val="en-IN" w:eastAsia="en-IN"/>
                        </w:rPr>
                      </w:pPr>
                      <w:r w:rsidRPr="00A22808">
                        <w:rPr>
                          <w:rStyle w:val="Strong"/>
                          <w:rFonts w:ascii="Arial" w:eastAsia="Times New Roman" w:hAnsi="Arial" w:cs="Arial"/>
                          <w:color w:val="222222"/>
                          <w:sz w:val="27"/>
                          <w:szCs w:val="27"/>
                          <w:lang w:val="en-IN" w:eastAsia="en-IN"/>
                        </w:rPr>
                        <w:t>Use du to know the disk usage of a file in your system. If you want to know the disk usage for a particular folder or file in Linux, you can type in the command df and the name of the folder or file.</w:t>
                      </w:r>
                    </w:p>
                    <w:p w14:paraId="5787EAC8" w14:textId="77777777" w:rsidR="00FB3596" w:rsidRDefault="00FB3596" w:rsidP="006E682A">
                      <w:pPr>
                        <w:rPr>
                          <w:rStyle w:val="Strong"/>
                          <w:rFonts w:ascii="Roboto" w:eastAsia="Times New Roman" w:hAnsi="Roboto" w:cs="Times New Roman"/>
                          <w:color w:val="222222"/>
                          <w:sz w:val="27"/>
                          <w:szCs w:val="27"/>
                          <w:lang w:val="en-IN" w:eastAsia="en-IN"/>
                        </w:rPr>
                      </w:pPr>
                    </w:p>
                    <w:p w14:paraId="1446D59F" w14:textId="77777777" w:rsidR="00FB3596" w:rsidRDefault="00FB3596" w:rsidP="006E682A">
                      <w:pPr>
                        <w:rPr>
                          <w:rStyle w:val="Strong"/>
                          <w:rFonts w:ascii="Roboto" w:eastAsia="Times New Roman" w:hAnsi="Roboto" w:cs="Times New Roman"/>
                          <w:color w:val="222222"/>
                          <w:sz w:val="27"/>
                          <w:szCs w:val="27"/>
                          <w:lang w:val="en-IN" w:eastAsia="en-IN"/>
                        </w:rPr>
                      </w:pPr>
                    </w:p>
                    <w:p w14:paraId="7C7DFBDE" w14:textId="77777777" w:rsidR="00FB3596" w:rsidRDefault="00FB3596" w:rsidP="006E682A">
                      <w:pPr>
                        <w:rPr>
                          <w:rStyle w:val="Strong"/>
                          <w:rFonts w:ascii="Roboto" w:eastAsia="Times New Roman" w:hAnsi="Roboto" w:cs="Times New Roman"/>
                          <w:color w:val="222222"/>
                          <w:sz w:val="27"/>
                          <w:szCs w:val="27"/>
                          <w:lang w:val="en-IN" w:eastAsia="en-IN"/>
                        </w:rPr>
                      </w:pPr>
                    </w:p>
                    <w:p w14:paraId="08345BF4" w14:textId="77777777" w:rsidR="00FB3596" w:rsidRDefault="00FB3596" w:rsidP="006E682A">
                      <w:pPr>
                        <w:rPr>
                          <w:rStyle w:val="Strong"/>
                          <w:rFonts w:ascii="Roboto" w:eastAsia="Times New Roman" w:hAnsi="Roboto" w:cs="Times New Roman"/>
                          <w:color w:val="222222"/>
                          <w:sz w:val="27"/>
                          <w:szCs w:val="27"/>
                          <w:lang w:val="en-IN" w:eastAsia="en-IN"/>
                        </w:rPr>
                      </w:pPr>
                    </w:p>
                    <w:p w14:paraId="5BB84D1F" w14:textId="77777777" w:rsidR="00FB3596" w:rsidRDefault="00FB3596" w:rsidP="006E682A">
                      <w:pPr>
                        <w:rPr>
                          <w:rStyle w:val="Strong"/>
                          <w:rFonts w:ascii="Roboto" w:eastAsia="Times New Roman" w:hAnsi="Roboto" w:cs="Times New Roman"/>
                          <w:color w:val="222222"/>
                          <w:sz w:val="27"/>
                          <w:szCs w:val="27"/>
                          <w:lang w:val="en-IN" w:eastAsia="en-IN"/>
                        </w:rPr>
                      </w:pPr>
                    </w:p>
                    <w:p w14:paraId="487381EB" w14:textId="77777777" w:rsidR="00FB3596" w:rsidRPr="0093030D" w:rsidRDefault="00FB3596" w:rsidP="006E682A">
                      <w:pPr>
                        <w:rPr>
                          <w:lang w:val="en-IN"/>
                        </w:rPr>
                      </w:pPr>
                    </w:p>
                    <w:p w14:paraId="124BDE2E" w14:textId="77777777" w:rsidR="00FB3596" w:rsidRDefault="00FB3596" w:rsidP="006E682A"/>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13920" behindDoc="0" locked="0" layoutInCell="1" allowOverlap="1" wp14:anchorId="54B0A748" wp14:editId="180E4DF3">
                <wp:simplePos x="0" y="0"/>
                <wp:positionH relativeFrom="column">
                  <wp:posOffset>2209800</wp:posOffset>
                </wp:positionH>
                <wp:positionV relativeFrom="paragraph">
                  <wp:posOffset>674370</wp:posOffset>
                </wp:positionV>
                <wp:extent cx="3877733" cy="2954867"/>
                <wp:effectExtent l="0" t="0" r="8890" b="0"/>
                <wp:wrapNone/>
                <wp:docPr id="396" name="Rectangle: Single Corner Snipped 396"/>
                <wp:cNvGraphicFramePr/>
                <a:graphic xmlns:a="http://schemas.openxmlformats.org/drawingml/2006/main">
                  <a:graphicData uri="http://schemas.microsoft.com/office/word/2010/wordprocessingShape">
                    <wps:wsp>
                      <wps:cNvSpPr/>
                      <wps:spPr>
                        <a:xfrm flipH="1">
                          <a:off x="0" y="0"/>
                          <a:ext cx="3877733" cy="2954867"/>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BDEEAB"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A748" id="Rectangle: Single Corner Snipped 396" o:spid="_x0000_s1184" style="position:absolute;margin-left:174pt;margin-top:53.1pt;width:305.35pt;height:232.65pt;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9548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" adj="-11796480,,5400" path="m,l2826155,,3877733,1051578r,1903289l,2954867,,xe" fillcolor="#eeece1 [3214]" stroked="f" strokeweight="3pt">
                <v:fill opacity="43947f"/>
                <v:stroke joinstyle="miter"/>
                <v:formulas/>
                <v:path arrowok="t" o:connecttype="custom" o:connectlocs="0,0;2826155,0;3877733,1051578;3877733,2954867;0,2954867;0,0" o:connectangles="0,0,0,0,0,0" textboxrect="0,0,3877733,2954867"/>
                <v:textbox>
                  <w:txbxContent>
                    <w:p w14:paraId="5BBDEEAB" w14:textId="77777777" w:rsidR="00FB3596" w:rsidRPr="0093030D" w:rsidRDefault="00FB3596" w:rsidP="006E682A">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099584" behindDoc="0" locked="0" layoutInCell="1" allowOverlap="1" wp14:anchorId="77D1201E" wp14:editId="2CCA0B9F">
                <wp:simplePos x="0" y="0"/>
                <wp:positionH relativeFrom="column">
                  <wp:posOffset>-129540</wp:posOffset>
                </wp:positionH>
                <wp:positionV relativeFrom="paragraph">
                  <wp:posOffset>-3535045</wp:posOffset>
                </wp:positionV>
                <wp:extent cx="1805940" cy="1790700"/>
                <wp:effectExtent l="0" t="0" r="3810" b="0"/>
                <wp:wrapNone/>
                <wp:docPr id="397" name="Rectangle: Single Corner Snipped 397"/>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79D3" w14:textId="77777777" w:rsidR="00FB3596" w:rsidRPr="00BC4FF1" w:rsidRDefault="00FB3596" w:rsidP="006E682A">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1201E" id="Rectangle: Single Corner Snipped 397" o:spid="_x0000_s1185" style="position:absolute;margin-left:-10.2pt;margin-top:-278.35pt;width:142.2pt;height:141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CFsGxUwQIAAOk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047579D3" w14:textId="77777777" w:rsidR="00FB3596" w:rsidRPr="00BC4FF1" w:rsidRDefault="00FB3596" w:rsidP="006E682A">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00608" behindDoc="0" locked="0" layoutInCell="1" allowOverlap="1" wp14:anchorId="5E2C9BD1" wp14:editId="70627E95">
                <wp:simplePos x="0" y="0"/>
                <wp:positionH relativeFrom="column">
                  <wp:posOffset>4472940</wp:posOffset>
                </wp:positionH>
                <wp:positionV relativeFrom="paragraph">
                  <wp:posOffset>-8663306</wp:posOffset>
                </wp:positionV>
                <wp:extent cx="2435860" cy="2400300"/>
                <wp:effectExtent l="0" t="0" r="2540" b="0"/>
                <wp:wrapNone/>
                <wp:docPr id="398" name="Rectangle: Single Corner Snipped 398"/>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7E8A78" w14:textId="77777777" w:rsidR="00FB3596" w:rsidRDefault="00FB3596" w:rsidP="006E682A">
                            <w:pPr>
                              <w:pStyle w:val="Heading3"/>
                              <w:spacing w:before="0"/>
                              <w:jc w:val="left"/>
                              <w:rPr>
                                <w:color w:val="FFC40C" w:themeColor="accent5"/>
                                <w:sz w:val="34"/>
                                <w:szCs w:val="34"/>
                                <w:lang w:val="en-IN"/>
                              </w:rPr>
                            </w:pPr>
                          </w:p>
                          <w:p w14:paraId="4A92D44B"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DE70BA5"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3B6C74F"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9BD1" id="Rectangle: Single Corner Snipped 398" o:spid="_x0000_s1186" style="position:absolute;margin-left:352.2pt;margin-top:-682.15pt;width:191.8pt;height:189pt;flip:x 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0D7E8A78" w14:textId="77777777" w:rsidR="00FB3596" w:rsidRDefault="00FB3596" w:rsidP="006E682A">
                      <w:pPr>
                        <w:pStyle w:val="Heading3"/>
                        <w:spacing w:before="0"/>
                        <w:jc w:val="left"/>
                        <w:rPr>
                          <w:color w:val="FFC40C" w:themeColor="accent5"/>
                          <w:sz w:val="34"/>
                          <w:szCs w:val="34"/>
                          <w:lang w:val="en-IN"/>
                        </w:rPr>
                      </w:pPr>
                    </w:p>
                    <w:p w14:paraId="4A92D44B" w14:textId="77777777" w:rsidR="00FB3596" w:rsidRPr="00BC4FF1" w:rsidRDefault="00FB3596" w:rsidP="006E682A">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DE70BA5" w14:textId="77777777" w:rsidR="00FB3596" w:rsidRPr="00BC4FF1" w:rsidRDefault="00FB3596" w:rsidP="006E682A">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3B6C74F" w14:textId="77777777" w:rsidR="00FB3596" w:rsidRPr="00BC4FF1" w:rsidRDefault="00FB3596" w:rsidP="006E682A">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098560" behindDoc="0" locked="0" layoutInCell="1" allowOverlap="1" wp14:anchorId="0D9F1C48" wp14:editId="2C0CBD44">
                <wp:simplePos x="0" y="0"/>
                <wp:positionH relativeFrom="column">
                  <wp:posOffset>1089660</wp:posOffset>
                </wp:positionH>
                <wp:positionV relativeFrom="paragraph">
                  <wp:posOffset>-6918325</wp:posOffset>
                </wp:positionV>
                <wp:extent cx="3981450" cy="3981450"/>
                <wp:effectExtent l="0" t="0" r="0" b="0"/>
                <wp:wrapNone/>
                <wp:docPr id="399" name="Rectangle: Diagonal Corners Snipped 399"/>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36943"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E39F7A6" w14:textId="77777777" w:rsidR="00FB3596" w:rsidRPr="00CB0CFF"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F1C48" id="Rectangle: Diagonal Corners Snipped 399" o:spid="_x0000_s1187" style="position:absolute;margin-left:85.8pt;margin-top:-544.75pt;width:313.5pt;height:31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Al6nK7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0C936943" w14:textId="77777777" w:rsidR="00FB3596" w:rsidRDefault="00FB3596" w:rsidP="006E682A">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E39F7A6" w14:textId="77777777" w:rsidR="00FB3596" w:rsidRPr="00CB0CFF" w:rsidRDefault="00FB3596" w:rsidP="006E682A">
                      <w:pPr>
                        <w:rPr>
                          <w:lang w:val="en-IN"/>
                        </w:rPr>
                      </w:pPr>
                    </w:p>
                  </w:txbxContent>
                </v:textbox>
              </v:shape>
            </w:pict>
          </mc:Fallback>
        </mc:AlternateContent>
      </w:r>
    </w:p>
    <w:p w14:paraId="63510278" w14:textId="77777777" w:rsidR="006E682A" w:rsidRPr="00127C5F" w:rsidRDefault="006E682A" w:rsidP="006E682A">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104704" behindDoc="0" locked="0" layoutInCell="1" allowOverlap="1" wp14:anchorId="7FC59BA3" wp14:editId="5AF0B66C">
                <wp:simplePos x="0" y="0"/>
                <wp:positionH relativeFrom="column">
                  <wp:posOffset>0</wp:posOffset>
                </wp:positionH>
                <wp:positionV relativeFrom="paragraph">
                  <wp:posOffset>-259080</wp:posOffset>
                </wp:positionV>
                <wp:extent cx="3147060" cy="2560320"/>
                <wp:effectExtent l="0" t="0" r="0" b="0"/>
                <wp:wrapNone/>
                <wp:docPr id="400" name="Rectangle: Single Corner Snipped 400"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1ED93" w14:textId="77777777" w:rsidR="00FB3596" w:rsidRDefault="00FB3596" w:rsidP="006E682A">
                            <w:pPr>
                              <w:pStyle w:val="Heading1"/>
                              <w:rPr>
                                <w:color w:val="571745" w:themeColor="text2"/>
                              </w:rPr>
                            </w:pPr>
                          </w:p>
                          <w:p w14:paraId="29A40A0E" w14:textId="57558386" w:rsidR="00FB3596" w:rsidRPr="00F7167D" w:rsidRDefault="00FB3596" w:rsidP="006E682A">
                            <w:pPr>
                              <w:pStyle w:val="Heading1"/>
                            </w:pPr>
                            <w:r>
                              <w:rPr>
                                <w:color w:val="571745" w:themeColor="text2"/>
                              </w:rPr>
                              <w:t>COMMAND 17</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59BA3" id="Rectangle: Single Corner Snipped 400" o:spid="_x0000_s1188" alt="Title: Shape" style="position:absolute;margin-left:0;margin-top:-20.4pt;width:247.8pt;height:201.6pt;flip: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I+TErO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D21ED93" w14:textId="77777777" w:rsidR="00FB3596" w:rsidRDefault="00FB3596" w:rsidP="006E682A">
                      <w:pPr>
                        <w:pStyle w:val="Heading1"/>
                        <w:rPr>
                          <w:color w:val="571745" w:themeColor="text2"/>
                        </w:rPr>
                      </w:pPr>
                    </w:p>
                    <w:p w14:paraId="29A40A0E" w14:textId="57558386" w:rsidR="00FB3596" w:rsidRPr="00F7167D" w:rsidRDefault="00FB3596" w:rsidP="006E682A">
                      <w:pPr>
                        <w:pStyle w:val="Heading1"/>
                      </w:pPr>
                      <w:r>
                        <w:rPr>
                          <w:color w:val="571745" w:themeColor="text2"/>
                        </w:rPr>
                        <w:t>COMMAND 17</w:t>
                      </w:r>
                    </w:p>
                  </w:txbxContent>
                </v:textbox>
              </v:shape>
            </w:pict>
          </mc:Fallback>
        </mc:AlternateContent>
      </w:r>
    </w:p>
    <w:p w14:paraId="35D88EC2" w14:textId="718991B5" w:rsidR="006E682A" w:rsidRDefault="006E682A" w:rsidP="006E682A">
      <w:pPr>
        <w:rPr>
          <w:color w:val="D0300F" w:themeColor="accent6" w:themeShade="BF"/>
        </w:rPr>
      </w:pPr>
      <w:r>
        <w:rPr>
          <w:noProof/>
          <w:color w:val="D0300F" w:themeColor="accent6" w:themeShade="BF"/>
        </w:rPr>
        <mc:AlternateContent>
          <mc:Choice Requires="wps">
            <w:drawing>
              <wp:anchor distT="0" distB="0" distL="114300" distR="114300" simplePos="0" relativeHeight="252119040" behindDoc="0" locked="0" layoutInCell="1" allowOverlap="1" wp14:anchorId="5F9330F6" wp14:editId="2CCA4481">
                <wp:simplePos x="0" y="0"/>
                <wp:positionH relativeFrom="column">
                  <wp:posOffset>6008370</wp:posOffset>
                </wp:positionH>
                <wp:positionV relativeFrom="paragraph">
                  <wp:posOffset>7844578</wp:posOffset>
                </wp:positionV>
                <wp:extent cx="1417320" cy="281940"/>
                <wp:effectExtent l="0" t="0" r="0" b="3810"/>
                <wp:wrapNone/>
                <wp:docPr id="401" name="Text Box 401"/>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59F147B"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330F6" id="Text Box 401" o:spid="_x0000_s1189" type="#_x0000_t202" style="position:absolute;margin-left:473.1pt;margin-top:617.7pt;width:111.6pt;height:22.2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" filled="f" stroked="f">
                <v:textbox>
                  <w:txbxContent>
                    <w:p w14:paraId="659F147B" w14:textId="77777777" w:rsidR="00FB3596" w:rsidRPr="00BC4FF1" w:rsidRDefault="00FB3596" w:rsidP="006E682A">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02656" behindDoc="0" locked="0" layoutInCell="1" allowOverlap="1" wp14:anchorId="66B2DB5B" wp14:editId="769631BC">
                <wp:simplePos x="0" y="0"/>
                <wp:positionH relativeFrom="column">
                  <wp:posOffset>5724948</wp:posOffset>
                </wp:positionH>
                <wp:positionV relativeFrom="paragraph">
                  <wp:posOffset>7694295</wp:posOffset>
                </wp:positionV>
                <wp:extent cx="7089140" cy="652780"/>
                <wp:effectExtent l="0" t="0" r="0" b="0"/>
                <wp:wrapNone/>
                <wp:docPr id="402" name="Parallelogram 402"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4E69F" id="Parallelogram 402" o:spid="_x0000_s1026" type="#_x0000_t7" alt="Title: Shape" style="position:absolute;margin-left:450.8pt;margin-top:605.85pt;width:558.2pt;height:51.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101632" behindDoc="0" locked="0" layoutInCell="1" allowOverlap="1" wp14:anchorId="7AFEE6EA" wp14:editId="1FED9552">
                <wp:simplePos x="0" y="0"/>
                <wp:positionH relativeFrom="column">
                  <wp:posOffset>-1037167</wp:posOffset>
                </wp:positionH>
                <wp:positionV relativeFrom="paragraph">
                  <wp:posOffset>7694295</wp:posOffset>
                </wp:positionV>
                <wp:extent cx="7089140" cy="652780"/>
                <wp:effectExtent l="0" t="0" r="0" b="0"/>
                <wp:wrapNone/>
                <wp:docPr id="403" name="Parallelogram 403"/>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34102C"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565D4DA9" w14:textId="77777777" w:rsidR="00FB3596" w:rsidRDefault="00FB3596" w:rsidP="006E68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E6EA" id="Parallelogram 403" o:spid="_x0000_s1190" type="#_x0000_t7" style="position:absolute;margin-left:-81.65pt;margin-top:605.85pt;width:558.2pt;height:51.4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" adj="1379" fillcolor="#ffc40c [3208]" stroked="f" strokeweight="3pt">
                <v:textbox>
                  <w:txbxContent>
                    <w:p w14:paraId="4634102C" w14:textId="77777777" w:rsidR="00FB3596" w:rsidRPr="005714F7" w:rsidRDefault="00FB3596" w:rsidP="006E682A">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565D4DA9" w14:textId="77777777" w:rsidR="00FB3596" w:rsidRDefault="00FB3596" w:rsidP="006E682A">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097536" behindDoc="0" locked="0" layoutInCell="1" allowOverlap="1" wp14:anchorId="61D40BBF" wp14:editId="1F403639">
                <wp:simplePos x="0" y="0"/>
                <wp:positionH relativeFrom="margin">
                  <wp:posOffset>6426200</wp:posOffset>
                </wp:positionH>
                <wp:positionV relativeFrom="margin">
                  <wp:posOffset>1318260</wp:posOffset>
                </wp:positionV>
                <wp:extent cx="1356995" cy="868680"/>
                <wp:effectExtent l="0" t="0" r="0" b="7620"/>
                <wp:wrapNone/>
                <wp:docPr id="407"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1689BA82"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1D40BBF" id="_x0000_s1191" style="position:absolute;margin-left:506pt;margin-top:103.8pt;width:106.85pt;height:68.4pt;rotation:180;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d3GfKj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1689BA82" w14:textId="77777777" w:rsidR="00FB3596" w:rsidRPr="0093030D" w:rsidRDefault="00FB3596" w:rsidP="006E682A">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4FE98829" w14:textId="77777777" w:rsidR="006E682A" w:rsidRPr="005E6AF0" w:rsidRDefault="006E682A" w:rsidP="006E682A">
      <w:pPr>
        <w:tabs>
          <w:tab w:val="left" w:pos="1293"/>
        </w:tabs>
      </w:pPr>
    </w:p>
    <w:p w14:paraId="531FFF1F" w14:textId="5410CF39" w:rsidR="006E682A" w:rsidRDefault="00EB2085" w:rsidP="005E6AF0">
      <w:pPr>
        <w:tabs>
          <w:tab w:val="left" w:pos="1293"/>
        </w:tabs>
      </w:pPr>
      <w:r>
        <w:rPr>
          <w:noProof/>
          <w:color w:val="D0300F" w:themeColor="accent6" w:themeShade="BF"/>
        </w:rPr>
        <mc:AlternateContent>
          <mc:Choice Requires="wps">
            <w:drawing>
              <wp:anchor distT="0" distB="0" distL="114300" distR="114300" simplePos="0" relativeHeight="252105728" behindDoc="0" locked="0" layoutInCell="1" allowOverlap="1" wp14:anchorId="686B2D7F" wp14:editId="60E39046">
                <wp:simplePos x="0" y="0"/>
                <wp:positionH relativeFrom="column">
                  <wp:posOffset>2355850</wp:posOffset>
                </wp:positionH>
                <wp:positionV relativeFrom="paragraph">
                  <wp:posOffset>1081405</wp:posOffset>
                </wp:positionV>
                <wp:extent cx="3448050" cy="160655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3448050" cy="16065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A8DA8C" w14:textId="62D4F517" w:rsidR="00FB3596" w:rsidRDefault="00FB3596" w:rsidP="00EB2085">
                            <w:pPr>
                              <w:jc w:val="center"/>
                              <w:rPr>
                                <w:rStyle w:val="Strong"/>
                                <w:rFonts w:ascii="Arial" w:eastAsia="Times New Roman" w:hAnsi="Arial" w:cs="Arial"/>
                                <w:color w:val="222222"/>
                                <w:sz w:val="27"/>
                                <w:szCs w:val="27"/>
                                <w:lang w:val="en-IN" w:eastAsia="en-IN"/>
                              </w:rPr>
                            </w:pPr>
                            <w:r w:rsidRPr="00EB2085">
                              <w:rPr>
                                <w:rStyle w:val="Strong"/>
                                <w:rFonts w:ascii="Arial" w:eastAsia="Times New Roman" w:hAnsi="Arial" w:cs="Arial"/>
                                <w:color w:val="222222"/>
                                <w:sz w:val="27"/>
                                <w:szCs w:val="27"/>
                                <w:lang w:val="en-IN" w:eastAsia="en-IN"/>
                              </w:rPr>
                              <w:t>ping</w:t>
                            </w:r>
                          </w:p>
                          <w:p w14:paraId="057E07A4" w14:textId="15D302A7" w:rsidR="00FB3596" w:rsidRPr="00A22808" w:rsidRDefault="00FB3596" w:rsidP="006E682A">
                            <w:pPr>
                              <w:rPr>
                                <w:rFonts w:ascii="Arial" w:eastAsia="Times New Roman" w:hAnsi="Arial" w:cs="Arial"/>
                                <w:b/>
                                <w:bCs/>
                                <w:color w:val="222222"/>
                                <w:sz w:val="27"/>
                                <w:szCs w:val="27"/>
                                <w:lang w:val="en-IN" w:eastAsia="en-IN"/>
                              </w:rPr>
                            </w:pPr>
                            <w:r w:rsidRPr="00EB2085">
                              <w:rPr>
                                <w:rStyle w:val="Strong"/>
                                <w:rFonts w:ascii="Arial" w:eastAsia="Times New Roman" w:hAnsi="Arial" w:cs="Arial"/>
                                <w:color w:val="222222"/>
                                <w:sz w:val="27"/>
                                <w:szCs w:val="27"/>
                                <w:lang w:val="en-IN" w:eastAsia="en-IN"/>
                              </w:rPr>
                              <w:t>Use ping to check your connection to a server.</w:t>
                            </w:r>
                            <w:r w:rsidRPr="00EB2085">
                              <w:t xml:space="preserve"> </w:t>
                            </w:r>
                            <w:r w:rsidRPr="00EB2085">
                              <w:rPr>
                                <w:rStyle w:val="Strong"/>
                                <w:rFonts w:ascii="Arial" w:eastAsia="Times New Roman" w:hAnsi="Arial" w:cs="Arial"/>
                                <w:color w:val="222222"/>
                                <w:sz w:val="27"/>
                                <w:szCs w:val="27"/>
                                <w:lang w:val="en-IN" w:eastAsia="en-IN"/>
                              </w:rPr>
                              <w:t>Simply, when you type in, for example, “ping google.com”, it checks if it can connect to the server and come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2D7F" id="Text Box 406" o:spid="_x0000_s1192" type="#_x0000_t202" style="position:absolute;margin-left:185.5pt;margin-top:85.15pt;width:271.5pt;height:12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" filled="f" stroked="f">
                <v:textbox>
                  <w:txbxContent>
                    <w:p w14:paraId="42A8DA8C" w14:textId="62D4F517" w:rsidR="00FB3596" w:rsidRDefault="00FB3596" w:rsidP="00EB2085">
                      <w:pPr>
                        <w:jc w:val="center"/>
                        <w:rPr>
                          <w:rStyle w:val="Strong"/>
                          <w:rFonts w:ascii="Arial" w:eastAsia="Times New Roman" w:hAnsi="Arial" w:cs="Arial"/>
                          <w:color w:val="222222"/>
                          <w:sz w:val="27"/>
                          <w:szCs w:val="27"/>
                          <w:lang w:val="en-IN" w:eastAsia="en-IN"/>
                        </w:rPr>
                      </w:pPr>
                      <w:r w:rsidRPr="00EB2085">
                        <w:rPr>
                          <w:rStyle w:val="Strong"/>
                          <w:rFonts w:ascii="Arial" w:eastAsia="Times New Roman" w:hAnsi="Arial" w:cs="Arial"/>
                          <w:color w:val="222222"/>
                          <w:sz w:val="27"/>
                          <w:szCs w:val="27"/>
                          <w:lang w:val="en-IN" w:eastAsia="en-IN"/>
                        </w:rPr>
                        <w:t>ping</w:t>
                      </w:r>
                    </w:p>
                    <w:p w14:paraId="057E07A4" w14:textId="15D302A7" w:rsidR="00FB3596" w:rsidRPr="00A22808" w:rsidRDefault="00FB3596" w:rsidP="006E682A">
                      <w:pPr>
                        <w:rPr>
                          <w:rFonts w:ascii="Arial" w:eastAsia="Times New Roman" w:hAnsi="Arial" w:cs="Arial"/>
                          <w:b/>
                          <w:bCs/>
                          <w:color w:val="222222"/>
                          <w:sz w:val="27"/>
                          <w:szCs w:val="27"/>
                          <w:lang w:val="en-IN" w:eastAsia="en-IN"/>
                        </w:rPr>
                      </w:pPr>
                      <w:r w:rsidRPr="00EB2085">
                        <w:rPr>
                          <w:rStyle w:val="Strong"/>
                          <w:rFonts w:ascii="Arial" w:eastAsia="Times New Roman" w:hAnsi="Arial" w:cs="Arial"/>
                          <w:color w:val="222222"/>
                          <w:sz w:val="27"/>
                          <w:szCs w:val="27"/>
                          <w:lang w:val="en-IN" w:eastAsia="en-IN"/>
                        </w:rPr>
                        <w:t>Use ping to check your connection to a server.</w:t>
                      </w:r>
                      <w:r w:rsidRPr="00EB2085">
                        <w:t xml:space="preserve"> </w:t>
                      </w:r>
                      <w:r w:rsidRPr="00EB2085">
                        <w:rPr>
                          <w:rStyle w:val="Strong"/>
                          <w:rFonts w:ascii="Arial" w:eastAsia="Times New Roman" w:hAnsi="Arial" w:cs="Arial"/>
                          <w:color w:val="222222"/>
                          <w:sz w:val="27"/>
                          <w:szCs w:val="27"/>
                          <w:lang w:val="en-IN" w:eastAsia="en-IN"/>
                        </w:rPr>
                        <w:t>Simply, when you type in, for example, “ping google.com”, it checks if it can connect to the server and come back.</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03680" behindDoc="0" locked="0" layoutInCell="1" allowOverlap="1" wp14:anchorId="16A296EF" wp14:editId="0305E5DB">
                <wp:simplePos x="0" y="0"/>
                <wp:positionH relativeFrom="column">
                  <wp:posOffset>2209800</wp:posOffset>
                </wp:positionH>
                <wp:positionV relativeFrom="paragraph">
                  <wp:posOffset>351155</wp:posOffset>
                </wp:positionV>
                <wp:extent cx="3905250" cy="2603500"/>
                <wp:effectExtent l="0" t="0" r="0" b="6350"/>
                <wp:wrapNone/>
                <wp:docPr id="405" name="Rectangle: Single Corner Snipped 405"/>
                <wp:cNvGraphicFramePr/>
                <a:graphic xmlns:a="http://schemas.openxmlformats.org/drawingml/2006/main">
                  <a:graphicData uri="http://schemas.microsoft.com/office/word/2010/wordprocessingShape">
                    <wps:wsp>
                      <wps:cNvSpPr/>
                      <wps:spPr>
                        <a:xfrm flipH="1">
                          <a:off x="0" y="0"/>
                          <a:ext cx="3905250" cy="26035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77E42" w14:textId="77777777" w:rsidR="00FB3596" w:rsidRPr="0093030D" w:rsidRDefault="00FB3596" w:rsidP="006E682A">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296EF" id="Rectangle: Single Corner Snipped 405" o:spid="_x0000_s1193" style="position:absolute;margin-left:174pt;margin-top:27.65pt;width:307.5pt;height:205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05250,2603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" adj="-11796480,,5400" path="m,l2978716,r926534,926534l3905250,2603500,,2603500,,xe" fillcolor="#eeece1 [3214]" stroked="f" strokeweight="3pt">
                <v:fill opacity="43947f"/>
                <v:stroke joinstyle="miter"/>
                <v:formulas/>
                <v:path arrowok="t" o:connecttype="custom" o:connectlocs="0,0;2978716,0;3905250,926534;3905250,2603500;0,2603500;0,0" o:connectangles="0,0,0,0,0,0" textboxrect="0,0,3905250,2603500"/>
                <v:textbox>
                  <w:txbxContent>
                    <w:p w14:paraId="2DD77E42" w14:textId="77777777" w:rsidR="00FB3596" w:rsidRPr="0093030D" w:rsidRDefault="00FB3596" w:rsidP="006E682A">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06752" behindDoc="0" locked="0" layoutInCell="1" allowOverlap="1" wp14:anchorId="78863D6F" wp14:editId="48942F93">
                <wp:simplePos x="0" y="0"/>
                <wp:positionH relativeFrom="column">
                  <wp:posOffset>1219200</wp:posOffset>
                </wp:positionH>
                <wp:positionV relativeFrom="paragraph">
                  <wp:posOffset>3557905</wp:posOffset>
                </wp:positionV>
                <wp:extent cx="5962650" cy="22733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5962650" cy="22733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9885D44" w14:textId="2B6614E1" w:rsidR="00FB3596" w:rsidRDefault="00FB3596" w:rsidP="006E682A">
                            <w:r>
                              <w:rPr>
                                <w:noProof/>
                              </w:rPr>
                              <w:drawing>
                                <wp:inline distT="0" distB="0" distL="0" distR="0" wp14:anchorId="7FB3D078" wp14:editId="2236F86A">
                                  <wp:extent cx="6854319" cy="2133600"/>
                                  <wp:effectExtent l="0" t="0" r="381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5952" cy="2137221"/>
                                          </a:xfrm>
                                          <a:prstGeom prst="rect">
                                            <a:avLst/>
                                          </a:prstGeom>
                                        </pic:spPr>
                                      </pic:pic>
                                    </a:graphicData>
                                  </a:graphic>
                                </wp:inline>
                              </w:drawing>
                            </w:r>
                          </w:p>
                          <w:p w14:paraId="063BD8A7" w14:textId="3468DFCE" w:rsidR="00FB3596" w:rsidRDefault="00FB3596" w:rsidP="006E682A"/>
                          <w:p w14:paraId="365EB6A8" w14:textId="6A92162F" w:rsidR="00FB3596" w:rsidRDefault="00FB3596" w:rsidP="006E682A"/>
                          <w:p w14:paraId="0169EA09" w14:textId="57441065" w:rsidR="00FB3596" w:rsidRDefault="00FB3596" w:rsidP="006E682A"/>
                          <w:p w14:paraId="6935C436" w14:textId="4EB548E6" w:rsidR="00FB3596" w:rsidRDefault="00FB3596" w:rsidP="006E682A"/>
                          <w:p w14:paraId="1BBA6E02" w14:textId="5A1AFD05" w:rsidR="00FB3596" w:rsidRDefault="00FB3596" w:rsidP="006E682A"/>
                          <w:p w14:paraId="58698ECB" w14:textId="6497E3C0" w:rsidR="00FB3596" w:rsidRDefault="00FB3596" w:rsidP="006E682A"/>
                          <w:p w14:paraId="32092D12" w14:textId="2512C9BB" w:rsidR="00FB3596" w:rsidRDefault="00FB3596" w:rsidP="006E682A"/>
                          <w:p w14:paraId="5CD1DBA1" w14:textId="79E3A160" w:rsidR="00FB3596" w:rsidRDefault="00FB3596" w:rsidP="006E682A"/>
                          <w:p w14:paraId="2CB2E3AD" w14:textId="65D52ACE" w:rsidR="00FB3596" w:rsidRDefault="00FB3596" w:rsidP="006E682A"/>
                          <w:p w14:paraId="3DD7FB33" w14:textId="21CCAF9E" w:rsidR="00FB3596" w:rsidRDefault="00FB3596" w:rsidP="006E682A"/>
                          <w:p w14:paraId="4479FCF1" w14:textId="16E97A67" w:rsidR="00FB3596" w:rsidRDefault="00FB3596" w:rsidP="006E682A"/>
                          <w:p w14:paraId="16097486" w14:textId="03C7E784" w:rsidR="00FB3596" w:rsidRDefault="00FB3596" w:rsidP="006E682A"/>
                          <w:p w14:paraId="27095439" w14:textId="77777777" w:rsidR="00FB3596" w:rsidRDefault="00FB3596" w:rsidP="006E68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63D6F" id="Text Box 404" o:spid="_x0000_s1194" type="#_x0000_t202" style="position:absolute;margin-left:96pt;margin-top:280.15pt;width:469.5pt;height:179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" filled="f" stroked="f">
                <v:textbox>
                  <w:txbxContent>
                    <w:p w14:paraId="49885D44" w14:textId="2B6614E1" w:rsidR="00FB3596" w:rsidRDefault="00FB3596" w:rsidP="006E682A">
                      <w:r>
                        <w:rPr>
                          <w:noProof/>
                        </w:rPr>
                        <w:drawing>
                          <wp:inline distT="0" distB="0" distL="0" distR="0" wp14:anchorId="7FB3D078" wp14:editId="2236F86A">
                            <wp:extent cx="6854319" cy="2133600"/>
                            <wp:effectExtent l="0" t="0" r="381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5952" cy="2137221"/>
                                    </a:xfrm>
                                    <a:prstGeom prst="rect">
                                      <a:avLst/>
                                    </a:prstGeom>
                                  </pic:spPr>
                                </pic:pic>
                              </a:graphicData>
                            </a:graphic>
                          </wp:inline>
                        </w:drawing>
                      </w:r>
                    </w:p>
                    <w:p w14:paraId="063BD8A7" w14:textId="3468DFCE" w:rsidR="00FB3596" w:rsidRDefault="00FB3596" w:rsidP="006E682A"/>
                    <w:p w14:paraId="365EB6A8" w14:textId="6A92162F" w:rsidR="00FB3596" w:rsidRDefault="00FB3596" w:rsidP="006E682A"/>
                    <w:p w14:paraId="0169EA09" w14:textId="57441065" w:rsidR="00FB3596" w:rsidRDefault="00FB3596" w:rsidP="006E682A"/>
                    <w:p w14:paraId="6935C436" w14:textId="4EB548E6" w:rsidR="00FB3596" w:rsidRDefault="00FB3596" w:rsidP="006E682A"/>
                    <w:p w14:paraId="1BBA6E02" w14:textId="5A1AFD05" w:rsidR="00FB3596" w:rsidRDefault="00FB3596" w:rsidP="006E682A"/>
                    <w:p w14:paraId="58698ECB" w14:textId="6497E3C0" w:rsidR="00FB3596" w:rsidRDefault="00FB3596" w:rsidP="006E682A"/>
                    <w:p w14:paraId="32092D12" w14:textId="2512C9BB" w:rsidR="00FB3596" w:rsidRDefault="00FB3596" w:rsidP="006E682A"/>
                    <w:p w14:paraId="5CD1DBA1" w14:textId="79E3A160" w:rsidR="00FB3596" w:rsidRDefault="00FB3596" w:rsidP="006E682A"/>
                    <w:p w14:paraId="2CB2E3AD" w14:textId="65D52ACE" w:rsidR="00FB3596" w:rsidRDefault="00FB3596" w:rsidP="006E682A"/>
                    <w:p w14:paraId="3DD7FB33" w14:textId="21CCAF9E" w:rsidR="00FB3596" w:rsidRDefault="00FB3596" w:rsidP="006E682A"/>
                    <w:p w14:paraId="4479FCF1" w14:textId="16E97A67" w:rsidR="00FB3596" w:rsidRDefault="00FB3596" w:rsidP="006E682A"/>
                    <w:p w14:paraId="16097486" w14:textId="03C7E784" w:rsidR="00FB3596" w:rsidRDefault="00FB3596" w:rsidP="006E682A"/>
                    <w:p w14:paraId="27095439" w14:textId="77777777" w:rsidR="00FB3596" w:rsidRDefault="00FB3596" w:rsidP="006E682A"/>
                  </w:txbxContent>
                </v:textbox>
              </v:shape>
            </w:pict>
          </mc:Fallback>
        </mc:AlternateContent>
      </w:r>
    </w:p>
    <w:p w14:paraId="23EA917B" w14:textId="78DBD201" w:rsidR="00EB2085" w:rsidRPr="00EB2085" w:rsidRDefault="00EB2085" w:rsidP="00EB2085"/>
    <w:p w14:paraId="241464A7" w14:textId="3D6630E9" w:rsidR="00EB2085" w:rsidRPr="00EB2085" w:rsidRDefault="00EB2085" w:rsidP="00EB2085"/>
    <w:p w14:paraId="146F371C" w14:textId="09A1E632" w:rsidR="00EB2085" w:rsidRPr="00EB2085" w:rsidRDefault="00EB2085" w:rsidP="00EB2085"/>
    <w:p w14:paraId="2308C869" w14:textId="22FD191F" w:rsidR="00EB2085" w:rsidRPr="00EB2085" w:rsidRDefault="00EB2085" w:rsidP="00EB2085"/>
    <w:p w14:paraId="62B97DD8" w14:textId="011DC188" w:rsidR="00EB2085" w:rsidRPr="00EB2085" w:rsidRDefault="00EB2085" w:rsidP="00EB2085"/>
    <w:p w14:paraId="6D962DC2" w14:textId="356663E3" w:rsidR="00EB2085" w:rsidRPr="00EB2085" w:rsidRDefault="00EB2085" w:rsidP="00EB2085"/>
    <w:p w14:paraId="3412DCF3" w14:textId="52B315D1" w:rsidR="00EB2085" w:rsidRPr="00EB2085" w:rsidRDefault="00EB2085" w:rsidP="00EB2085"/>
    <w:p w14:paraId="3B58CDF7" w14:textId="58E24ACE" w:rsidR="00EB2085" w:rsidRPr="00EB2085" w:rsidRDefault="00EB2085" w:rsidP="00EB2085"/>
    <w:p w14:paraId="7C5CA503" w14:textId="09335EAD" w:rsidR="00EB2085" w:rsidRPr="00EB2085" w:rsidRDefault="00EB2085" w:rsidP="00EB2085"/>
    <w:p w14:paraId="12C3CC9F" w14:textId="7C8DA4F5" w:rsidR="00EB2085" w:rsidRPr="00EB2085" w:rsidRDefault="00EB2085" w:rsidP="00EB2085"/>
    <w:p w14:paraId="60FE49DB" w14:textId="16644455" w:rsidR="00EB2085" w:rsidRPr="00EB2085" w:rsidRDefault="00EB2085" w:rsidP="00EB2085"/>
    <w:p w14:paraId="1F9E2854" w14:textId="117DE1E1" w:rsidR="00EB2085" w:rsidRPr="00EB2085" w:rsidRDefault="00EB2085" w:rsidP="00EB2085"/>
    <w:p w14:paraId="254F3388" w14:textId="6A78A41F" w:rsidR="00EB2085" w:rsidRPr="00EB2085" w:rsidRDefault="00EB2085" w:rsidP="00EB2085"/>
    <w:p w14:paraId="313D308C" w14:textId="137C4B4C" w:rsidR="00EB2085" w:rsidRPr="00EB2085" w:rsidRDefault="00EB2085" w:rsidP="00EB2085"/>
    <w:p w14:paraId="22614D52" w14:textId="09E00ACC" w:rsidR="00EB2085" w:rsidRPr="00EB2085" w:rsidRDefault="00EB2085" w:rsidP="00EB2085"/>
    <w:p w14:paraId="730AFCF0" w14:textId="0796724F" w:rsidR="00EB2085" w:rsidRPr="00EB2085" w:rsidRDefault="00EB2085" w:rsidP="00EB2085"/>
    <w:p w14:paraId="31AC0290" w14:textId="2EEB1B31" w:rsidR="00EB2085" w:rsidRPr="00EB2085" w:rsidRDefault="00EB2085" w:rsidP="00EB2085"/>
    <w:p w14:paraId="0C7EE837" w14:textId="7B9F4F68" w:rsidR="00EB2085" w:rsidRPr="00EB2085" w:rsidRDefault="00EB2085" w:rsidP="00EB2085"/>
    <w:p w14:paraId="29B64949" w14:textId="51263CC7" w:rsidR="00EB2085" w:rsidRPr="00EB2085" w:rsidRDefault="00EB2085" w:rsidP="00EB2085"/>
    <w:p w14:paraId="42F66E2B" w14:textId="02ED333A" w:rsidR="00EB2085" w:rsidRPr="00EB2085" w:rsidRDefault="00EB2085" w:rsidP="00EB2085"/>
    <w:p w14:paraId="60D2F61C" w14:textId="1838794D" w:rsidR="00EB2085" w:rsidRPr="00EB2085" w:rsidRDefault="00EB2085" w:rsidP="00EB2085"/>
    <w:p w14:paraId="49924362" w14:textId="0B2FDA3A" w:rsidR="00EB2085" w:rsidRPr="00EB2085" w:rsidRDefault="00EB2085" w:rsidP="00EB2085"/>
    <w:p w14:paraId="45D38B75" w14:textId="5F99DDAB" w:rsidR="00EB2085" w:rsidRDefault="00EB2085" w:rsidP="00EB2085"/>
    <w:p w14:paraId="1281AE3C" w14:textId="77777777" w:rsidR="00EB2085" w:rsidRPr="00EB2085" w:rsidRDefault="00EB2085" w:rsidP="00EB2085">
      <w:pPr>
        <w:tabs>
          <w:tab w:val="left" w:pos="4730"/>
        </w:tabs>
      </w:pPr>
      <w:r>
        <w:tab/>
      </w:r>
    </w:p>
    <w:p w14:paraId="66C83558" w14:textId="67BD6487" w:rsidR="00EB2085" w:rsidRPr="00127C5F" w:rsidRDefault="00EB2085"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p>
    <w:p w14:paraId="29B352D4" w14:textId="77777777" w:rsidR="00EB2085" w:rsidRPr="00127C5F" w:rsidRDefault="00EB2085" w:rsidP="00EB2085">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133376" behindDoc="0" locked="0" layoutInCell="1" allowOverlap="1" wp14:anchorId="430385BF" wp14:editId="792ECF3E">
                <wp:simplePos x="0" y="0"/>
                <wp:positionH relativeFrom="column">
                  <wp:posOffset>0</wp:posOffset>
                </wp:positionH>
                <wp:positionV relativeFrom="paragraph">
                  <wp:posOffset>-259080</wp:posOffset>
                </wp:positionV>
                <wp:extent cx="3147060" cy="2560320"/>
                <wp:effectExtent l="0" t="0" r="0" b="0"/>
                <wp:wrapNone/>
                <wp:docPr id="642" name="Rectangle: Single Corner Snipped 642"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7193C" w14:textId="77777777" w:rsidR="00FB3596" w:rsidRDefault="00FB3596" w:rsidP="00EB2085">
                            <w:pPr>
                              <w:pStyle w:val="Heading1"/>
                              <w:rPr>
                                <w:color w:val="571745" w:themeColor="text2"/>
                              </w:rPr>
                            </w:pPr>
                          </w:p>
                          <w:p w14:paraId="02C0219D" w14:textId="606E4E85" w:rsidR="00FB3596" w:rsidRPr="00F7167D" w:rsidRDefault="00FB3596" w:rsidP="00EB2085">
                            <w:pPr>
                              <w:pStyle w:val="Heading1"/>
                            </w:pPr>
                            <w:r>
                              <w:rPr>
                                <w:color w:val="571745" w:themeColor="text2"/>
                              </w:rPr>
                              <w:t>COMMAND 18</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385BF" id="Rectangle: Single Corner Snipped 642" o:spid="_x0000_s1195" alt="Title: Shape" style="position:absolute;margin-left:0;margin-top:-20.4pt;width:247.8pt;height:201.6pt;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0KSEfu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7EE7193C" w14:textId="77777777" w:rsidR="00FB3596" w:rsidRDefault="00FB3596" w:rsidP="00EB2085">
                      <w:pPr>
                        <w:pStyle w:val="Heading1"/>
                        <w:rPr>
                          <w:color w:val="571745" w:themeColor="text2"/>
                        </w:rPr>
                      </w:pPr>
                    </w:p>
                    <w:p w14:paraId="02C0219D" w14:textId="606E4E85" w:rsidR="00FB3596" w:rsidRPr="00F7167D" w:rsidRDefault="00FB3596" w:rsidP="00EB2085">
                      <w:pPr>
                        <w:pStyle w:val="Heading1"/>
                      </w:pPr>
                      <w:r>
                        <w:rPr>
                          <w:color w:val="571745" w:themeColor="text2"/>
                        </w:rPr>
                        <w:t>COMMAND 18</w:t>
                      </w:r>
                    </w:p>
                  </w:txbxContent>
                </v:textbox>
              </v:shape>
            </w:pict>
          </mc:Fallback>
        </mc:AlternateContent>
      </w:r>
    </w:p>
    <w:p w14:paraId="5F7D4B08" w14:textId="61D10733" w:rsidR="00EB2085" w:rsidRDefault="00EB2085" w:rsidP="00EB208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132352" behindDoc="0" locked="0" layoutInCell="1" allowOverlap="1" wp14:anchorId="04DE5C31" wp14:editId="4B937751">
                <wp:simplePos x="0" y="0"/>
                <wp:positionH relativeFrom="column">
                  <wp:posOffset>2209800</wp:posOffset>
                </wp:positionH>
                <wp:positionV relativeFrom="paragraph">
                  <wp:posOffset>995045</wp:posOffset>
                </wp:positionV>
                <wp:extent cx="3771900" cy="2506980"/>
                <wp:effectExtent l="0" t="0" r="0" b="7620"/>
                <wp:wrapNone/>
                <wp:docPr id="644" name="Rectangle: Single Corner Snipped 644"/>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7F75B"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E5C31" id="Rectangle: Single Corner Snipped 644" o:spid="_x0000_s1196" style="position:absolute;margin-left:174pt;margin-top:78.35pt;width:297pt;height:197.4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1D57F75B"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34400" behindDoc="0" locked="0" layoutInCell="1" allowOverlap="1" wp14:anchorId="0DAB97A3" wp14:editId="0AE509A1">
                <wp:simplePos x="0" y="0"/>
                <wp:positionH relativeFrom="column">
                  <wp:posOffset>2354580</wp:posOffset>
                </wp:positionH>
                <wp:positionV relativeFrom="paragraph">
                  <wp:posOffset>1726565</wp:posOffset>
                </wp:positionV>
                <wp:extent cx="3611880" cy="1775460"/>
                <wp:effectExtent l="0" t="0" r="0" b="0"/>
                <wp:wrapNone/>
                <wp:docPr id="645" name="Text Box 645"/>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E53B925" w14:textId="07AC7F1C" w:rsidR="00FB3596" w:rsidRDefault="00FB3596" w:rsidP="00B95DA5">
                            <w:pPr>
                              <w:jc w:val="center"/>
                              <w:rPr>
                                <w:rStyle w:val="Strong"/>
                                <w:rFonts w:ascii="Arial" w:eastAsia="Times New Roman" w:hAnsi="Arial" w:cs="Arial"/>
                                <w:color w:val="222222"/>
                                <w:sz w:val="27"/>
                                <w:szCs w:val="27"/>
                                <w:lang w:val="en-IN" w:eastAsia="en-IN"/>
                              </w:rPr>
                            </w:pPr>
                            <w:proofErr w:type="spellStart"/>
                            <w:r>
                              <w:rPr>
                                <w:rStyle w:val="Strong"/>
                                <w:rFonts w:ascii="Arial" w:eastAsia="Times New Roman" w:hAnsi="Arial" w:cs="Arial"/>
                                <w:color w:val="222222"/>
                                <w:sz w:val="27"/>
                                <w:szCs w:val="27"/>
                                <w:lang w:val="en-IN" w:eastAsia="en-IN"/>
                              </w:rPr>
                              <w:t>Useradd</w:t>
                            </w:r>
                            <w:proofErr w:type="spellEnd"/>
                          </w:p>
                          <w:p w14:paraId="2526D54D" w14:textId="4B6A88CC" w:rsidR="00FB3596" w:rsidRDefault="00FB3596" w:rsidP="00EB2085">
                            <w:pPr>
                              <w:rPr>
                                <w:rStyle w:val="Strong"/>
                                <w:rFonts w:ascii="Roboto" w:eastAsia="Times New Roman" w:hAnsi="Roboto" w:cs="Times New Roman"/>
                                <w:color w:val="222222"/>
                                <w:sz w:val="27"/>
                                <w:szCs w:val="27"/>
                                <w:lang w:val="en-IN" w:eastAsia="en-IN"/>
                              </w:rPr>
                            </w:pPr>
                            <w:r w:rsidRPr="00B95DA5">
                              <w:rPr>
                                <w:rStyle w:val="Strong"/>
                                <w:rFonts w:ascii="Arial" w:eastAsia="Times New Roman" w:hAnsi="Arial" w:cs="Arial"/>
                                <w:color w:val="222222"/>
                                <w:sz w:val="27"/>
                                <w:szCs w:val="27"/>
                                <w:lang w:val="en-IN" w:eastAsia="en-IN"/>
                              </w:rPr>
                              <w:t>Linux and Unix-like operating systems, the most common command to create users is '</w:t>
                            </w:r>
                            <w:proofErr w:type="spellStart"/>
                            <w:r w:rsidRPr="00B95DA5">
                              <w:rPr>
                                <w:rStyle w:val="Strong"/>
                                <w:rFonts w:ascii="Arial" w:eastAsia="Times New Roman" w:hAnsi="Arial" w:cs="Arial"/>
                                <w:color w:val="222222"/>
                                <w:sz w:val="27"/>
                                <w:szCs w:val="27"/>
                                <w:lang w:val="en-IN" w:eastAsia="en-IN"/>
                              </w:rPr>
                              <w:t>useradd</w:t>
                            </w:r>
                            <w:proofErr w:type="spellEnd"/>
                            <w:r w:rsidRPr="00B95DA5">
                              <w:rPr>
                                <w:rStyle w:val="Strong"/>
                                <w:rFonts w:ascii="Arial" w:eastAsia="Times New Roman" w:hAnsi="Arial" w:cs="Arial"/>
                                <w:color w:val="222222"/>
                                <w:sz w:val="27"/>
                                <w:szCs w:val="27"/>
                                <w:lang w:val="en-IN" w:eastAsia="en-IN"/>
                              </w:rPr>
                              <w:t>' or</w:t>
                            </w:r>
                            <w:r w:rsidRPr="0093030D">
                              <w:rPr>
                                <w:rStyle w:val="Strong"/>
                                <w:rFonts w:ascii="Roboto" w:eastAsia="Times New Roman" w:hAnsi="Roboto" w:cs="Times New Roman"/>
                                <w:color w:val="222222"/>
                                <w:sz w:val="27"/>
                                <w:szCs w:val="27"/>
                                <w:lang w:val="en-IN" w:eastAsia="en-IN"/>
                              </w:rPr>
                              <w:t>.</w:t>
                            </w:r>
                          </w:p>
                          <w:p w14:paraId="5DD1A4E4" w14:textId="77777777" w:rsidR="00FB3596" w:rsidRDefault="00FB3596" w:rsidP="00EB2085">
                            <w:pPr>
                              <w:rPr>
                                <w:rStyle w:val="Strong"/>
                                <w:rFonts w:ascii="Roboto" w:eastAsia="Times New Roman" w:hAnsi="Roboto" w:cs="Times New Roman"/>
                                <w:color w:val="222222"/>
                                <w:sz w:val="27"/>
                                <w:szCs w:val="27"/>
                                <w:lang w:val="en-IN" w:eastAsia="en-IN"/>
                              </w:rPr>
                            </w:pPr>
                          </w:p>
                          <w:p w14:paraId="4EAFA854" w14:textId="77777777" w:rsidR="00FB3596" w:rsidRDefault="00FB3596" w:rsidP="00EB2085">
                            <w:pPr>
                              <w:rPr>
                                <w:rStyle w:val="Strong"/>
                                <w:rFonts w:ascii="Roboto" w:eastAsia="Times New Roman" w:hAnsi="Roboto" w:cs="Times New Roman"/>
                                <w:color w:val="222222"/>
                                <w:sz w:val="27"/>
                                <w:szCs w:val="27"/>
                                <w:lang w:val="en-IN" w:eastAsia="en-IN"/>
                              </w:rPr>
                            </w:pPr>
                          </w:p>
                          <w:p w14:paraId="43D96EC4" w14:textId="77777777" w:rsidR="00FB3596" w:rsidRDefault="00FB3596" w:rsidP="00EB2085">
                            <w:pPr>
                              <w:rPr>
                                <w:rStyle w:val="Strong"/>
                                <w:rFonts w:ascii="Roboto" w:eastAsia="Times New Roman" w:hAnsi="Roboto" w:cs="Times New Roman"/>
                                <w:color w:val="222222"/>
                                <w:sz w:val="27"/>
                                <w:szCs w:val="27"/>
                                <w:lang w:val="en-IN" w:eastAsia="en-IN"/>
                              </w:rPr>
                            </w:pPr>
                          </w:p>
                          <w:p w14:paraId="077B1D4A" w14:textId="77777777" w:rsidR="00FB3596" w:rsidRDefault="00FB3596" w:rsidP="00EB2085">
                            <w:pPr>
                              <w:rPr>
                                <w:rStyle w:val="Strong"/>
                                <w:rFonts w:ascii="Roboto" w:eastAsia="Times New Roman" w:hAnsi="Roboto" w:cs="Times New Roman"/>
                                <w:color w:val="222222"/>
                                <w:sz w:val="27"/>
                                <w:szCs w:val="27"/>
                                <w:lang w:val="en-IN" w:eastAsia="en-IN"/>
                              </w:rPr>
                            </w:pPr>
                          </w:p>
                          <w:p w14:paraId="191F4952" w14:textId="77777777" w:rsidR="00FB3596" w:rsidRDefault="00FB3596" w:rsidP="00EB2085">
                            <w:pPr>
                              <w:rPr>
                                <w:rStyle w:val="Strong"/>
                                <w:rFonts w:ascii="Roboto" w:eastAsia="Times New Roman" w:hAnsi="Roboto" w:cs="Times New Roman"/>
                                <w:color w:val="222222"/>
                                <w:sz w:val="27"/>
                                <w:szCs w:val="27"/>
                                <w:lang w:val="en-IN" w:eastAsia="en-IN"/>
                              </w:rPr>
                            </w:pPr>
                          </w:p>
                          <w:p w14:paraId="604C936C" w14:textId="77777777" w:rsidR="00FB3596" w:rsidRDefault="00FB3596" w:rsidP="00EB2085">
                            <w:pPr>
                              <w:rPr>
                                <w:rStyle w:val="Strong"/>
                                <w:rFonts w:ascii="Roboto" w:eastAsia="Times New Roman" w:hAnsi="Roboto" w:cs="Times New Roman"/>
                                <w:color w:val="222222"/>
                                <w:sz w:val="27"/>
                                <w:szCs w:val="27"/>
                                <w:lang w:val="en-IN" w:eastAsia="en-IN"/>
                              </w:rPr>
                            </w:pPr>
                          </w:p>
                          <w:p w14:paraId="74C07EC2" w14:textId="77777777" w:rsidR="00FB3596" w:rsidRDefault="00FB3596" w:rsidP="00EB2085">
                            <w:pPr>
                              <w:rPr>
                                <w:rStyle w:val="Strong"/>
                                <w:rFonts w:ascii="Roboto" w:eastAsia="Times New Roman" w:hAnsi="Roboto" w:cs="Times New Roman"/>
                                <w:color w:val="222222"/>
                                <w:sz w:val="27"/>
                                <w:szCs w:val="27"/>
                                <w:lang w:val="en-IN" w:eastAsia="en-IN"/>
                              </w:rPr>
                            </w:pPr>
                          </w:p>
                          <w:p w14:paraId="17CBC13B" w14:textId="77777777" w:rsidR="00FB3596" w:rsidRPr="0093030D" w:rsidRDefault="00FB3596" w:rsidP="00EB2085">
                            <w:pPr>
                              <w:rPr>
                                <w:lang w:val="en-IN"/>
                              </w:rPr>
                            </w:pPr>
                          </w:p>
                          <w:p w14:paraId="7EC0A582"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B97A3" id="Text Box 645" o:spid="_x0000_s1197" type="#_x0000_t202" style="position:absolute;margin-left:185.4pt;margin-top:135.95pt;width:284.4pt;height:139.8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" filled="f" stroked="f">
                <v:textbox>
                  <w:txbxContent>
                    <w:p w14:paraId="7E53B925" w14:textId="07AC7F1C" w:rsidR="00FB3596" w:rsidRDefault="00FB3596" w:rsidP="00B95DA5">
                      <w:pPr>
                        <w:jc w:val="center"/>
                        <w:rPr>
                          <w:rStyle w:val="Strong"/>
                          <w:rFonts w:ascii="Arial" w:eastAsia="Times New Roman" w:hAnsi="Arial" w:cs="Arial"/>
                          <w:color w:val="222222"/>
                          <w:sz w:val="27"/>
                          <w:szCs w:val="27"/>
                          <w:lang w:val="en-IN" w:eastAsia="en-IN"/>
                        </w:rPr>
                      </w:pPr>
                      <w:proofErr w:type="spellStart"/>
                      <w:r>
                        <w:rPr>
                          <w:rStyle w:val="Strong"/>
                          <w:rFonts w:ascii="Arial" w:eastAsia="Times New Roman" w:hAnsi="Arial" w:cs="Arial"/>
                          <w:color w:val="222222"/>
                          <w:sz w:val="27"/>
                          <w:szCs w:val="27"/>
                          <w:lang w:val="en-IN" w:eastAsia="en-IN"/>
                        </w:rPr>
                        <w:t>Useradd</w:t>
                      </w:r>
                      <w:proofErr w:type="spellEnd"/>
                    </w:p>
                    <w:p w14:paraId="2526D54D" w14:textId="4B6A88CC" w:rsidR="00FB3596" w:rsidRDefault="00FB3596" w:rsidP="00EB2085">
                      <w:pPr>
                        <w:rPr>
                          <w:rStyle w:val="Strong"/>
                          <w:rFonts w:ascii="Roboto" w:eastAsia="Times New Roman" w:hAnsi="Roboto" w:cs="Times New Roman"/>
                          <w:color w:val="222222"/>
                          <w:sz w:val="27"/>
                          <w:szCs w:val="27"/>
                          <w:lang w:val="en-IN" w:eastAsia="en-IN"/>
                        </w:rPr>
                      </w:pPr>
                      <w:r w:rsidRPr="00B95DA5">
                        <w:rPr>
                          <w:rStyle w:val="Strong"/>
                          <w:rFonts w:ascii="Arial" w:eastAsia="Times New Roman" w:hAnsi="Arial" w:cs="Arial"/>
                          <w:color w:val="222222"/>
                          <w:sz w:val="27"/>
                          <w:szCs w:val="27"/>
                          <w:lang w:val="en-IN" w:eastAsia="en-IN"/>
                        </w:rPr>
                        <w:t>Linux and Unix-like operating systems, the most common command to create users is '</w:t>
                      </w:r>
                      <w:proofErr w:type="spellStart"/>
                      <w:r w:rsidRPr="00B95DA5">
                        <w:rPr>
                          <w:rStyle w:val="Strong"/>
                          <w:rFonts w:ascii="Arial" w:eastAsia="Times New Roman" w:hAnsi="Arial" w:cs="Arial"/>
                          <w:color w:val="222222"/>
                          <w:sz w:val="27"/>
                          <w:szCs w:val="27"/>
                          <w:lang w:val="en-IN" w:eastAsia="en-IN"/>
                        </w:rPr>
                        <w:t>useradd</w:t>
                      </w:r>
                      <w:proofErr w:type="spellEnd"/>
                      <w:r w:rsidRPr="00B95DA5">
                        <w:rPr>
                          <w:rStyle w:val="Strong"/>
                          <w:rFonts w:ascii="Arial" w:eastAsia="Times New Roman" w:hAnsi="Arial" w:cs="Arial"/>
                          <w:color w:val="222222"/>
                          <w:sz w:val="27"/>
                          <w:szCs w:val="27"/>
                          <w:lang w:val="en-IN" w:eastAsia="en-IN"/>
                        </w:rPr>
                        <w:t>' or</w:t>
                      </w:r>
                      <w:r w:rsidRPr="0093030D">
                        <w:rPr>
                          <w:rStyle w:val="Strong"/>
                          <w:rFonts w:ascii="Roboto" w:eastAsia="Times New Roman" w:hAnsi="Roboto" w:cs="Times New Roman"/>
                          <w:color w:val="222222"/>
                          <w:sz w:val="27"/>
                          <w:szCs w:val="27"/>
                          <w:lang w:val="en-IN" w:eastAsia="en-IN"/>
                        </w:rPr>
                        <w:t>.</w:t>
                      </w:r>
                    </w:p>
                    <w:p w14:paraId="5DD1A4E4" w14:textId="77777777" w:rsidR="00FB3596" w:rsidRDefault="00FB3596" w:rsidP="00EB2085">
                      <w:pPr>
                        <w:rPr>
                          <w:rStyle w:val="Strong"/>
                          <w:rFonts w:ascii="Roboto" w:eastAsia="Times New Roman" w:hAnsi="Roboto" w:cs="Times New Roman"/>
                          <w:color w:val="222222"/>
                          <w:sz w:val="27"/>
                          <w:szCs w:val="27"/>
                          <w:lang w:val="en-IN" w:eastAsia="en-IN"/>
                        </w:rPr>
                      </w:pPr>
                    </w:p>
                    <w:p w14:paraId="4EAFA854" w14:textId="77777777" w:rsidR="00FB3596" w:rsidRDefault="00FB3596" w:rsidP="00EB2085">
                      <w:pPr>
                        <w:rPr>
                          <w:rStyle w:val="Strong"/>
                          <w:rFonts w:ascii="Roboto" w:eastAsia="Times New Roman" w:hAnsi="Roboto" w:cs="Times New Roman"/>
                          <w:color w:val="222222"/>
                          <w:sz w:val="27"/>
                          <w:szCs w:val="27"/>
                          <w:lang w:val="en-IN" w:eastAsia="en-IN"/>
                        </w:rPr>
                      </w:pPr>
                    </w:p>
                    <w:p w14:paraId="43D96EC4" w14:textId="77777777" w:rsidR="00FB3596" w:rsidRDefault="00FB3596" w:rsidP="00EB2085">
                      <w:pPr>
                        <w:rPr>
                          <w:rStyle w:val="Strong"/>
                          <w:rFonts w:ascii="Roboto" w:eastAsia="Times New Roman" w:hAnsi="Roboto" w:cs="Times New Roman"/>
                          <w:color w:val="222222"/>
                          <w:sz w:val="27"/>
                          <w:szCs w:val="27"/>
                          <w:lang w:val="en-IN" w:eastAsia="en-IN"/>
                        </w:rPr>
                      </w:pPr>
                    </w:p>
                    <w:p w14:paraId="077B1D4A" w14:textId="77777777" w:rsidR="00FB3596" w:rsidRDefault="00FB3596" w:rsidP="00EB2085">
                      <w:pPr>
                        <w:rPr>
                          <w:rStyle w:val="Strong"/>
                          <w:rFonts w:ascii="Roboto" w:eastAsia="Times New Roman" w:hAnsi="Roboto" w:cs="Times New Roman"/>
                          <w:color w:val="222222"/>
                          <w:sz w:val="27"/>
                          <w:szCs w:val="27"/>
                          <w:lang w:val="en-IN" w:eastAsia="en-IN"/>
                        </w:rPr>
                      </w:pPr>
                    </w:p>
                    <w:p w14:paraId="191F4952" w14:textId="77777777" w:rsidR="00FB3596" w:rsidRDefault="00FB3596" w:rsidP="00EB2085">
                      <w:pPr>
                        <w:rPr>
                          <w:rStyle w:val="Strong"/>
                          <w:rFonts w:ascii="Roboto" w:eastAsia="Times New Roman" w:hAnsi="Roboto" w:cs="Times New Roman"/>
                          <w:color w:val="222222"/>
                          <w:sz w:val="27"/>
                          <w:szCs w:val="27"/>
                          <w:lang w:val="en-IN" w:eastAsia="en-IN"/>
                        </w:rPr>
                      </w:pPr>
                    </w:p>
                    <w:p w14:paraId="604C936C" w14:textId="77777777" w:rsidR="00FB3596" w:rsidRDefault="00FB3596" w:rsidP="00EB2085">
                      <w:pPr>
                        <w:rPr>
                          <w:rStyle w:val="Strong"/>
                          <w:rFonts w:ascii="Roboto" w:eastAsia="Times New Roman" w:hAnsi="Roboto" w:cs="Times New Roman"/>
                          <w:color w:val="222222"/>
                          <w:sz w:val="27"/>
                          <w:szCs w:val="27"/>
                          <w:lang w:val="en-IN" w:eastAsia="en-IN"/>
                        </w:rPr>
                      </w:pPr>
                    </w:p>
                    <w:p w14:paraId="74C07EC2" w14:textId="77777777" w:rsidR="00FB3596" w:rsidRDefault="00FB3596" w:rsidP="00EB2085">
                      <w:pPr>
                        <w:rPr>
                          <w:rStyle w:val="Strong"/>
                          <w:rFonts w:ascii="Roboto" w:eastAsia="Times New Roman" w:hAnsi="Roboto" w:cs="Times New Roman"/>
                          <w:color w:val="222222"/>
                          <w:sz w:val="27"/>
                          <w:szCs w:val="27"/>
                          <w:lang w:val="en-IN" w:eastAsia="en-IN"/>
                        </w:rPr>
                      </w:pPr>
                    </w:p>
                    <w:p w14:paraId="17CBC13B" w14:textId="77777777" w:rsidR="00FB3596" w:rsidRPr="0093030D" w:rsidRDefault="00FB3596" w:rsidP="00EB2085">
                      <w:pPr>
                        <w:rPr>
                          <w:lang w:val="en-IN"/>
                        </w:rPr>
                      </w:pPr>
                    </w:p>
                    <w:p w14:paraId="7EC0A582" w14:textId="77777777" w:rsidR="00FB3596" w:rsidRDefault="00FB3596" w:rsidP="00EB2085"/>
                  </w:txbxContent>
                </v:textbox>
              </v:shape>
            </w:pict>
          </mc:Fallback>
        </mc:AlternateContent>
      </w:r>
      <w:r>
        <w:rPr>
          <w:noProof/>
          <w:color w:val="D0300F" w:themeColor="accent6" w:themeShade="BF"/>
        </w:rPr>
        <mc:AlternateContent>
          <mc:Choice Requires="wps">
            <w:drawing>
              <wp:anchor distT="0" distB="0" distL="114300" distR="114300" simplePos="0" relativeHeight="252129280" behindDoc="0" locked="0" layoutInCell="1" allowOverlap="1" wp14:anchorId="0FAF2EEC" wp14:editId="4EA7C782">
                <wp:simplePos x="0" y="0"/>
                <wp:positionH relativeFrom="margin">
                  <wp:posOffset>6426200</wp:posOffset>
                </wp:positionH>
                <wp:positionV relativeFrom="margin">
                  <wp:posOffset>1318260</wp:posOffset>
                </wp:positionV>
                <wp:extent cx="1356995" cy="868680"/>
                <wp:effectExtent l="0" t="0" r="0" b="7620"/>
                <wp:wrapNone/>
                <wp:docPr id="646"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F9A6B75"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FAF2EEC" id="_x0000_s1198" style="position:absolute;margin-left:506pt;margin-top:103.8pt;width:106.85pt;height:68.4pt;rotation:180;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uCZ5BD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F9A6B75"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64B45EB3" w14:textId="77777777" w:rsidR="00EB2085" w:rsidRDefault="00EB2085" w:rsidP="00EB2085">
      <w:pPr>
        <w:rPr>
          <w:color w:val="D0300F" w:themeColor="accent6" w:themeShade="BF"/>
        </w:rPr>
      </w:pPr>
    </w:p>
    <w:p w14:paraId="76A1EF56" w14:textId="77777777" w:rsidR="00EB2085" w:rsidRDefault="00EB2085" w:rsidP="00EB2085">
      <w:pPr>
        <w:rPr>
          <w:color w:val="D0300F" w:themeColor="accent6" w:themeShade="BF"/>
        </w:rPr>
      </w:pPr>
    </w:p>
    <w:p w14:paraId="3D67AF2D" w14:textId="77777777" w:rsidR="00EB2085" w:rsidRDefault="00EB2085" w:rsidP="00EB2085">
      <w:pPr>
        <w:rPr>
          <w:color w:val="D0300F" w:themeColor="accent6" w:themeShade="BF"/>
        </w:rPr>
      </w:pPr>
    </w:p>
    <w:p w14:paraId="4DB831C8" w14:textId="77777777" w:rsidR="00EB2085" w:rsidRDefault="00EB2085" w:rsidP="00EB2085">
      <w:pPr>
        <w:rPr>
          <w:color w:val="D0300F" w:themeColor="accent6" w:themeShade="BF"/>
        </w:rPr>
      </w:pPr>
    </w:p>
    <w:p w14:paraId="2E5A96BB" w14:textId="77777777" w:rsidR="00EB2085" w:rsidRDefault="00EB2085" w:rsidP="00EB2085">
      <w:pPr>
        <w:rPr>
          <w:color w:val="D0300F" w:themeColor="accent6" w:themeShade="BF"/>
        </w:rPr>
      </w:pPr>
    </w:p>
    <w:p w14:paraId="64554BF0" w14:textId="77777777" w:rsidR="00EB2085" w:rsidRDefault="00EB2085" w:rsidP="00EB2085">
      <w:pPr>
        <w:rPr>
          <w:color w:val="D0300F" w:themeColor="accent6" w:themeShade="BF"/>
        </w:rPr>
      </w:pPr>
    </w:p>
    <w:p w14:paraId="374F2562" w14:textId="77777777" w:rsidR="00EB2085" w:rsidRDefault="00EB2085" w:rsidP="00EB2085">
      <w:pPr>
        <w:rPr>
          <w:color w:val="D0300F" w:themeColor="accent6" w:themeShade="BF"/>
        </w:rPr>
      </w:pPr>
    </w:p>
    <w:p w14:paraId="7259E95B" w14:textId="77777777" w:rsidR="00EB2085" w:rsidRDefault="00EB2085" w:rsidP="00EB2085">
      <w:pPr>
        <w:rPr>
          <w:color w:val="D0300F" w:themeColor="accent6" w:themeShade="BF"/>
        </w:rPr>
      </w:pPr>
    </w:p>
    <w:p w14:paraId="7E5A3035" w14:textId="77777777" w:rsidR="00EB2085" w:rsidRDefault="00EB2085" w:rsidP="00EB2085">
      <w:pPr>
        <w:rPr>
          <w:color w:val="D0300F" w:themeColor="accent6" w:themeShade="BF"/>
        </w:rPr>
      </w:pPr>
    </w:p>
    <w:p w14:paraId="64F84DAC" w14:textId="77777777" w:rsidR="00EB2085" w:rsidRDefault="00EB2085" w:rsidP="00EB2085">
      <w:pPr>
        <w:rPr>
          <w:color w:val="D0300F" w:themeColor="accent6" w:themeShade="BF"/>
        </w:rPr>
      </w:pPr>
    </w:p>
    <w:p w14:paraId="24C8B965" w14:textId="77777777" w:rsidR="00EB2085" w:rsidRDefault="00EB2085" w:rsidP="00EB2085">
      <w:pPr>
        <w:rPr>
          <w:color w:val="D0300F" w:themeColor="accent6" w:themeShade="BF"/>
        </w:rPr>
      </w:pPr>
    </w:p>
    <w:p w14:paraId="437D1F79" w14:textId="77777777" w:rsidR="00EB2085" w:rsidRDefault="00EB2085" w:rsidP="00EB2085">
      <w:pPr>
        <w:rPr>
          <w:color w:val="D0300F" w:themeColor="accent6" w:themeShade="BF"/>
        </w:rPr>
      </w:pPr>
    </w:p>
    <w:p w14:paraId="322D3F3F" w14:textId="2B0E1296" w:rsidR="00EB2085" w:rsidRDefault="007336F2"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135424" behindDoc="0" locked="0" layoutInCell="1" allowOverlap="1" wp14:anchorId="13D17C15" wp14:editId="3B8A5C0B">
                <wp:simplePos x="0" y="0"/>
                <wp:positionH relativeFrom="column">
                  <wp:posOffset>1219200</wp:posOffset>
                </wp:positionH>
                <wp:positionV relativeFrom="paragraph">
                  <wp:posOffset>3810</wp:posOffset>
                </wp:positionV>
                <wp:extent cx="5829300" cy="3009900"/>
                <wp:effectExtent l="0" t="0" r="0" b="0"/>
                <wp:wrapNone/>
                <wp:docPr id="643" name="Text Box 643"/>
                <wp:cNvGraphicFramePr/>
                <a:graphic xmlns:a="http://schemas.openxmlformats.org/drawingml/2006/main">
                  <a:graphicData uri="http://schemas.microsoft.com/office/word/2010/wordprocessingShape">
                    <wps:wsp>
                      <wps:cNvSpPr txBox="1"/>
                      <wps:spPr>
                        <a:xfrm>
                          <a:off x="0" y="0"/>
                          <a:ext cx="5829300" cy="30099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FD63F9B" w14:textId="711B7FE0" w:rsidR="00FB3596" w:rsidRDefault="00FB3596" w:rsidP="00EB2085">
                            <w:r>
                              <w:rPr>
                                <w:noProof/>
                              </w:rPr>
                              <w:drawing>
                                <wp:inline distT="0" distB="0" distL="0" distR="0" wp14:anchorId="158561C0" wp14:editId="3903C74F">
                                  <wp:extent cx="95238" cy="161905"/>
                                  <wp:effectExtent l="0" t="0" r="635"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38" cy="161905"/>
                                          </a:xfrm>
                                          <a:prstGeom prst="rect">
                                            <a:avLst/>
                                          </a:prstGeom>
                                        </pic:spPr>
                                      </pic:pic>
                                    </a:graphicData>
                                  </a:graphic>
                                </wp:inline>
                              </w:drawing>
                            </w:r>
                            <w:r>
                              <w:rPr>
                                <w:noProof/>
                              </w:rPr>
                              <w:drawing>
                                <wp:inline distT="0" distB="0" distL="0" distR="0" wp14:anchorId="5473FB50" wp14:editId="007CFC3D">
                                  <wp:extent cx="95238" cy="161905"/>
                                  <wp:effectExtent l="0" t="0" r="635"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38" cy="161905"/>
                                          </a:xfrm>
                                          <a:prstGeom prst="rect">
                                            <a:avLst/>
                                          </a:prstGeom>
                                        </pic:spPr>
                                      </pic:pic>
                                    </a:graphicData>
                                  </a:graphic>
                                </wp:inline>
                              </w:drawing>
                            </w:r>
                            <w:r>
                              <w:rPr>
                                <w:noProof/>
                              </w:rPr>
                              <w:drawing>
                                <wp:inline distT="0" distB="0" distL="0" distR="0" wp14:anchorId="4705A764" wp14:editId="78B0C294">
                                  <wp:extent cx="7055082" cy="260985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65563" cy="26137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17C15" id="Text Box 643" o:spid="_x0000_s1199" type="#_x0000_t202" style="position:absolute;margin-left:96pt;margin-top:.3pt;width:459pt;height:237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" filled="f" stroked="f">
                <v:textbox>
                  <w:txbxContent>
                    <w:p w14:paraId="1FD63F9B" w14:textId="711B7FE0" w:rsidR="00FB3596" w:rsidRDefault="00FB3596" w:rsidP="00EB2085">
                      <w:r>
                        <w:rPr>
                          <w:noProof/>
                        </w:rPr>
                        <w:drawing>
                          <wp:inline distT="0" distB="0" distL="0" distR="0" wp14:anchorId="158561C0" wp14:editId="3903C74F">
                            <wp:extent cx="95238" cy="161905"/>
                            <wp:effectExtent l="0" t="0" r="635"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38" cy="161905"/>
                                    </a:xfrm>
                                    <a:prstGeom prst="rect">
                                      <a:avLst/>
                                    </a:prstGeom>
                                  </pic:spPr>
                                </pic:pic>
                              </a:graphicData>
                            </a:graphic>
                          </wp:inline>
                        </w:drawing>
                      </w:r>
                      <w:r>
                        <w:rPr>
                          <w:noProof/>
                        </w:rPr>
                        <w:drawing>
                          <wp:inline distT="0" distB="0" distL="0" distR="0" wp14:anchorId="5473FB50" wp14:editId="007CFC3D">
                            <wp:extent cx="95238" cy="161905"/>
                            <wp:effectExtent l="0" t="0" r="635"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38" cy="161905"/>
                                    </a:xfrm>
                                    <a:prstGeom prst="rect">
                                      <a:avLst/>
                                    </a:prstGeom>
                                  </pic:spPr>
                                </pic:pic>
                              </a:graphicData>
                            </a:graphic>
                          </wp:inline>
                        </w:drawing>
                      </w:r>
                      <w:r>
                        <w:rPr>
                          <w:noProof/>
                        </w:rPr>
                        <w:drawing>
                          <wp:inline distT="0" distB="0" distL="0" distR="0" wp14:anchorId="4705A764" wp14:editId="78B0C294">
                            <wp:extent cx="7055082" cy="260985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65563" cy="2613727"/>
                                    </a:xfrm>
                                    <a:prstGeom prst="rect">
                                      <a:avLst/>
                                    </a:prstGeom>
                                  </pic:spPr>
                                </pic:pic>
                              </a:graphicData>
                            </a:graphic>
                          </wp:inline>
                        </w:drawing>
                      </w:r>
                    </w:p>
                  </w:txbxContent>
                </v:textbox>
              </v:shape>
            </w:pict>
          </mc:Fallback>
        </mc:AlternateContent>
      </w:r>
    </w:p>
    <w:p w14:paraId="0CE02902" w14:textId="77777777" w:rsidR="00EB2085" w:rsidRDefault="00EB2085" w:rsidP="00EB2085">
      <w:pPr>
        <w:rPr>
          <w:color w:val="D0300F" w:themeColor="accent6" w:themeShade="BF"/>
        </w:rPr>
      </w:pPr>
    </w:p>
    <w:p w14:paraId="0E91F265" w14:textId="77777777" w:rsidR="00EB2085" w:rsidRDefault="00EB2085" w:rsidP="00EB2085">
      <w:pPr>
        <w:rPr>
          <w:color w:val="D0300F" w:themeColor="accent6" w:themeShade="BF"/>
        </w:rPr>
      </w:pPr>
    </w:p>
    <w:p w14:paraId="100CB6CE" w14:textId="77777777" w:rsidR="00EB2085" w:rsidRDefault="00EB2085" w:rsidP="00EB2085">
      <w:pPr>
        <w:rPr>
          <w:color w:val="D0300F" w:themeColor="accent6" w:themeShade="BF"/>
        </w:rPr>
      </w:pPr>
    </w:p>
    <w:p w14:paraId="52CDB375" w14:textId="77777777" w:rsidR="00EB2085" w:rsidRDefault="00EB2085" w:rsidP="00EB2085">
      <w:pPr>
        <w:rPr>
          <w:color w:val="D0300F" w:themeColor="accent6" w:themeShade="BF"/>
        </w:rPr>
      </w:pPr>
    </w:p>
    <w:p w14:paraId="386A794E" w14:textId="77777777" w:rsidR="00EB2085" w:rsidRDefault="00EB2085" w:rsidP="00EB2085">
      <w:pPr>
        <w:rPr>
          <w:color w:val="D0300F" w:themeColor="accent6" w:themeShade="BF"/>
        </w:rPr>
      </w:pPr>
    </w:p>
    <w:p w14:paraId="67BC6B18" w14:textId="77777777" w:rsidR="00EB2085" w:rsidRDefault="00EB2085" w:rsidP="00EB2085">
      <w:pPr>
        <w:rPr>
          <w:color w:val="D0300F" w:themeColor="accent6" w:themeShade="BF"/>
        </w:rPr>
      </w:pPr>
    </w:p>
    <w:p w14:paraId="426555AE" w14:textId="77777777" w:rsidR="00EB2085" w:rsidRDefault="00EB2085" w:rsidP="00EB2085">
      <w:pPr>
        <w:rPr>
          <w:color w:val="D0300F" w:themeColor="accent6" w:themeShade="BF"/>
        </w:rPr>
      </w:pPr>
    </w:p>
    <w:p w14:paraId="4494C582" w14:textId="77777777" w:rsidR="00EB2085" w:rsidRDefault="00EB2085" w:rsidP="00EB2085">
      <w:pPr>
        <w:rPr>
          <w:color w:val="D0300F" w:themeColor="accent6" w:themeShade="BF"/>
        </w:rPr>
      </w:pPr>
    </w:p>
    <w:p w14:paraId="1A69E924" w14:textId="77777777" w:rsidR="00EB2085" w:rsidRDefault="00EB2085" w:rsidP="00EB2085">
      <w:pPr>
        <w:rPr>
          <w:color w:val="D0300F" w:themeColor="accent6" w:themeShade="BF"/>
        </w:rPr>
      </w:pPr>
    </w:p>
    <w:p w14:paraId="6C21C68B" w14:textId="77777777" w:rsidR="00EB2085" w:rsidRDefault="00EB2085" w:rsidP="00EB2085">
      <w:pPr>
        <w:rPr>
          <w:color w:val="D0300F" w:themeColor="accent6" w:themeShade="BF"/>
        </w:rPr>
      </w:pPr>
    </w:p>
    <w:p w14:paraId="66CAB2BD" w14:textId="77777777" w:rsidR="00EB2085" w:rsidRDefault="00EB2085" w:rsidP="00EB208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130304" behindDoc="0" locked="0" layoutInCell="1" allowOverlap="1" wp14:anchorId="159DB3C6" wp14:editId="5E067BD5">
                <wp:simplePos x="0" y="0"/>
                <wp:positionH relativeFrom="column">
                  <wp:posOffset>-1441873</wp:posOffset>
                </wp:positionH>
                <wp:positionV relativeFrom="paragraph">
                  <wp:posOffset>379730</wp:posOffset>
                </wp:positionV>
                <wp:extent cx="7089140" cy="652780"/>
                <wp:effectExtent l="0" t="0" r="0" b="0"/>
                <wp:wrapNone/>
                <wp:docPr id="647" name="Parallelogram 647"/>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192B77"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AA54468"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B3C6" id="Parallelogram 647" o:spid="_x0000_s1200" type="#_x0000_t7" style="position:absolute;margin-left:-113.55pt;margin-top:29.9pt;width:558.2pt;height:51.4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" adj="1379" fillcolor="#ffc40c [3208]" stroked="f" strokeweight="3pt">
                <v:textbox>
                  <w:txbxContent>
                    <w:p w14:paraId="22192B77"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AA54468" w14:textId="77777777" w:rsidR="00FB3596" w:rsidRDefault="00FB3596" w:rsidP="00EB2085">
                      <w:pPr>
                        <w:jc w:val="center"/>
                      </w:pPr>
                    </w:p>
                  </w:txbxContent>
                </v:textbox>
              </v:shape>
            </w:pict>
          </mc:Fallback>
        </mc:AlternateContent>
      </w:r>
    </w:p>
    <w:p w14:paraId="0937DA66"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190720" behindDoc="0" locked="0" layoutInCell="1" allowOverlap="1" wp14:anchorId="39C99077" wp14:editId="04B80944">
                <wp:simplePos x="0" y="0"/>
                <wp:positionH relativeFrom="column">
                  <wp:posOffset>5565775</wp:posOffset>
                </wp:positionH>
                <wp:positionV relativeFrom="paragraph">
                  <wp:posOffset>240877</wp:posOffset>
                </wp:positionV>
                <wp:extent cx="1417320" cy="281940"/>
                <wp:effectExtent l="0" t="0" r="0" b="3810"/>
                <wp:wrapNone/>
                <wp:docPr id="648" name="Text Box 648"/>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13E0AE4"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99077" id="Text Box 648" o:spid="_x0000_s1201" type="#_x0000_t202" style="position:absolute;margin-left:438.25pt;margin-top:18.95pt;width:111.6pt;height:22.2pt;z-index:25219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" filled="f" stroked="f">
                <v:textbox>
                  <w:txbxContent>
                    <w:p w14:paraId="713E0AE4"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31328" behindDoc="0" locked="0" layoutInCell="1" allowOverlap="1" wp14:anchorId="234815A0" wp14:editId="1F725D24">
                <wp:simplePos x="0" y="0"/>
                <wp:positionH relativeFrom="column">
                  <wp:posOffset>5330613</wp:posOffset>
                </wp:positionH>
                <wp:positionV relativeFrom="paragraph">
                  <wp:posOffset>56515</wp:posOffset>
                </wp:positionV>
                <wp:extent cx="7089140" cy="652780"/>
                <wp:effectExtent l="0" t="0" r="0" b="0"/>
                <wp:wrapNone/>
                <wp:docPr id="649" name="Parallelogram 649"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B2DE8" id="Parallelogram 649" o:spid="_x0000_s1026" type="#_x0000_t7" alt="Title: Shape" style="position:absolute;margin-left:419.75pt;margin-top:4.45pt;width:558.2pt;height:51.4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" adj="1379" fillcolor="#333 [3204]" stroked="f" strokeweight="3pt"/>
            </w:pict>
          </mc:Fallback>
        </mc:AlternateContent>
      </w:r>
    </w:p>
    <w:p w14:paraId="3EC23773" w14:textId="77777777" w:rsidR="00EB2085" w:rsidRDefault="00EB2085" w:rsidP="00EB2085">
      <w:pPr>
        <w:rPr>
          <w:color w:val="D0300F" w:themeColor="accent6" w:themeShade="BF"/>
        </w:rPr>
      </w:pPr>
    </w:p>
    <w:p w14:paraId="3BD5F9B0" w14:textId="77777777" w:rsidR="00EB2085" w:rsidRDefault="00EB2085" w:rsidP="00EB2085">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141568" behindDoc="0" locked="0" layoutInCell="1" allowOverlap="1" wp14:anchorId="016BE288" wp14:editId="22DE3494">
                <wp:simplePos x="0" y="0"/>
                <wp:positionH relativeFrom="column">
                  <wp:posOffset>-129540</wp:posOffset>
                </wp:positionH>
                <wp:positionV relativeFrom="paragraph">
                  <wp:posOffset>-3535045</wp:posOffset>
                </wp:positionV>
                <wp:extent cx="1805940" cy="1790700"/>
                <wp:effectExtent l="0" t="0" r="3810" b="0"/>
                <wp:wrapNone/>
                <wp:docPr id="650" name="Rectangle: Single Corner Snipped 650"/>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4C71C"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E288" id="Rectangle: Single Corner Snipped 650" o:spid="_x0000_s1202" style="position:absolute;margin-left:-10.2pt;margin-top:-278.35pt;width:142.2pt;height:141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BS53QfwQIAAOk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434C71C"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42592" behindDoc="0" locked="0" layoutInCell="1" allowOverlap="1" wp14:anchorId="4193DBF2" wp14:editId="6069B182">
                <wp:simplePos x="0" y="0"/>
                <wp:positionH relativeFrom="column">
                  <wp:posOffset>4472940</wp:posOffset>
                </wp:positionH>
                <wp:positionV relativeFrom="paragraph">
                  <wp:posOffset>-8663306</wp:posOffset>
                </wp:positionV>
                <wp:extent cx="2435860" cy="2400300"/>
                <wp:effectExtent l="0" t="0" r="2540" b="0"/>
                <wp:wrapNone/>
                <wp:docPr id="651" name="Rectangle: Single Corner Snipped 651"/>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C767CC" w14:textId="77777777" w:rsidR="00FB3596" w:rsidRDefault="00FB3596" w:rsidP="00EB2085">
                            <w:pPr>
                              <w:pStyle w:val="Heading3"/>
                              <w:spacing w:before="0"/>
                              <w:jc w:val="left"/>
                              <w:rPr>
                                <w:color w:val="FFC40C" w:themeColor="accent5"/>
                                <w:sz w:val="34"/>
                                <w:szCs w:val="34"/>
                                <w:lang w:val="en-IN"/>
                              </w:rPr>
                            </w:pPr>
                          </w:p>
                          <w:p w14:paraId="27E5C2DF"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4719C9C"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591DDF9"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DBF2" id="Rectangle: Single Corner Snipped 651" o:spid="_x0000_s1203" style="position:absolute;margin-left:352.2pt;margin-top:-682.15pt;width:191.8pt;height:189pt;flip:x 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27C767CC" w14:textId="77777777" w:rsidR="00FB3596" w:rsidRDefault="00FB3596" w:rsidP="00EB2085">
                      <w:pPr>
                        <w:pStyle w:val="Heading3"/>
                        <w:spacing w:before="0"/>
                        <w:jc w:val="left"/>
                        <w:rPr>
                          <w:color w:val="FFC40C" w:themeColor="accent5"/>
                          <w:sz w:val="34"/>
                          <w:szCs w:val="34"/>
                          <w:lang w:val="en-IN"/>
                        </w:rPr>
                      </w:pPr>
                    </w:p>
                    <w:p w14:paraId="27E5C2DF"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4719C9C"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591DDF9"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140544" behindDoc="0" locked="0" layoutInCell="1" allowOverlap="1" wp14:anchorId="51CBC19C" wp14:editId="10CF6168">
                <wp:simplePos x="0" y="0"/>
                <wp:positionH relativeFrom="column">
                  <wp:posOffset>1089660</wp:posOffset>
                </wp:positionH>
                <wp:positionV relativeFrom="paragraph">
                  <wp:posOffset>-6918325</wp:posOffset>
                </wp:positionV>
                <wp:extent cx="3981450" cy="3981450"/>
                <wp:effectExtent l="0" t="0" r="0" b="0"/>
                <wp:wrapNone/>
                <wp:docPr id="652" name="Rectangle: Diagonal Corners Snipped 652"/>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D5001"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BF31931"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BC19C" id="Rectangle: Diagonal Corners Snipped 652" o:spid="_x0000_s1204" style="position:absolute;margin-left:85.8pt;margin-top:-544.75pt;width:313.5pt;height:31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47FD5001"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BF31931"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46688" behindDoc="0" locked="0" layoutInCell="1" allowOverlap="1" wp14:anchorId="7ED87D30" wp14:editId="5247934C">
                <wp:simplePos x="0" y="0"/>
                <wp:positionH relativeFrom="column">
                  <wp:posOffset>0</wp:posOffset>
                </wp:positionH>
                <wp:positionV relativeFrom="paragraph">
                  <wp:posOffset>-259080</wp:posOffset>
                </wp:positionV>
                <wp:extent cx="3147060" cy="2560320"/>
                <wp:effectExtent l="0" t="0" r="0" b="0"/>
                <wp:wrapNone/>
                <wp:docPr id="653" name="Rectangle: Single Corner Snipped 653"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1A5D0C" w14:textId="77777777" w:rsidR="00FB3596" w:rsidRDefault="00FB3596" w:rsidP="00EB2085">
                            <w:pPr>
                              <w:pStyle w:val="Heading1"/>
                              <w:rPr>
                                <w:color w:val="571745" w:themeColor="text2"/>
                              </w:rPr>
                            </w:pPr>
                          </w:p>
                          <w:p w14:paraId="46704C95" w14:textId="734DAF5A" w:rsidR="00FB3596" w:rsidRPr="00F7167D" w:rsidRDefault="00FB3596" w:rsidP="00EB2085">
                            <w:pPr>
                              <w:pStyle w:val="Heading1"/>
                            </w:pPr>
                            <w:r>
                              <w:rPr>
                                <w:color w:val="571745" w:themeColor="text2"/>
                              </w:rPr>
                              <w:t>COMMAND 19</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87D30" id="Rectangle: Single Corner Snipped 653" o:spid="_x0000_s1205" alt="Title: Shape" style="position:absolute;margin-left:0;margin-top:-20.4pt;width:247.8pt;height:201.6pt;flip:y;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FA3Oob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181A5D0C" w14:textId="77777777" w:rsidR="00FB3596" w:rsidRDefault="00FB3596" w:rsidP="00EB2085">
                      <w:pPr>
                        <w:pStyle w:val="Heading1"/>
                        <w:rPr>
                          <w:color w:val="571745" w:themeColor="text2"/>
                        </w:rPr>
                      </w:pPr>
                    </w:p>
                    <w:p w14:paraId="46704C95" w14:textId="734DAF5A" w:rsidR="00FB3596" w:rsidRPr="00F7167D" w:rsidRDefault="00FB3596" w:rsidP="00EB2085">
                      <w:pPr>
                        <w:pStyle w:val="Heading1"/>
                      </w:pPr>
                      <w:r>
                        <w:rPr>
                          <w:color w:val="571745" w:themeColor="text2"/>
                        </w:rPr>
                        <w:t>COMMAND 19</w:t>
                      </w:r>
                    </w:p>
                  </w:txbxContent>
                </v:textbox>
              </v:shape>
            </w:pict>
          </mc:Fallback>
        </mc:AlternateContent>
      </w:r>
      <w:r>
        <w:rPr>
          <w:noProof/>
          <w:color w:val="D0300F" w:themeColor="accent6" w:themeShade="BF"/>
        </w:rPr>
        <mc:AlternateContent>
          <mc:Choice Requires="wps">
            <w:drawing>
              <wp:anchor distT="0" distB="0" distL="114300" distR="114300" simplePos="0" relativeHeight="252139520" behindDoc="0" locked="0" layoutInCell="1" allowOverlap="1" wp14:anchorId="1EEAA400" wp14:editId="2AA2623A">
                <wp:simplePos x="0" y="0"/>
                <wp:positionH relativeFrom="margin">
                  <wp:posOffset>6426200</wp:posOffset>
                </wp:positionH>
                <wp:positionV relativeFrom="margin">
                  <wp:posOffset>1318260</wp:posOffset>
                </wp:positionV>
                <wp:extent cx="1356995" cy="868680"/>
                <wp:effectExtent l="0" t="0" r="0" b="7620"/>
                <wp:wrapNone/>
                <wp:docPr id="654"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5D36C4F2"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EAA400" id="_x0000_s1206" style="position:absolute;margin-left:506pt;margin-top:103.8pt;width:106.85pt;height:68.4pt;rotation:180;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5D36C4F2"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AD8B6A6" w14:textId="77777777" w:rsidR="00EB2085" w:rsidRPr="00127C5F" w:rsidRDefault="00EB2085"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191744" behindDoc="0" locked="0" layoutInCell="1" allowOverlap="1" wp14:anchorId="329F16D3" wp14:editId="1C3B68A2">
                <wp:simplePos x="0" y="0"/>
                <wp:positionH relativeFrom="column">
                  <wp:posOffset>5564928</wp:posOffset>
                </wp:positionH>
                <wp:positionV relativeFrom="paragraph">
                  <wp:posOffset>8377555</wp:posOffset>
                </wp:positionV>
                <wp:extent cx="1417320" cy="281940"/>
                <wp:effectExtent l="0" t="0" r="0" b="3810"/>
                <wp:wrapNone/>
                <wp:docPr id="655" name="Text Box 655"/>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92E696F"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9F16D3" id="Text Box 655" o:spid="_x0000_s1207" type="#_x0000_t202" style="position:absolute;margin-left:438.2pt;margin-top:659.65pt;width:111.6pt;height:22.2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" filled="f" stroked="f">
                <v:textbox>
                  <w:txbxContent>
                    <w:p w14:paraId="192E696F"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44640" behindDoc="0" locked="0" layoutInCell="1" allowOverlap="1" wp14:anchorId="2E29C95F" wp14:editId="141F1609">
                <wp:simplePos x="0" y="0"/>
                <wp:positionH relativeFrom="column">
                  <wp:posOffset>5229225</wp:posOffset>
                </wp:positionH>
                <wp:positionV relativeFrom="paragraph">
                  <wp:posOffset>8183880</wp:posOffset>
                </wp:positionV>
                <wp:extent cx="7089140" cy="652780"/>
                <wp:effectExtent l="0" t="0" r="0" b="0"/>
                <wp:wrapNone/>
                <wp:docPr id="656" name="Parallelogram 656"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1F6B5" id="Parallelogram 656" o:spid="_x0000_s1026" type="#_x0000_t7" alt="Title: Shape" style="position:absolute;margin-left:411.75pt;margin-top:644.4pt;width:558.2pt;height:51.4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143616" behindDoc="0" locked="0" layoutInCell="1" allowOverlap="1" wp14:anchorId="079D068E" wp14:editId="2E111A4D">
                <wp:simplePos x="0" y="0"/>
                <wp:positionH relativeFrom="column">
                  <wp:posOffset>-1577340</wp:posOffset>
                </wp:positionH>
                <wp:positionV relativeFrom="paragraph">
                  <wp:posOffset>8183880</wp:posOffset>
                </wp:positionV>
                <wp:extent cx="7089140" cy="652780"/>
                <wp:effectExtent l="0" t="0" r="0" b="0"/>
                <wp:wrapNone/>
                <wp:docPr id="657" name="Parallelogram 657"/>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8F81EC"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077EFDC"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068E" id="Parallelogram 657" o:spid="_x0000_s1208" type="#_x0000_t7" style="position:absolute;margin-left:-124.2pt;margin-top:644.4pt;width:558.2pt;height:51.4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" adj="1379" fillcolor="#ffc40c [3208]" stroked="f" strokeweight="3pt">
                <v:textbox>
                  <w:txbxContent>
                    <w:p w14:paraId="248F81EC"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077EFDC" w14:textId="77777777" w:rsidR="00FB3596" w:rsidRDefault="00FB3596" w:rsidP="00EB2085">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148736" behindDoc="0" locked="0" layoutInCell="1" allowOverlap="1" wp14:anchorId="612AD5F6" wp14:editId="435F1DFA">
                <wp:simplePos x="0" y="0"/>
                <wp:positionH relativeFrom="column">
                  <wp:posOffset>1219200</wp:posOffset>
                </wp:positionH>
                <wp:positionV relativeFrom="paragraph">
                  <wp:posOffset>3554518</wp:posOffset>
                </wp:positionV>
                <wp:extent cx="5672455" cy="25400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5672455" cy="25400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4399C73" w14:textId="77777777" w:rsidR="00FB3596" w:rsidRDefault="00FB3596" w:rsidP="00EB2085">
                            <w:pPr>
                              <w:rPr>
                                <w:noProof/>
                              </w:rPr>
                            </w:pPr>
                          </w:p>
                          <w:p w14:paraId="31338CDE" w14:textId="35B56CE0" w:rsidR="00FB3596" w:rsidRDefault="00FB3596" w:rsidP="00EB2085">
                            <w:r>
                              <w:rPr>
                                <w:noProof/>
                              </w:rPr>
                              <w:drawing>
                                <wp:inline distT="0" distB="0" distL="0" distR="0" wp14:anchorId="0C1E9576" wp14:editId="2311AA4E">
                                  <wp:extent cx="17948444" cy="249555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57052" cy="24967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AD5F6" id="Text Box 658" o:spid="_x0000_s1209" type="#_x0000_t202" style="position:absolute;margin-left:96pt;margin-top:279.9pt;width:446.65pt;height:200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" filled="f" stroked="f">
                <v:textbox>
                  <w:txbxContent>
                    <w:p w14:paraId="04399C73" w14:textId="77777777" w:rsidR="00FB3596" w:rsidRDefault="00FB3596" w:rsidP="00EB2085">
                      <w:pPr>
                        <w:rPr>
                          <w:noProof/>
                        </w:rPr>
                      </w:pPr>
                    </w:p>
                    <w:p w14:paraId="31338CDE" w14:textId="35B56CE0" w:rsidR="00FB3596" w:rsidRDefault="00FB3596" w:rsidP="00EB2085">
                      <w:r>
                        <w:rPr>
                          <w:noProof/>
                        </w:rPr>
                        <w:drawing>
                          <wp:inline distT="0" distB="0" distL="0" distR="0" wp14:anchorId="0C1E9576" wp14:editId="2311AA4E">
                            <wp:extent cx="17948444" cy="249555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57052" cy="2496747"/>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45664" behindDoc="0" locked="0" layoutInCell="1" allowOverlap="1" wp14:anchorId="330DD0F8" wp14:editId="34168912">
                <wp:simplePos x="0" y="0"/>
                <wp:positionH relativeFrom="column">
                  <wp:posOffset>2209799</wp:posOffset>
                </wp:positionH>
                <wp:positionV relativeFrom="paragraph">
                  <wp:posOffset>675852</wp:posOffset>
                </wp:positionV>
                <wp:extent cx="3877733" cy="2471843"/>
                <wp:effectExtent l="0" t="0" r="8890" b="5080"/>
                <wp:wrapNone/>
                <wp:docPr id="659" name="Rectangle: Single Corner Snipped 659"/>
                <wp:cNvGraphicFramePr/>
                <a:graphic xmlns:a="http://schemas.openxmlformats.org/drawingml/2006/main">
                  <a:graphicData uri="http://schemas.microsoft.com/office/word/2010/wordprocessingShape">
                    <wps:wsp>
                      <wps:cNvSpPr/>
                      <wps:spPr>
                        <a:xfrm flipH="1">
                          <a:off x="0" y="0"/>
                          <a:ext cx="3877733" cy="2471843"/>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0E4F1"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DD0F8" id="Rectangle: Single Corner Snipped 659" o:spid="_x0000_s1210" style="position:absolute;margin-left:174pt;margin-top:53.2pt;width:305.35pt;height:194.65pt;flip:x;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4718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" adj="-11796480,,5400" path="m,l2998054,r879679,879679l3877733,2471843,,2471843,,xe" fillcolor="#eeece1 [3214]" stroked="f" strokeweight="3pt">
                <v:fill opacity="43947f"/>
                <v:stroke joinstyle="miter"/>
                <v:formulas/>
                <v:path arrowok="t" o:connecttype="custom" o:connectlocs="0,0;2998054,0;3877733,879679;3877733,2471843;0,2471843;0,0" o:connectangles="0,0,0,0,0,0" textboxrect="0,0,3877733,2471843"/>
                <v:textbox>
                  <w:txbxContent>
                    <w:p w14:paraId="26D0E4F1"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47712" behindDoc="0" locked="0" layoutInCell="1" allowOverlap="1" wp14:anchorId="5F953C3F" wp14:editId="7B352C60">
                <wp:simplePos x="0" y="0"/>
                <wp:positionH relativeFrom="column">
                  <wp:posOffset>2353734</wp:posOffset>
                </wp:positionH>
                <wp:positionV relativeFrom="paragraph">
                  <wp:posOffset>1403985</wp:posOffset>
                </wp:positionV>
                <wp:extent cx="3733800" cy="1744133"/>
                <wp:effectExtent l="0" t="0" r="0" b="8890"/>
                <wp:wrapNone/>
                <wp:docPr id="660" name="Text Box 660"/>
                <wp:cNvGraphicFramePr/>
                <a:graphic xmlns:a="http://schemas.openxmlformats.org/drawingml/2006/main">
                  <a:graphicData uri="http://schemas.microsoft.com/office/word/2010/wordprocessingShape">
                    <wps:wsp>
                      <wps:cNvSpPr txBox="1"/>
                      <wps:spPr>
                        <a:xfrm>
                          <a:off x="0" y="0"/>
                          <a:ext cx="3733800" cy="174413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489D4C" w14:textId="4748B4BB" w:rsidR="00FB3596" w:rsidRPr="00046990" w:rsidRDefault="00FB3596" w:rsidP="00046990">
                            <w:pPr>
                              <w:jc w:val="center"/>
                              <w:rPr>
                                <w:rStyle w:val="Strong"/>
                                <w:rFonts w:ascii="Arial" w:eastAsia="Times New Roman" w:hAnsi="Arial" w:cs="Arial"/>
                                <w:color w:val="222222"/>
                                <w:sz w:val="26"/>
                                <w:szCs w:val="26"/>
                                <w:lang w:val="en-IN" w:eastAsia="en-IN"/>
                              </w:rPr>
                            </w:pPr>
                            <w:proofErr w:type="spellStart"/>
                            <w:r w:rsidRPr="00046990">
                              <w:rPr>
                                <w:rStyle w:val="Strong"/>
                                <w:rFonts w:ascii="Arial" w:eastAsia="Times New Roman" w:hAnsi="Arial" w:cs="Arial"/>
                                <w:color w:val="222222"/>
                                <w:sz w:val="26"/>
                                <w:szCs w:val="26"/>
                                <w:lang w:val="en-IN" w:eastAsia="en-IN"/>
                              </w:rPr>
                              <w:t>pw</w:t>
                            </w:r>
                            <w:r>
                              <w:rPr>
                                <w:rStyle w:val="Strong"/>
                                <w:rFonts w:ascii="Arial" w:eastAsia="Times New Roman" w:hAnsi="Arial" w:cs="Arial"/>
                                <w:color w:val="222222"/>
                                <w:sz w:val="26"/>
                                <w:szCs w:val="26"/>
                                <w:lang w:val="en-IN" w:eastAsia="en-IN"/>
                              </w:rPr>
                              <w:t>d</w:t>
                            </w:r>
                            <w:proofErr w:type="spellEnd"/>
                          </w:p>
                          <w:p w14:paraId="7D6AE71E" w14:textId="22C75E6D" w:rsidR="00FB3596" w:rsidRPr="00EE7959" w:rsidRDefault="00FB3596" w:rsidP="00046990">
                            <w:pPr>
                              <w:rPr>
                                <w:rStyle w:val="Strong"/>
                                <w:rFonts w:ascii="Arial" w:eastAsia="Times New Roman" w:hAnsi="Arial" w:cs="Arial"/>
                                <w:color w:val="222222"/>
                                <w:sz w:val="26"/>
                                <w:szCs w:val="26"/>
                                <w:lang w:val="en-IN" w:eastAsia="en-IN"/>
                              </w:rPr>
                            </w:pPr>
                            <w:r w:rsidRPr="00046990">
                              <w:rPr>
                                <w:rStyle w:val="Strong"/>
                                <w:rFonts w:ascii="Arial" w:eastAsia="Times New Roman" w:hAnsi="Arial" w:cs="Arial"/>
                                <w:color w:val="222222"/>
                                <w:sz w:val="26"/>
                                <w:szCs w:val="26"/>
                                <w:lang w:val="en-IN" w:eastAsia="en-IN"/>
                              </w:rPr>
                              <w:t xml:space="preserve">Linux </w:t>
                            </w:r>
                            <w:proofErr w:type="spellStart"/>
                            <w:r w:rsidRPr="00046990">
                              <w:rPr>
                                <w:rStyle w:val="Strong"/>
                                <w:rFonts w:ascii="Arial" w:eastAsia="Times New Roman" w:hAnsi="Arial" w:cs="Arial"/>
                                <w:color w:val="222222"/>
                                <w:sz w:val="26"/>
                                <w:szCs w:val="26"/>
                                <w:lang w:val="en-IN" w:eastAsia="en-IN"/>
                              </w:rPr>
                              <w:t>pwd</w:t>
                            </w:r>
                            <w:proofErr w:type="spellEnd"/>
                            <w:r w:rsidRPr="00046990">
                              <w:rPr>
                                <w:rStyle w:val="Strong"/>
                                <w:rFonts w:ascii="Arial" w:eastAsia="Times New Roman" w:hAnsi="Arial" w:cs="Arial"/>
                                <w:color w:val="222222"/>
                                <w:sz w:val="26"/>
                                <w:szCs w:val="26"/>
                                <w:lang w:val="en-IN" w:eastAsia="en-IN"/>
                              </w:rPr>
                              <w:t xml:space="preserve"> is a command to print the name of the current working directory. When we are 'lost' into a deep directory, we can always reveal where we are.</w:t>
                            </w:r>
                          </w:p>
                          <w:p w14:paraId="09316024" w14:textId="77777777" w:rsidR="00FB3596" w:rsidRPr="00EE7959" w:rsidRDefault="00FB3596" w:rsidP="00EB2085">
                            <w:pPr>
                              <w:rPr>
                                <w:rStyle w:val="Strong"/>
                                <w:rFonts w:ascii="Arial" w:eastAsia="Times New Roman" w:hAnsi="Arial" w:cs="Arial"/>
                                <w:color w:val="222222"/>
                                <w:sz w:val="27"/>
                                <w:szCs w:val="27"/>
                                <w:lang w:val="en-IN" w:eastAsia="en-IN"/>
                              </w:rPr>
                            </w:pPr>
                          </w:p>
                          <w:p w14:paraId="4641EA78" w14:textId="77777777" w:rsidR="00FB3596" w:rsidRDefault="00FB3596" w:rsidP="00EB2085">
                            <w:pPr>
                              <w:rPr>
                                <w:rStyle w:val="Strong"/>
                                <w:rFonts w:ascii="Roboto" w:eastAsia="Times New Roman" w:hAnsi="Roboto" w:cs="Times New Roman"/>
                                <w:color w:val="222222"/>
                                <w:sz w:val="27"/>
                                <w:szCs w:val="27"/>
                                <w:lang w:val="en-IN" w:eastAsia="en-IN"/>
                              </w:rPr>
                            </w:pPr>
                            <w:r w:rsidRPr="00EE7959">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69CCC992" w14:textId="77777777" w:rsidR="00FB3596" w:rsidRDefault="00FB3596" w:rsidP="00EB2085">
                            <w:pPr>
                              <w:rPr>
                                <w:rStyle w:val="Strong"/>
                                <w:rFonts w:ascii="Roboto" w:eastAsia="Times New Roman" w:hAnsi="Roboto" w:cs="Times New Roman"/>
                                <w:color w:val="222222"/>
                                <w:sz w:val="27"/>
                                <w:szCs w:val="27"/>
                                <w:lang w:val="en-IN" w:eastAsia="en-IN"/>
                              </w:rPr>
                            </w:pPr>
                          </w:p>
                          <w:p w14:paraId="705DC6EB" w14:textId="77777777" w:rsidR="00FB3596" w:rsidRDefault="00FB3596" w:rsidP="00EB2085">
                            <w:pPr>
                              <w:rPr>
                                <w:rStyle w:val="Strong"/>
                                <w:rFonts w:ascii="Roboto" w:eastAsia="Times New Roman" w:hAnsi="Roboto" w:cs="Times New Roman"/>
                                <w:color w:val="222222"/>
                                <w:sz w:val="27"/>
                                <w:szCs w:val="27"/>
                                <w:lang w:val="en-IN" w:eastAsia="en-IN"/>
                              </w:rPr>
                            </w:pPr>
                          </w:p>
                          <w:p w14:paraId="58A52041" w14:textId="77777777" w:rsidR="00FB3596" w:rsidRDefault="00FB3596" w:rsidP="00EB2085">
                            <w:pPr>
                              <w:rPr>
                                <w:rStyle w:val="Strong"/>
                                <w:rFonts w:ascii="Roboto" w:eastAsia="Times New Roman" w:hAnsi="Roboto" w:cs="Times New Roman"/>
                                <w:color w:val="222222"/>
                                <w:sz w:val="27"/>
                                <w:szCs w:val="27"/>
                                <w:lang w:val="en-IN" w:eastAsia="en-IN"/>
                              </w:rPr>
                            </w:pPr>
                          </w:p>
                          <w:p w14:paraId="51D33341" w14:textId="77777777" w:rsidR="00FB3596" w:rsidRDefault="00FB3596" w:rsidP="00EB2085">
                            <w:pPr>
                              <w:rPr>
                                <w:rStyle w:val="Strong"/>
                                <w:rFonts w:ascii="Roboto" w:eastAsia="Times New Roman" w:hAnsi="Roboto" w:cs="Times New Roman"/>
                                <w:color w:val="222222"/>
                                <w:sz w:val="27"/>
                                <w:szCs w:val="27"/>
                                <w:lang w:val="en-IN" w:eastAsia="en-IN"/>
                              </w:rPr>
                            </w:pPr>
                          </w:p>
                          <w:p w14:paraId="2E62360E" w14:textId="77777777" w:rsidR="00FB3596" w:rsidRDefault="00FB3596" w:rsidP="00EB2085">
                            <w:pPr>
                              <w:rPr>
                                <w:rStyle w:val="Strong"/>
                                <w:rFonts w:ascii="Roboto" w:eastAsia="Times New Roman" w:hAnsi="Roboto" w:cs="Times New Roman"/>
                                <w:color w:val="222222"/>
                                <w:sz w:val="27"/>
                                <w:szCs w:val="27"/>
                                <w:lang w:val="en-IN" w:eastAsia="en-IN"/>
                              </w:rPr>
                            </w:pPr>
                          </w:p>
                          <w:p w14:paraId="08C09114" w14:textId="77777777" w:rsidR="00FB3596" w:rsidRDefault="00FB3596" w:rsidP="00EB2085">
                            <w:pPr>
                              <w:rPr>
                                <w:rStyle w:val="Strong"/>
                                <w:rFonts w:ascii="Roboto" w:eastAsia="Times New Roman" w:hAnsi="Roboto" w:cs="Times New Roman"/>
                                <w:color w:val="222222"/>
                                <w:sz w:val="27"/>
                                <w:szCs w:val="27"/>
                                <w:lang w:val="en-IN" w:eastAsia="en-IN"/>
                              </w:rPr>
                            </w:pPr>
                          </w:p>
                          <w:p w14:paraId="5E8A6582" w14:textId="77777777" w:rsidR="00FB3596" w:rsidRPr="0093030D" w:rsidRDefault="00FB3596" w:rsidP="00EB2085">
                            <w:pPr>
                              <w:rPr>
                                <w:lang w:val="en-IN"/>
                              </w:rPr>
                            </w:pPr>
                          </w:p>
                          <w:p w14:paraId="7E6523BC"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53C3F" id="Text Box 660" o:spid="_x0000_s1211" type="#_x0000_t202" style="position:absolute;margin-left:185.35pt;margin-top:110.55pt;width:294pt;height:137.3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" filled="f" stroked="f">
                <v:textbox>
                  <w:txbxContent>
                    <w:p w14:paraId="5E489D4C" w14:textId="4748B4BB" w:rsidR="00FB3596" w:rsidRPr="00046990" w:rsidRDefault="00FB3596" w:rsidP="00046990">
                      <w:pPr>
                        <w:jc w:val="center"/>
                        <w:rPr>
                          <w:rStyle w:val="Strong"/>
                          <w:rFonts w:ascii="Arial" w:eastAsia="Times New Roman" w:hAnsi="Arial" w:cs="Arial"/>
                          <w:color w:val="222222"/>
                          <w:sz w:val="26"/>
                          <w:szCs w:val="26"/>
                          <w:lang w:val="en-IN" w:eastAsia="en-IN"/>
                        </w:rPr>
                      </w:pPr>
                      <w:proofErr w:type="spellStart"/>
                      <w:r w:rsidRPr="00046990">
                        <w:rPr>
                          <w:rStyle w:val="Strong"/>
                          <w:rFonts w:ascii="Arial" w:eastAsia="Times New Roman" w:hAnsi="Arial" w:cs="Arial"/>
                          <w:color w:val="222222"/>
                          <w:sz w:val="26"/>
                          <w:szCs w:val="26"/>
                          <w:lang w:val="en-IN" w:eastAsia="en-IN"/>
                        </w:rPr>
                        <w:t>pw</w:t>
                      </w:r>
                      <w:r>
                        <w:rPr>
                          <w:rStyle w:val="Strong"/>
                          <w:rFonts w:ascii="Arial" w:eastAsia="Times New Roman" w:hAnsi="Arial" w:cs="Arial"/>
                          <w:color w:val="222222"/>
                          <w:sz w:val="26"/>
                          <w:szCs w:val="26"/>
                          <w:lang w:val="en-IN" w:eastAsia="en-IN"/>
                        </w:rPr>
                        <w:t>d</w:t>
                      </w:r>
                      <w:proofErr w:type="spellEnd"/>
                    </w:p>
                    <w:p w14:paraId="7D6AE71E" w14:textId="22C75E6D" w:rsidR="00FB3596" w:rsidRPr="00EE7959" w:rsidRDefault="00FB3596" w:rsidP="00046990">
                      <w:pPr>
                        <w:rPr>
                          <w:rStyle w:val="Strong"/>
                          <w:rFonts w:ascii="Arial" w:eastAsia="Times New Roman" w:hAnsi="Arial" w:cs="Arial"/>
                          <w:color w:val="222222"/>
                          <w:sz w:val="26"/>
                          <w:szCs w:val="26"/>
                          <w:lang w:val="en-IN" w:eastAsia="en-IN"/>
                        </w:rPr>
                      </w:pPr>
                      <w:r w:rsidRPr="00046990">
                        <w:rPr>
                          <w:rStyle w:val="Strong"/>
                          <w:rFonts w:ascii="Arial" w:eastAsia="Times New Roman" w:hAnsi="Arial" w:cs="Arial"/>
                          <w:color w:val="222222"/>
                          <w:sz w:val="26"/>
                          <w:szCs w:val="26"/>
                          <w:lang w:val="en-IN" w:eastAsia="en-IN"/>
                        </w:rPr>
                        <w:t xml:space="preserve">Linux </w:t>
                      </w:r>
                      <w:proofErr w:type="spellStart"/>
                      <w:r w:rsidRPr="00046990">
                        <w:rPr>
                          <w:rStyle w:val="Strong"/>
                          <w:rFonts w:ascii="Arial" w:eastAsia="Times New Roman" w:hAnsi="Arial" w:cs="Arial"/>
                          <w:color w:val="222222"/>
                          <w:sz w:val="26"/>
                          <w:szCs w:val="26"/>
                          <w:lang w:val="en-IN" w:eastAsia="en-IN"/>
                        </w:rPr>
                        <w:t>pwd</w:t>
                      </w:r>
                      <w:proofErr w:type="spellEnd"/>
                      <w:r w:rsidRPr="00046990">
                        <w:rPr>
                          <w:rStyle w:val="Strong"/>
                          <w:rFonts w:ascii="Arial" w:eastAsia="Times New Roman" w:hAnsi="Arial" w:cs="Arial"/>
                          <w:color w:val="222222"/>
                          <w:sz w:val="26"/>
                          <w:szCs w:val="26"/>
                          <w:lang w:val="en-IN" w:eastAsia="en-IN"/>
                        </w:rPr>
                        <w:t xml:space="preserve"> is a command to print the name of the current working directory. When we are 'lost' into a deep directory, we can always reveal where we are.</w:t>
                      </w:r>
                    </w:p>
                    <w:p w14:paraId="09316024" w14:textId="77777777" w:rsidR="00FB3596" w:rsidRPr="00EE7959" w:rsidRDefault="00FB3596" w:rsidP="00EB2085">
                      <w:pPr>
                        <w:rPr>
                          <w:rStyle w:val="Strong"/>
                          <w:rFonts w:ascii="Arial" w:eastAsia="Times New Roman" w:hAnsi="Arial" w:cs="Arial"/>
                          <w:color w:val="222222"/>
                          <w:sz w:val="27"/>
                          <w:szCs w:val="27"/>
                          <w:lang w:val="en-IN" w:eastAsia="en-IN"/>
                        </w:rPr>
                      </w:pPr>
                    </w:p>
                    <w:p w14:paraId="4641EA78" w14:textId="77777777" w:rsidR="00FB3596" w:rsidRDefault="00FB3596" w:rsidP="00EB2085">
                      <w:pPr>
                        <w:rPr>
                          <w:rStyle w:val="Strong"/>
                          <w:rFonts w:ascii="Roboto" w:eastAsia="Times New Roman" w:hAnsi="Roboto" w:cs="Times New Roman"/>
                          <w:color w:val="222222"/>
                          <w:sz w:val="27"/>
                          <w:szCs w:val="27"/>
                          <w:lang w:val="en-IN" w:eastAsia="en-IN"/>
                        </w:rPr>
                      </w:pPr>
                      <w:r w:rsidRPr="00EE7959">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69CCC992" w14:textId="77777777" w:rsidR="00FB3596" w:rsidRDefault="00FB3596" w:rsidP="00EB2085">
                      <w:pPr>
                        <w:rPr>
                          <w:rStyle w:val="Strong"/>
                          <w:rFonts w:ascii="Roboto" w:eastAsia="Times New Roman" w:hAnsi="Roboto" w:cs="Times New Roman"/>
                          <w:color w:val="222222"/>
                          <w:sz w:val="27"/>
                          <w:szCs w:val="27"/>
                          <w:lang w:val="en-IN" w:eastAsia="en-IN"/>
                        </w:rPr>
                      </w:pPr>
                    </w:p>
                    <w:p w14:paraId="705DC6EB" w14:textId="77777777" w:rsidR="00FB3596" w:rsidRDefault="00FB3596" w:rsidP="00EB2085">
                      <w:pPr>
                        <w:rPr>
                          <w:rStyle w:val="Strong"/>
                          <w:rFonts w:ascii="Roboto" w:eastAsia="Times New Roman" w:hAnsi="Roboto" w:cs="Times New Roman"/>
                          <w:color w:val="222222"/>
                          <w:sz w:val="27"/>
                          <w:szCs w:val="27"/>
                          <w:lang w:val="en-IN" w:eastAsia="en-IN"/>
                        </w:rPr>
                      </w:pPr>
                    </w:p>
                    <w:p w14:paraId="58A52041" w14:textId="77777777" w:rsidR="00FB3596" w:rsidRDefault="00FB3596" w:rsidP="00EB2085">
                      <w:pPr>
                        <w:rPr>
                          <w:rStyle w:val="Strong"/>
                          <w:rFonts w:ascii="Roboto" w:eastAsia="Times New Roman" w:hAnsi="Roboto" w:cs="Times New Roman"/>
                          <w:color w:val="222222"/>
                          <w:sz w:val="27"/>
                          <w:szCs w:val="27"/>
                          <w:lang w:val="en-IN" w:eastAsia="en-IN"/>
                        </w:rPr>
                      </w:pPr>
                    </w:p>
                    <w:p w14:paraId="51D33341" w14:textId="77777777" w:rsidR="00FB3596" w:rsidRDefault="00FB3596" w:rsidP="00EB2085">
                      <w:pPr>
                        <w:rPr>
                          <w:rStyle w:val="Strong"/>
                          <w:rFonts w:ascii="Roboto" w:eastAsia="Times New Roman" w:hAnsi="Roboto" w:cs="Times New Roman"/>
                          <w:color w:val="222222"/>
                          <w:sz w:val="27"/>
                          <w:szCs w:val="27"/>
                          <w:lang w:val="en-IN" w:eastAsia="en-IN"/>
                        </w:rPr>
                      </w:pPr>
                    </w:p>
                    <w:p w14:paraId="2E62360E" w14:textId="77777777" w:rsidR="00FB3596" w:rsidRDefault="00FB3596" w:rsidP="00EB2085">
                      <w:pPr>
                        <w:rPr>
                          <w:rStyle w:val="Strong"/>
                          <w:rFonts w:ascii="Roboto" w:eastAsia="Times New Roman" w:hAnsi="Roboto" w:cs="Times New Roman"/>
                          <w:color w:val="222222"/>
                          <w:sz w:val="27"/>
                          <w:szCs w:val="27"/>
                          <w:lang w:val="en-IN" w:eastAsia="en-IN"/>
                        </w:rPr>
                      </w:pPr>
                    </w:p>
                    <w:p w14:paraId="08C09114" w14:textId="77777777" w:rsidR="00FB3596" w:rsidRDefault="00FB3596" w:rsidP="00EB2085">
                      <w:pPr>
                        <w:rPr>
                          <w:rStyle w:val="Strong"/>
                          <w:rFonts w:ascii="Roboto" w:eastAsia="Times New Roman" w:hAnsi="Roboto" w:cs="Times New Roman"/>
                          <w:color w:val="222222"/>
                          <w:sz w:val="27"/>
                          <w:szCs w:val="27"/>
                          <w:lang w:val="en-IN" w:eastAsia="en-IN"/>
                        </w:rPr>
                      </w:pPr>
                    </w:p>
                    <w:p w14:paraId="5E8A6582" w14:textId="77777777" w:rsidR="00FB3596" w:rsidRPr="0093030D" w:rsidRDefault="00FB3596" w:rsidP="00EB2085">
                      <w:pPr>
                        <w:rPr>
                          <w:lang w:val="en-IN"/>
                        </w:rPr>
                      </w:pPr>
                    </w:p>
                    <w:p w14:paraId="7E6523BC" w14:textId="77777777" w:rsidR="00FB3596" w:rsidRDefault="00FB3596" w:rsidP="00EB2085"/>
                  </w:txbxContent>
                </v:textbox>
              </v:shape>
            </w:pict>
          </mc:Fallback>
        </mc:AlternateContent>
      </w:r>
      <w:r>
        <w:rPr>
          <w:noProof/>
          <w:color w:val="D0300F" w:themeColor="accent6" w:themeShade="BF"/>
        </w:rPr>
        <mc:AlternateContent>
          <mc:Choice Requires="wps">
            <w:drawing>
              <wp:anchor distT="0" distB="0" distL="114300" distR="114300" simplePos="0" relativeHeight="252137472" behindDoc="0" locked="0" layoutInCell="1" allowOverlap="1" wp14:anchorId="41F469DE" wp14:editId="588E4163">
                <wp:simplePos x="0" y="0"/>
                <wp:positionH relativeFrom="column">
                  <wp:posOffset>-129540</wp:posOffset>
                </wp:positionH>
                <wp:positionV relativeFrom="paragraph">
                  <wp:posOffset>-3535045</wp:posOffset>
                </wp:positionV>
                <wp:extent cx="1805940" cy="1790700"/>
                <wp:effectExtent l="0" t="0" r="3810" b="0"/>
                <wp:wrapNone/>
                <wp:docPr id="661" name="Rectangle: Single Corner Snipped 661"/>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8D8A3"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469DE" id="Rectangle: Single Corner Snipped 661" o:spid="_x0000_s1212" style="position:absolute;margin-left:-10.2pt;margin-top:-278.35pt;width:142.2pt;height:141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CMQ8w3wQIAAOk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0918D8A3"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38496" behindDoc="0" locked="0" layoutInCell="1" allowOverlap="1" wp14:anchorId="646F67B4" wp14:editId="20EA3E15">
                <wp:simplePos x="0" y="0"/>
                <wp:positionH relativeFrom="column">
                  <wp:posOffset>4472940</wp:posOffset>
                </wp:positionH>
                <wp:positionV relativeFrom="paragraph">
                  <wp:posOffset>-8663306</wp:posOffset>
                </wp:positionV>
                <wp:extent cx="2435860" cy="2400300"/>
                <wp:effectExtent l="0" t="0" r="2540" b="0"/>
                <wp:wrapNone/>
                <wp:docPr id="662" name="Rectangle: Single Corner Snipped 662"/>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3BAA14" w14:textId="77777777" w:rsidR="00FB3596" w:rsidRDefault="00FB3596" w:rsidP="00EB2085">
                            <w:pPr>
                              <w:pStyle w:val="Heading3"/>
                              <w:spacing w:before="0"/>
                              <w:jc w:val="left"/>
                              <w:rPr>
                                <w:color w:val="FFC40C" w:themeColor="accent5"/>
                                <w:sz w:val="34"/>
                                <w:szCs w:val="34"/>
                                <w:lang w:val="en-IN"/>
                              </w:rPr>
                            </w:pPr>
                          </w:p>
                          <w:p w14:paraId="20F871F9"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639137A"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6AD2E1A"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F67B4" id="Rectangle: Single Corner Snipped 662" o:spid="_x0000_s1213" style="position:absolute;margin-left:352.2pt;margin-top:-682.15pt;width:191.8pt;height:189pt;flip:x 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193BAA14" w14:textId="77777777" w:rsidR="00FB3596" w:rsidRDefault="00FB3596" w:rsidP="00EB2085">
                      <w:pPr>
                        <w:pStyle w:val="Heading3"/>
                        <w:spacing w:before="0"/>
                        <w:jc w:val="left"/>
                        <w:rPr>
                          <w:color w:val="FFC40C" w:themeColor="accent5"/>
                          <w:sz w:val="34"/>
                          <w:szCs w:val="34"/>
                          <w:lang w:val="en-IN"/>
                        </w:rPr>
                      </w:pPr>
                    </w:p>
                    <w:p w14:paraId="20F871F9"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639137A"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6AD2E1A"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136448" behindDoc="0" locked="0" layoutInCell="1" allowOverlap="1" wp14:anchorId="555C6F5D" wp14:editId="5629246A">
                <wp:simplePos x="0" y="0"/>
                <wp:positionH relativeFrom="column">
                  <wp:posOffset>1089660</wp:posOffset>
                </wp:positionH>
                <wp:positionV relativeFrom="paragraph">
                  <wp:posOffset>-6918325</wp:posOffset>
                </wp:positionV>
                <wp:extent cx="3981450" cy="3981450"/>
                <wp:effectExtent l="0" t="0" r="0" b="0"/>
                <wp:wrapNone/>
                <wp:docPr id="663" name="Rectangle: Diagonal Corners Snipped 663"/>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E5BCF"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3A4EF29"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6F5D" id="Rectangle: Diagonal Corners Snipped 663" o:spid="_x0000_s1214" style="position:absolute;margin-left:85.8pt;margin-top:-544.75pt;width:313.5pt;height:313.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CCE5BCF"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3A4EF29" w14:textId="77777777" w:rsidR="00FB3596" w:rsidRPr="00CB0CFF" w:rsidRDefault="00FB3596" w:rsidP="00EB2085">
                      <w:pPr>
                        <w:rPr>
                          <w:lang w:val="en-IN"/>
                        </w:rPr>
                      </w:pPr>
                    </w:p>
                  </w:txbxContent>
                </v:textbox>
              </v:shape>
            </w:pict>
          </mc:Fallback>
        </mc:AlternateContent>
      </w:r>
    </w:p>
    <w:p w14:paraId="06E3AC64" w14:textId="77777777" w:rsidR="00EB2085" w:rsidRDefault="00EB2085" w:rsidP="00EB2085">
      <w:pPr>
        <w:ind w:right="3600"/>
        <w:rPr>
          <w:color w:val="D0300F" w:themeColor="accent6" w:themeShade="BF"/>
        </w:rPr>
      </w:pPr>
    </w:p>
    <w:p w14:paraId="675920A3" w14:textId="77777777" w:rsidR="00EB2085" w:rsidRDefault="00EB2085" w:rsidP="00EB2085">
      <w:pPr>
        <w:rPr>
          <w:color w:val="D0300F" w:themeColor="accent6" w:themeShade="BF"/>
        </w:rPr>
      </w:pPr>
    </w:p>
    <w:p w14:paraId="614602C7" w14:textId="77777777" w:rsidR="00EB2085" w:rsidRPr="00127C5F"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162048" behindDoc="0" locked="0" layoutInCell="1" allowOverlap="1" wp14:anchorId="0366EA5A" wp14:editId="1E392B21">
                <wp:simplePos x="0" y="0"/>
                <wp:positionH relativeFrom="column">
                  <wp:posOffset>-129540</wp:posOffset>
                </wp:positionH>
                <wp:positionV relativeFrom="paragraph">
                  <wp:posOffset>-3535045</wp:posOffset>
                </wp:positionV>
                <wp:extent cx="1805940" cy="1790700"/>
                <wp:effectExtent l="0" t="0" r="3810" b="0"/>
                <wp:wrapNone/>
                <wp:docPr id="664" name="Rectangle: Single Corner Snipped 664"/>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77E55D"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EA5A" id="Rectangle: Single Corner Snipped 664" o:spid="_x0000_s1215" style="position:absolute;margin-left:-10.2pt;margin-top:-278.35pt;width:142.2pt;height:141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FV+NCs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7977E55D"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63072" behindDoc="0" locked="0" layoutInCell="1" allowOverlap="1" wp14:anchorId="12385FD1" wp14:editId="17C08BB3">
                <wp:simplePos x="0" y="0"/>
                <wp:positionH relativeFrom="column">
                  <wp:posOffset>4472940</wp:posOffset>
                </wp:positionH>
                <wp:positionV relativeFrom="paragraph">
                  <wp:posOffset>-8663306</wp:posOffset>
                </wp:positionV>
                <wp:extent cx="2435860" cy="2400300"/>
                <wp:effectExtent l="0" t="0" r="2540" b="0"/>
                <wp:wrapNone/>
                <wp:docPr id="665" name="Rectangle: Single Corner Snipped 665"/>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A70917" w14:textId="77777777" w:rsidR="00FB3596" w:rsidRDefault="00FB3596" w:rsidP="00EB2085">
                            <w:pPr>
                              <w:pStyle w:val="Heading3"/>
                              <w:spacing w:before="0"/>
                              <w:jc w:val="left"/>
                              <w:rPr>
                                <w:color w:val="FFC40C" w:themeColor="accent5"/>
                                <w:sz w:val="34"/>
                                <w:szCs w:val="34"/>
                                <w:lang w:val="en-IN"/>
                              </w:rPr>
                            </w:pPr>
                          </w:p>
                          <w:p w14:paraId="2E1464D7"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F6D4965"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EA597DB"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85FD1" id="Rectangle: Single Corner Snipped 665" o:spid="_x0000_s1216" style="position:absolute;margin-left:352.2pt;margin-top:-682.15pt;width:191.8pt;height:189pt;flip:x 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CFLzz+0wIAAAk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07A70917" w14:textId="77777777" w:rsidR="00FB3596" w:rsidRDefault="00FB3596" w:rsidP="00EB2085">
                      <w:pPr>
                        <w:pStyle w:val="Heading3"/>
                        <w:spacing w:before="0"/>
                        <w:jc w:val="left"/>
                        <w:rPr>
                          <w:color w:val="FFC40C" w:themeColor="accent5"/>
                          <w:sz w:val="34"/>
                          <w:szCs w:val="34"/>
                          <w:lang w:val="en-IN"/>
                        </w:rPr>
                      </w:pPr>
                    </w:p>
                    <w:p w14:paraId="2E1464D7"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5F6D4965"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EA597DB"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161024" behindDoc="0" locked="0" layoutInCell="1" allowOverlap="1" wp14:anchorId="50BC2366" wp14:editId="5CA6E3EF">
                <wp:simplePos x="0" y="0"/>
                <wp:positionH relativeFrom="column">
                  <wp:posOffset>1089660</wp:posOffset>
                </wp:positionH>
                <wp:positionV relativeFrom="paragraph">
                  <wp:posOffset>-6918325</wp:posOffset>
                </wp:positionV>
                <wp:extent cx="3981450" cy="3981450"/>
                <wp:effectExtent l="0" t="0" r="0" b="0"/>
                <wp:wrapNone/>
                <wp:docPr id="666" name="Rectangle: Diagonal Corners Snipped 666"/>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FA98A"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0D7EC13"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C2366" id="Rectangle: Diagonal Corners Snipped 666" o:spid="_x0000_s1217" style="position:absolute;margin-left:85.8pt;margin-top:-544.75pt;width:313.5pt;height:313.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HpU9Or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1BFA98A"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0D7EC13"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67168" behindDoc="0" locked="0" layoutInCell="1" allowOverlap="1" wp14:anchorId="0983268A" wp14:editId="076A2007">
                <wp:simplePos x="0" y="0"/>
                <wp:positionH relativeFrom="column">
                  <wp:posOffset>0</wp:posOffset>
                </wp:positionH>
                <wp:positionV relativeFrom="paragraph">
                  <wp:posOffset>-259080</wp:posOffset>
                </wp:positionV>
                <wp:extent cx="3147060" cy="2560320"/>
                <wp:effectExtent l="0" t="0" r="0" b="0"/>
                <wp:wrapNone/>
                <wp:docPr id="667" name="Rectangle: Single Corner Snipped 667"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85FAF" w14:textId="77777777" w:rsidR="00FB3596" w:rsidRDefault="00FB3596" w:rsidP="00EB2085">
                            <w:pPr>
                              <w:pStyle w:val="Heading1"/>
                              <w:rPr>
                                <w:color w:val="571745" w:themeColor="text2"/>
                              </w:rPr>
                            </w:pPr>
                          </w:p>
                          <w:p w14:paraId="08CB7AB2" w14:textId="12358AE8" w:rsidR="00FB3596" w:rsidRPr="00F7167D" w:rsidRDefault="00FB3596" w:rsidP="00EB2085">
                            <w:pPr>
                              <w:pStyle w:val="Heading1"/>
                            </w:pPr>
                            <w:r>
                              <w:rPr>
                                <w:color w:val="571745" w:themeColor="text2"/>
                              </w:rPr>
                              <w:t>COMMAND 20</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3268A" id="Rectangle: Single Corner Snipped 667" o:spid="_x0000_s1218" alt="Title: Shape" style="position:absolute;margin-left:0;margin-top:-20.4pt;width:247.8pt;height:201.6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EyECQz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16885FAF" w14:textId="77777777" w:rsidR="00FB3596" w:rsidRDefault="00FB3596" w:rsidP="00EB2085">
                      <w:pPr>
                        <w:pStyle w:val="Heading1"/>
                        <w:rPr>
                          <w:color w:val="571745" w:themeColor="text2"/>
                        </w:rPr>
                      </w:pPr>
                    </w:p>
                    <w:p w14:paraId="08CB7AB2" w14:textId="12358AE8" w:rsidR="00FB3596" w:rsidRPr="00F7167D" w:rsidRDefault="00FB3596" w:rsidP="00EB2085">
                      <w:pPr>
                        <w:pStyle w:val="Heading1"/>
                      </w:pPr>
                      <w:r>
                        <w:rPr>
                          <w:color w:val="571745" w:themeColor="text2"/>
                        </w:rPr>
                        <w:t>COMMAND 20</w:t>
                      </w:r>
                    </w:p>
                  </w:txbxContent>
                </v:textbox>
              </v:shape>
            </w:pict>
          </mc:Fallback>
        </mc:AlternateContent>
      </w:r>
    </w:p>
    <w:p w14:paraId="55E565E8" w14:textId="77777777" w:rsidR="00EB2085" w:rsidRDefault="00EB2085" w:rsidP="00EB208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166144" behindDoc="0" locked="0" layoutInCell="1" allowOverlap="1" wp14:anchorId="0D5B603F" wp14:editId="0588111B">
                <wp:simplePos x="0" y="0"/>
                <wp:positionH relativeFrom="column">
                  <wp:posOffset>2209800</wp:posOffset>
                </wp:positionH>
                <wp:positionV relativeFrom="paragraph">
                  <wp:posOffset>995045</wp:posOffset>
                </wp:positionV>
                <wp:extent cx="3771900" cy="2506980"/>
                <wp:effectExtent l="0" t="0" r="0" b="7620"/>
                <wp:wrapNone/>
                <wp:docPr id="668" name="Rectangle: Single Corner Snipped 668"/>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EA209"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603F" id="Rectangle: Single Corner Snipped 668" o:spid="_x0000_s1219" style="position:absolute;margin-left:174pt;margin-top:78.35pt;width:297pt;height:197.4pt;flip:x;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012EA209"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68192" behindDoc="0" locked="0" layoutInCell="1" allowOverlap="1" wp14:anchorId="5004DF79" wp14:editId="65FDF44E">
                <wp:simplePos x="0" y="0"/>
                <wp:positionH relativeFrom="column">
                  <wp:posOffset>2354580</wp:posOffset>
                </wp:positionH>
                <wp:positionV relativeFrom="paragraph">
                  <wp:posOffset>1726565</wp:posOffset>
                </wp:positionV>
                <wp:extent cx="3611880" cy="1775460"/>
                <wp:effectExtent l="0" t="0" r="0" b="0"/>
                <wp:wrapNone/>
                <wp:docPr id="669" name="Text Box 669"/>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F0BAE4" w14:textId="614D27A9" w:rsidR="00FB3596" w:rsidRPr="00046990" w:rsidRDefault="00FB3596" w:rsidP="00046990">
                            <w:pPr>
                              <w:jc w:val="center"/>
                              <w:rPr>
                                <w:rStyle w:val="Strong"/>
                                <w:rFonts w:ascii="Arial" w:eastAsia="Times New Roman" w:hAnsi="Arial" w:cs="Arial"/>
                                <w:color w:val="222222"/>
                                <w:sz w:val="27"/>
                                <w:szCs w:val="27"/>
                                <w:lang w:val="en-IN" w:eastAsia="en-IN"/>
                              </w:rPr>
                            </w:pPr>
                            <w:r w:rsidRPr="00046990">
                              <w:rPr>
                                <w:rStyle w:val="Strong"/>
                                <w:rFonts w:ascii="Arial" w:eastAsia="Times New Roman" w:hAnsi="Arial" w:cs="Arial"/>
                                <w:color w:val="222222"/>
                                <w:sz w:val="27"/>
                                <w:szCs w:val="27"/>
                                <w:lang w:val="en-IN" w:eastAsia="en-IN"/>
                              </w:rPr>
                              <w:t>tail</w:t>
                            </w:r>
                          </w:p>
                          <w:p w14:paraId="15D78640" w14:textId="723E764C" w:rsidR="00FB3596" w:rsidRPr="004F68A6" w:rsidRDefault="00FB3596" w:rsidP="00046990">
                            <w:pPr>
                              <w:rPr>
                                <w:rStyle w:val="Strong"/>
                                <w:rFonts w:ascii="Arial" w:eastAsia="Times New Roman" w:hAnsi="Arial" w:cs="Arial"/>
                                <w:color w:val="222222"/>
                                <w:sz w:val="27"/>
                                <w:szCs w:val="27"/>
                                <w:lang w:val="en-IN" w:eastAsia="en-IN"/>
                              </w:rPr>
                            </w:pPr>
                            <w:r w:rsidRPr="00046990">
                              <w:rPr>
                                <w:rStyle w:val="Strong"/>
                                <w:rFonts w:ascii="Arial" w:eastAsia="Times New Roman" w:hAnsi="Arial" w:cs="Arial"/>
                                <w:color w:val="222222"/>
                                <w:sz w:val="27"/>
                                <w:szCs w:val="27"/>
                                <w:lang w:val="en-IN" w:eastAsia="en-IN"/>
                              </w:rPr>
                              <w:t>As you may know, cat command is used in displaying the entire content of a file via standard input. But in some cases, we have to print part of the file. By default, the tail command displays the last ten lines.</w:t>
                            </w:r>
                          </w:p>
                          <w:p w14:paraId="084605D8" w14:textId="77777777" w:rsidR="00FB3596" w:rsidRDefault="00FB3596" w:rsidP="00EB2085">
                            <w:r w:rsidRPr="004F68A6">
                              <w:rPr>
                                <w:rStyle w:val="Strong"/>
                                <w:rFonts w:ascii="Arial" w:eastAsia="Times New Roman" w:hAnsi="Arial" w:cs="Arial"/>
                                <w:color w:val="222222"/>
                                <w:sz w:val="27"/>
                                <w:szCs w:val="27"/>
                                <w:lang w:val="en-IN" w:eastAsia="en-IN"/>
                              </w:rPr>
                              <w:t>As an example, by using 'date +%D' you can view the date in 'MM/DD/YY'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4DF79" id="Text Box 669" o:spid="_x0000_s1220" type="#_x0000_t202" style="position:absolute;margin-left:185.4pt;margin-top:135.95pt;width:284.4pt;height:139.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" filled="f" stroked="f">
                <v:textbox>
                  <w:txbxContent>
                    <w:p w14:paraId="14F0BAE4" w14:textId="614D27A9" w:rsidR="00FB3596" w:rsidRPr="00046990" w:rsidRDefault="00FB3596" w:rsidP="00046990">
                      <w:pPr>
                        <w:jc w:val="center"/>
                        <w:rPr>
                          <w:rStyle w:val="Strong"/>
                          <w:rFonts w:ascii="Arial" w:eastAsia="Times New Roman" w:hAnsi="Arial" w:cs="Arial"/>
                          <w:color w:val="222222"/>
                          <w:sz w:val="27"/>
                          <w:szCs w:val="27"/>
                          <w:lang w:val="en-IN" w:eastAsia="en-IN"/>
                        </w:rPr>
                      </w:pPr>
                      <w:r w:rsidRPr="00046990">
                        <w:rPr>
                          <w:rStyle w:val="Strong"/>
                          <w:rFonts w:ascii="Arial" w:eastAsia="Times New Roman" w:hAnsi="Arial" w:cs="Arial"/>
                          <w:color w:val="222222"/>
                          <w:sz w:val="27"/>
                          <w:szCs w:val="27"/>
                          <w:lang w:val="en-IN" w:eastAsia="en-IN"/>
                        </w:rPr>
                        <w:t>tail</w:t>
                      </w:r>
                    </w:p>
                    <w:p w14:paraId="15D78640" w14:textId="723E764C" w:rsidR="00FB3596" w:rsidRPr="004F68A6" w:rsidRDefault="00FB3596" w:rsidP="00046990">
                      <w:pPr>
                        <w:rPr>
                          <w:rStyle w:val="Strong"/>
                          <w:rFonts w:ascii="Arial" w:eastAsia="Times New Roman" w:hAnsi="Arial" w:cs="Arial"/>
                          <w:color w:val="222222"/>
                          <w:sz w:val="27"/>
                          <w:szCs w:val="27"/>
                          <w:lang w:val="en-IN" w:eastAsia="en-IN"/>
                        </w:rPr>
                      </w:pPr>
                      <w:r w:rsidRPr="00046990">
                        <w:rPr>
                          <w:rStyle w:val="Strong"/>
                          <w:rFonts w:ascii="Arial" w:eastAsia="Times New Roman" w:hAnsi="Arial" w:cs="Arial"/>
                          <w:color w:val="222222"/>
                          <w:sz w:val="27"/>
                          <w:szCs w:val="27"/>
                          <w:lang w:val="en-IN" w:eastAsia="en-IN"/>
                        </w:rPr>
                        <w:t>As you may know, cat command is used in displaying the entire content of a file via standard input. But in some cases, we have to print part of the file. By default, the tail command displays the last ten lines.</w:t>
                      </w:r>
                    </w:p>
                    <w:p w14:paraId="084605D8" w14:textId="77777777" w:rsidR="00FB3596" w:rsidRDefault="00FB3596" w:rsidP="00EB2085">
                      <w:r w:rsidRPr="004F68A6">
                        <w:rPr>
                          <w:rStyle w:val="Strong"/>
                          <w:rFonts w:ascii="Arial" w:eastAsia="Times New Roman" w:hAnsi="Arial" w:cs="Arial"/>
                          <w:color w:val="222222"/>
                          <w:sz w:val="27"/>
                          <w:szCs w:val="27"/>
                          <w:lang w:val="en-IN" w:eastAsia="en-IN"/>
                        </w:rPr>
                        <w:t>As an example, by using 'date +%D' you can view the date in 'MM/DD/YY' format.</w:t>
                      </w:r>
                    </w:p>
                  </w:txbxContent>
                </v:textbox>
              </v:shape>
            </w:pict>
          </mc:Fallback>
        </mc:AlternateContent>
      </w:r>
      <w:r>
        <w:rPr>
          <w:noProof/>
          <w:color w:val="D0300F" w:themeColor="accent6" w:themeShade="BF"/>
        </w:rPr>
        <mc:AlternateContent>
          <mc:Choice Requires="wps">
            <w:drawing>
              <wp:anchor distT="0" distB="0" distL="114300" distR="114300" simplePos="0" relativeHeight="252160000" behindDoc="0" locked="0" layoutInCell="1" allowOverlap="1" wp14:anchorId="5A923BE3" wp14:editId="37104E5B">
                <wp:simplePos x="0" y="0"/>
                <wp:positionH relativeFrom="margin">
                  <wp:posOffset>6426200</wp:posOffset>
                </wp:positionH>
                <wp:positionV relativeFrom="margin">
                  <wp:posOffset>1318260</wp:posOffset>
                </wp:positionV>
                <wp:extent cx="1356995" cy="868680"/>
                <wp:effectExtent l="0" t="0" r="0" b="7620"/>
                <wp:wrapNone/>
                <wp:docPr id="670"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015AD29D"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A923BE3" id="_x0000_s1221" style="position:absolute;margin-left:506pt;margin-top:103.8pt;width:106.85pt;height:68.4pt;rotation:180;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015AD29D"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5C835869" w14:textId="77777777" w:rsidR="00EB2085" w:rsidRPr="00127C5F" w:rsidRDefault="00EB2085"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192768" behindDoc="0" locked="0" layoutInCell="1" allowOverlap="1" wp14:anchorId="079AB933" wp14:editId="55BF9F96">
                <wp:simplePos x="0" y="0"/>
                <wp:positionH relativeFrom="column">
                  <wp:posOffset>5626100</wp:posOffset>
                </wp:positionH>
                <wp:positionV relativeFrom="paragraph">
                  <wp:posOffset>7416165</wp:posOffset>
                </wp:positionV>
                <wp:extent cx="1417320" cy="281940"/>
                <wp:effectExtent l="0" t="0" r="0" b="3810"/>
                <wp:wrapNone/>
                <wp:docPr id="671" name="Text Box 671"/>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44E8BC8"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9AB933" id="Text Box 671" o:spid="_x0000_s1222" type="#_x0000_t202" style="position:absolute;margin-left:443pt;margin-top:583.95pt;width:111.6pt;height:22.2pt;z-index:25219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" filled="f" stroked="f">
                <v:textbox>
                  <w:txbxContent>
                    <w:p w14:paraId="144E8BC8"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65120" behindDoc="0" locked="0" layoutInCell="1" allowOverlap="1" wp14:anchorId="335A10F7" wp14:editId="2149948C">
                <wp:simplePos x="0" y="0"/>
                <wp:positionH relativeFrom="column">
                  <wp:posOffset>5330402</wp:posOffset>
                </wp:positionH>
                <wp:positionV relativeFrom="paragraph">
                  <wp:posOffset>7261225</wp:posOffset>
                </wp:positionV>
                <wp:extent cx="7089140" cy="652780"/>
                <wp:effectExtent l="0" t="0" r="0" b="0"/>
                <wp:wrapNone/>
                <wp:docPr id="672" name="Parallelogram 672"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1BCAA" id="Parallelogram 672" o:spid="_x0000_s1026" type="#_x0000_t7" alt="Title: Shape" style="position:absolute;margin-left:419.7pt;margin-top:571.75pt;width:558.2pt;height:51.4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164096" behindDoc="0" locked="0" layoutInCell="1" allowOverlap="1" wp14:anchorId="1ED476E8" wp14:editId="57E27706">
                <wp:simplePos x="0" y="0"/>
                <wp:positionH relativeFrom="column">
                  <wp:posOffset>-1484206</wp:posOffset>
                </wp:positionH>
                <wp:positionV relativeFrom="paragraph">
                  <wp:posOffset>7261225</wp:posOffset>
                </wp:positionV>
                <wp:extent cx="7089140" cy="652780"/>
                <wp:effectExtent l="0" t="0" r="0" b="0"/>
                <wp:wrapNone/>
                <wp:docPr id="673" name="Parallelogram 673"/>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553AB8"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4BA799F"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476E8" id="Parallelogram 673" o:spid="_x0000_s1223" type="#_x0000_t7" style="position:absolute;margin-left:-116.85pt;margin-top:571.75pt;width:558.2pt;height:51.4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" adj="1379" fillcolor="#ffc40c [3208]" stroked="f" strokeweight="3pt">
                <v:textbox>
                  <w:txbxContent>
                    <w:p w14:paraId="24553AB8"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4BA799F" w14:textId="77777777" w:rsidR="00FB3596" w:rsidRDefault="00FB3596" w:rsidP="00EB2085">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169216" behindDoc="0" locked="0" layoutInCell="1" allowOverlap="1" wp14:anchorId="25FD0BBB" wp14:editId="77B7C3A5">
                <wp:simplePos x="0" y="0"/>
                <wp:positionH relativeFrom="column">
                  <wp:posOffset>968375</wp:posOffset>
                </wp:positionH>
                <wp:positionV relativeFrom="paragraph">
                  <wp:posOffset>3648075</wp:posOffset>
                </wp:positionV>
                <wp:extent cx="5977467" cy="2142066"/>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5977467" cy="2142066"/>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0D8C9FA" w14:textId="77777777" w:rsidR="00FB3596" w:rsidRDefault="00FB3596" w:rsidP="00EB2085">
                            <w:pPr>
                              <w:rPr>
                                <w:noProof/>
                              </w:rPr>
                            </w:pPr>
                          </w:p>
                          <w:p w14:paraId="07C94BC6" w14:textId="2F09CD8D" w:rsidR="00FB3596" w:rsidRDefault="00FB3596" w:rsidP="00EB2085">
                            <w:r>
                              <w:rPr>
                                <w:noProof/>
                              </w:rPr>
                              <w:drawing>
                                <wp:inline distT="0" distB="0" distL="0" distR="0" wp14:anchorId="261F6B5F" wp14:editId="2AE32C6E">
                                  <wp:extent cx="7378432" cy="2032000"/>
                                  <wp:effectExtent l="0" t="0" r="0" b="635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92639" cy="20359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BBB" id="Text Box 674" o:spid="_x0000_s1224" type="#_x0000_t202" style="position:absolute;margin-left:76.25pt;margin-top:287.25pt;width:470.65pt;height:168.6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" filled="f" stroked="f">
                <v:textbox>
                  <w:txbxContent>
                    <w:p w14:paraId="30D8C9FA" w14:textId="77777777" w:rsidR="00FB3596" w:rsidRDefault="00FB3596" w:rsidP="00EB2085">
                      <w:pPr>
                        <w:rPr>
                          <w:noProof/>
                        </w:rPr>
                      </w:pPr>
                    </w:p>
                    <w:p w14:paraId="07C94BC6" w14:textId="2F09CD8D" w:rsidR="00FB3596" w:rsidRDefault="00FB3596" w:rsidP="00EB2085">
                      <w:r>
                        <w:rPr>
                          <w:noProof/>
                        </w:rPr>
                        <w:drawing>
                          <wp:inline distT="0" distB="0" distL="0" distR="0" wp14:anchorId="261F6B5F" wp14:editId="2AE32C6E">
                            <wp:extent cx="7378432" cy="2032000"/>
                            <wp:effectExtent l="0" t="0" r="0" b="635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92639" cy="2035912"/>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151808" behindDoc="0" locked="0" layoutInCell="1" allowOverlap="1" wp14:anchorId="5FD9926A" wp14:editId="38D2E7EA">
                <wp:simplePos x="0" y="0"/>
                <wp:positionH relativeFrom="column">
                  <wp:posOffset>-129540</wp:posOffset>
                </wp:positionH>
                <wp:positionV relativeFrom="paragraph">
                  <wp:posOffset>-3535045</wp:posOffset>
                </wp:positionV>
                <wp:extent cx="1805940" cy="1790700"/>
                <wp:effectExtent l="0" t="0" r="3810" b="0"/>
                <wp:wrapNone/>
                <wp:docPr id="675" name="Rectangle: Single Corner Snipped 675"/>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F99523"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9926A" id="Rectangle: Single Corner Snipped 675" o:spid="_x0000_s1225" style="position:absolute;margin-left:-10.2pt;margin-top:-278.35pt;width:142.2pt;height:141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3M5M0M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1AF99523"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52832" behindDoc="0" locked="0" layoutInCell="1" allowOverlap="1" wp14:anchorId="0E17DC12" wp14:editId="44624CC5">
                <wp:simplePos x="0" y="0"/>
                <wp:positionH relativeFrom="column">
                  <wp:posOffset>4472940</wp:posOffset>
                </wp:positionH>
                <wp:positionV relativeFrom="paragraph">
                  <wp:posOffset>-8663306</wp:posOffset>
                </wp:positionV>
                <wp:extent cx="2435860" cy="2400300"/>
                <wp:effectExtent l="0" t="0" r="2540" b="0"/>
                <wp:wrapNone/>
                <wp:docPr id="676" name="Rectangle: Single Corner Snipped 676"/>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FF6" w14:textId="77777777" w:rsidR="00FB3596" w:rsidRDefault="00FB3596" w:rsidP="00EB2085">
                            <w:pPr>
                              <w:pStyle w:val="Heading3"/>
                              <w:spacing w:before="0"/>
                              <w:jc w:val="left"/>
                              <w:rPr>
                                <w:color w:val="FFC40C" w:themeColor="accent5"/>
                                <w:sz w:val="34"/>
                                <w:szCs w:val="34"/>
                                <w:lang w:val="en-IN"/>
                              </w:rPr>
                            </w:pPr>
                          </w:p>
                          <w:p w14:paraId="3ACBDED0"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A2FA183"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053F129"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DC12" id="Rectangle: Single Corner Snipped 676" o:spid="_x0000_s1226" style="position:absolute;margin-left:352.2pt;margin-top:-682.15pt;width:191.8pt;height:189pt;flip:x y;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3fKgHt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73DB2FF6" w14:textId="77777777" w:rsidR="00FB3596" w:rsidRDefault="00FB3596" w:rsidP="00EB2085">
                      <w:pPr>
                        <w:pStyle w:val="Heading3"/>
                        <w:spacing w:before="0"/>
                        <w:jc w:val="left"/>
                        <w:rPr>
                          <w:color w:val="FFC40C" w:themeColor="accent5"/>
                          <w:sz w:val="34"/>
                          <w:szCs w:val="34"/>
                          <w:lang w:val="en-IN"/>
                        </w:rPr>
                      </w:pPr>
                    </w:p>
                    <w:p w14:paraId="3ACBDED0"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3A2FA183"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053F129"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150784" behindDoc="0" locked="0" layoutInCell="1" allowOverlap="1" wp14:anchorId="0A27FE2E" wp14:editId="3B4EF1AB">
                <wp:simplePos x="0" y="0"/>
                <wp:positionH relativeFrom="column">
                  <wp:posOffset>1089660</wp:posOffset>
                </wp:positionH>
                <wp:positionV relativeFrom="paragraph">
                  <wp:posOffset>-6918325</wp:posOffset>
                </wp:positionV>
                <wp:extent cx="3981450" cy="3981450"/>
                <wp:effectExtent l="0" t="0" r="0" b="0"/>
                <wp:wrapNone/>
                <wp:docPr id="677" name="Rectangle: Diagonal Corners Snipped 677"/>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7922E"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1D8FB1D9"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7FE2E" id="Rectangle: Diagonal Corners Snipped 677" o:spid="_x0000_s1227" style="position:absolute;margin-left:85.8pt;margin-top:-544.75pt;width:313.5pt;height:313.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NX9QOz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F57922E"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1D8FB1D9" w14:textId="77777777" w:rsidR="00FB3596" w:rsidRPr="00CB0CFF" w:rsidRDefault="00FB3596" w:rsidP="00EB2085">
                      <w:pPr>
                        <w:rPr>
                          <w:lang w:val="en-IN"/>
                        </w:rPr>
                      </w:pPr>
                    </w:p>
                  </w:txbxContent>
                </v:textbox>
              </v:shape>
            </w:pict>
          </mc:Fallback>
        </mc:AlternateContent>
      </w:r>
    </w:p>
    <w:p w14:paraId="35E399E6" w14:textId="77777777" w:rsidR="00EB2085" w:rsidRPr="00127C5F" w:rsidRDefault="00EB2085" w:rsidP="00EB2085">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156928" behindDoc="0" locked="0" layoutInCell="1" allowOverlap="1" wp14:anchorId="5E9A077C" wp14:editId="561DFC22">
                <wp:simplePos x="0" y="0"/>
                <wp:positionH relativeFrom="column">
                  <wp:posOffset>0</wp:posOffset>
                </wp:positionH>
                <wp:positionV relativeFrom="paragraph">
                  <wp:posOffset>-259080</wp:posOffset>
                </wp:positionV>
                <wp:extent cx="3147060" cy="2560320"/>
                <wp:effectExtent l="0" t="0" r="0" b="0"/>
                <wp:wrapNone/>
                <wp:docPr id="678" name="Rectangle: Single Corner Snipped 678"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6A215" w14:textId="77777777" w:rsidR="00FB3596" w:rsidRDefault="00FB3596" w:rsidP="00EB2085">
                            <w:pPr>
                              <w:pStyle w:val="Heading1"/>
                              <w:rPr>
                                <w:color w:val="571745" w:themeColor="text2"/>
                              </w:rPr>
                            </w:pPr>
                          </w:p>
                          <w:p w14:paraId="0FA4C7B7" w14:textId="740D81AD" w:rsidR="00FB3596" w:rsidRPr="00F7167D" w:rsidRDefault="00FB3596" w:rsidP="00EB2085">
                            <w:pPr>
                              <w:pStyle w:val="Heading1"/>
                            </w:pPr>
                            <w:r>
                              <w:rPr>
                                <w:color w:val="571745" w:themeColor="text2"/>
                              </w:rPr>
                              <w:t>COMMAND 21</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A077C" id="Rectangle: Single Corner Snipped 678" o:spid="_x0000_s1228" alt="Title: Shape" style="position:absolute;margin-left:0;margin-top:-20.4pt;width:247.8pt;height:201.6pt;flip: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RLOGqe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2CA6A215" w14:textId="77777777" w:rsidR="00FB3596" w:rsidRDefault="00FB3596" w:rsidP="00EB2085">
                      <w:pPr>
                        <w:pStyle w:val="Heading1"/>
                        <w:rPr>
                          <w:color w:val="571745" w:themeColor="text2"/>
                        </w:rPr>
                      </w:pPr>
                    </w:p>
                    <w:p w14:paraId="0FA4C7B7" w14:textId="740D81AD" w:rsidR="00FB3596" w:rsidRPr="00F7167D" w:rsidRDefault="00FB3596" w:rsidP="00EB2085">
                      <w:pPr>
                        <w:pStyle w:val="Heading1"/>
                      </w:pPr>
                      <w:r>
                        <w:rPr>
                          <w:color w:val="571745" w:themeColor="text2"/>
                        </w:rPr>
                        <w:t>COMMAND 21</w:t>
                      </w:r>
                    </w:p>
                  </w:txbxContent>
                </v:textbox>
              </v:shape>
            </w:pict>
          </mc:Fallback>
        </mc:AlternateContent>
      </w:r>
    </w:p>
    <w:p w14:paraId="7793D9A7"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149760" behindDoc="0" locked="0" layoutInCell="1" allowOverlap="1" wp14:anchorId="575E8741" wp14:editId="6077BFD3">
                <wp:simplePos x="0" y="0"/>
                <wp:positionH relativeFrom="margin">
                  <wp:posOffset>6426200</wp:posOffset>
                </wp:positionH>
                <wp:positionV relativeFrom="margin">
                  <wp:posOffset>1318260</wp:posOffset>
                </wp:positionV>
                <wp:extent cx="1356995" cy="868680"/>
                <wp:effectExtent l="0" t="0" r="0" b="7620"/>
                <wp:wrapNone/>
                <wp:docPr id="679"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F8E60EB"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75E8741" id="_x0000_s1229" style="position:absolute;margin-left:506pt;margin-top:103.8pt;width:106.85pt;height:68.4pt;rotation:180;z-index:25214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kbjiXT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F8E60EB"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7E11D858"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158976" behindDoc="0" locked="0" layoutInCell="1" allowOverlap="1" wp14:anchorId="6D06DB1D" wp14:editId="3B10E318">
                <wp:simplePos x="0" y="0"/>
                <wp:positionH relativeFrom="column">
                  <wp:posOffset>1219200</wp:posOffset>
                </wp:positionH>
                <wp:positionV relativeFrom="paragraph">
                  <wp:posOffset>3489537</wp:posOffset>
                </wp:positionV>
                <wp:extent cx="5672455" cy="2209800"/>
                <wp:effectExtent l="0" t="0" r="0" b="0"/>
                <wp:wrapNone/>
                <wp:docPr id="680" name="Text Box 680"/>
                <wp:cNvGraphicFramePr/>
                <a:graphic xmlns:a="http://schemas.openxmlformats.org/drawingml/2006/main">
                  <a:graphicData uri="http://schemas.microsoft.com/office/word/2010/wordprocessingShape">
                    <wps:wsp>
                      <wps:cNvSpPr txBox="1"/>
                      <wps:spPr>
                        <a:xfrm>
                          <a:off x="0" y="0"/>
                          <a:ext cx="5672455"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428DC01" w14:textId="28A7B56F" w:rsidR="00FB3596" w:rsidRDefault="00FB3596" w:rsidP="00EB2085">
                            <w:r>
                              <w:rPr>
                                <w:noProof/>
                              </w:rPr>
                              <w:drawing>
                                <wp:inline distT="0" distB="0" distL="0" distR="0" wp14:anchorId="44E83931" wp14:editId="4079D568">
                                  <wp:extent cx="17705436" cy="2527300"/>
                                  <wp:effectExtent l="0" t="0" r="0" b="635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3983" cy="2528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6DB1D" id="Text Box 680" o:spid="_x0000_s1230" type="#_x0000_t202" style="position:absolute;margin-left:96pt;margin-top:274.75pt;width:446.65pt;height:174pt;z-index:25215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" filled="f" stroked="f">
                <v:textbox>
                  <w:txbxContent>
                    <w:p w14:paraId="5428DC01" w14:textId="28A7B56F" w:rsidR="00FB3596" w:rsidRDefault="00FB3596" w:rsidP="00EB2085">
                      <w:r>
                        <w:rPr>
                          <w:noProof/>
                        </w:rPr>
                        <w:drawing>
                          <wp:inline distT="0" distB="0" distL="0" distR="0" wp14:anchorId="44E83931" wp14:editId="4079D568">
                            <wp:extent cx="17705436" cy="2527300"/>
                            <wp:effectExtent l="0" t="0" r="0" b="635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3983" cy="2528520"/>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55904" behindDoc="0" locked="0" layoutInCell="1" allowOverlap="1" wp14:anchorId="11E4D76E" wp14:editId="132943EC">
                <wp:simplePos x="0" y="0"/>
                <wp:positionH relativeFrom="column">
                  <wp:posOffset>2209800</wp:posOffset>
                </wp:positionH>
                <wp:positionV relativeFrom="paragraph">
                  <wp:posOffset>674370</wp:posOffset>
                </wp:positionV>
                <wp:extent cx="3716867" cy="2252133"/>
                <wp:effectExtent l="0" t="0" r="0" b="0"/>
                <wp:wrapNone/>
                <wp:docPr id="681" name="Rectangle: Single Corner Snipped 681"/>
                <wp:cNvGraphicFramePr/>
                <a:graphic xmlns:a="http://schemas.openxmlformats.org/drawingml/2006/main">
                  <a:graphicData uri="http://schemas.microsoft.com/office/word/2010/wordprocessingShape">
                    <wps:wsp>
                      <wps:cNvSpPr/>
                      <wps:spPr>
                        <a:xfrm flipH="1">
                          <a:off x="0" y="0"/>
                          <a:ext cx="3716867" cy="2252133"/>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917846"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D76E" id="Rectangle: Single Corner Snipped 681" o:spid="_x0000_s1231" style="position:absolute;margin-left:174pt;margin-top:53.1pt;width:292.65pt;height:177.3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16867,22521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" adj="-11796480,,5400" path="m,l2915378,r801489,801489l3716867,2252133,,2252133,,xe" fillcolor="#eeece1 [3214]" stroked="f" strokeweight="3pt">
                <v:fill opacity="43947f"/>
                <v:stroke joinstyle="miter"/>
                <v:formulas/>
                <v:path arrowok="t" o:connecttype="custom" o:connectlocs="0,0;2915378,0;3716867,801489;3716867,2252133;0,2252133;0,0" o:connectangles="0,0,0,0,0,0" textboxrect="0,0,3716867,2252133"/>
                <v:textbox>
                  <w:txbxContent>
                    <w:p w14:paraId="29917846"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57952" behindDoc="0" locked="0" layoutInCell="1" allowOverlap="1" wp14:anchorId="311F679D" wp14:editId="1CD6B253">
                <wp:simplePos x="0" y="0"/>
                <wp:positionH relativeFrom="column">
                  <wp:posOffset>2353733</wp:posOffset>
                </wp:positionH>
                <wp:positionV relativeFrom="paragraph">
                  <wp:posOffset>1402503</wp:posOffset>
                </wp:positionV>
                <wp:extent cx="3454400" cy="1524000"/>
                <wp:effectExtent l="0" t="0" r="0" b="0"/>
                <wp:wrapNone/>
                <wp:docPr id="682" name="Text Box 682"/>
                <wp:cNvGraphicFramePr/>
                <a:graphic xmlns:a="http://schemas.openxmlformats.org/drawingml/2006/main">
                  <a:graphicData uri="http://schemas.microsoft.com/office/word/2010/wordprocessingShape">
                    <wps:wsp>
                      <wps:cNvSpPr txBox="1"/>
                      <wps:spPr>
                        <a:xfrm>
                          <a:off x="0" y="0"/>
                          <a:ext cx="3454400" cy="1524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D23C8A" w14:textId="614B57AB" w:rsidR="00FB3596" w:rsidRPr="00046990" w:rsidRDefault="00FB3596" w:rsidP="00046990">
                            <w:pPr>
                              <w:jc w:val="center"/>
                              <w:rPr>
                                <w:rStyle w:val="Strong"/>
                                <w:rFonts w:ascii="Arial" w:eastAsia="Times New Roman" w:hAnsi="Arial" w:cs="Arial"/>
                                <w:color w:val="222222"/>
                                <w:sz w:val="27"/>
                                <w:szCs w:val="27"/>
                                <w:lang w:val="en-IN" w:eastAsia="en-IN"/>
                              </w:rPr>
                            </w:pPr>
                            <w:proofErr w:type="spellStart"/>
                            <w:r w:rsidRPr="00046990">
                              <w:rPr>
                                <w:rStyle w:val="Strong"/>
                                <w:rFonts w:ascii="Arial" w:eastAsia="Times New Roman" w:hAnsi="Arial" w:cs="Arial"/>
                                <w:color w:val="222222"/>
                                <w:sz w:val="27"/>
                                <w:szCs w:val="27"/>
                                <w:lang w:val="en-IN" w:eastAsia="en-IN"/>
                              </w:rPr>
                              <w:t>wc</w:t>
                            </w:r>
                            <w:proofErr w:type="spellEnd"/>
                          </w:p>
                          <w:p w14:paraId="70EC0ACE" w14:textId="2C695E17" w:rsidR="00FB3596" w:rsidRDefault="00FB3596" w:rsidP="00046990">
                            <w:pPr>
                              <w:rPr>
                                <w:rStyle w:val="Strong"/>
                                <w:rFonts w:ascii="Roboto" w:eastAsia="Times New Roman" w:hAnsi="Roboto" w:cs="Times New Roman"/>
                                <w:color w:val="222222"/>
                                <w:sz w:val="27"/>
                                <w:szCs w:val="27"/>
                                <w:lang w:val="en-IN" w:eastAsia="en-IN"/>
                              </w:rPr>
                            </w:pPr>
                            <w:r w:rsidRPr="00046990">
                              <w:rPr>
                                <w:rStyle w:val="Strong"/>
                                <w:rFonts w:ascii="Arial" w:eastAsia="Times New Roman" w:hAnsi="Arial" w:cs="Arial"/>
                                <w:color w:val="222222"/>
                                <w:sz w:val="27"/>
                                <w:szCs w:val="27"/>
                                <w:lang w:val="en-IN" w:eastAsia="en-IN"/>
                              </w:rPr>
                              <w:t xml:space="preserve">Linux </w:t>
                            </w:r>
                            <w:proofErr w:type="spellStart"/>
                            <w:r w:rsidRPr="00046990">
                              <w:rPr>
                                <w:rStyle w:val="Strong"/>
                                <w:rFonts w:ascii="Arial" w:eastAsia="Times New Roman" w:hAnsi="Arial" w:cs="Arial"/>
                                <w:color w:val="222222"/>
                                <w:sz w:val="27"/>
                                <w:szCs w:val="27"/>
                                <w:lang w:val="en-IN" w:eastAsia="en-IN"/>
                              </w:rPr>
                              <w:t>wc</w:t>
                            </w:r>
                            <w:proofErr w:type="spellEnd"/>
                            <w:r w:rsidRPr="00046990">
                              <w:rPr>
                                <w:rStyle w:val="Strong"/>
                                <w:rFonts w:ascii="Arial" w:eastAsia="Times New Roman" w:hAnsi="Arial" w:cs="Arial"/>
                                <w:color w:val="222222"/>
                                <w:sz w:val="27"/>
                                <w:szCs w:val="27"/>
                                <w:lang w:val="en-IN" w:eastAsia="en-IN"/>
                              </w:rPr>
                              <w:t xml:space="preserve"> command counts the number of bytes, characters, words, and lines in a file or in standard input.</w:t>
                            </w:r>
                          </w:p>
                          <w:p w14:paraId="2A6777C0" w14:textId="77777777" w:rsidR="00FB3596" w:rsidRDefault="00FB3596" w:rsidP="00EB2085">
                            <w:pPr>
                              <w:rPr>
                                <w:rStyle w:val="Strong"/>
                                <w:rFonts w:ascii="Roboto" w:eastAsia="Times New Roman" w:hAnsi="Roboto" w:cs="Times New Roman"/>
                                <w:color w:val="222222"/>
                                <w:sz w:val="27"/>
                                <w:szCs w:val="27"/>
                                <w:lang w:val="en-IN" w:eastAsia="en-IN"/>
                              </w:rPr>
                            </w:pPr>
                          </w:p>
                          <w:p w14:paraId="5E69BE6A" w14:textId="77777777" w:rsidR="00FB3596" w:rsidRDefault="00FB3596" w:rsidP="00EB2085">
                            <w:pPr>
                              <w:rPr>
                                <w:rStyle w:val="Strong"/>
                                <w:rFonts w:ascii="Roboto" w:eastAsia="Times New Roman" w:hAnsi="Roboto" w:cs="Times New Roman"/>
                                <w:color w:val="222222"/>
                                <w:sz w:val="27"/>
                                <w:szCs w:val="27"/>
                                <w:lang w:val="en-IN" w:eastAsia="en-IN"/>
                              </w:rPr>
                            </w:pPr>
                          </w:p>
                          <w:p w14:paraId="19BAD528" w14:textId="77777777" w:rsidR="00FB3596" w:rsidRDefault="00FB3596" w:rsidP="00EB2085">
                            <w:pPr>
                              <w:rPr>
                                <w:rStyle w:val="Strong"/>
                                <w:rFonts w:ascii="Roboto" w:eastAsia="Times New Roman" w:hAnsi="Roboto" w:cs="Times New Roman"/>
                                <w:color w:val="222222"/>
                                <w:sz w:val="27"/>
                                <w:szCs w:val="27"/>
                                <w:lang w:val="en-IN" w:eastAsia="en-IN"/>
                              </w:rPr>
                            </w:pPr>
                          </w:p>
                          <w:p w14:paraId="2F90218B" w14:textId="77777777" w:rsidR="00FB3596" w:rsidRDefault="00FB3596" w:rsidP="00EB2085">
                            <w:pPr>
                              <w:rPr>
                                <w:rStyle w:val="Strong"/>
                                <w:rFonts w:ascii="Roboto" w:eastAsia="Times New Roman" w:hAnsi="Roboto" w:cs="Times New Roman"/>
                                <w:color w:val="222222"/>
                                <w:sz w:val="27"/>
                                <w:szCs w:val="27"/>
                                <w:lang w:val="en-IN" w:eastAsia="en-IN"/>
                              </w:rPr>
                            </w:pPr>
                          </w:p>
                          <w:p w14:paraId="4763AC4F" w14:textId="77777777" w:rsidR="00FB3596" w:rsidRDefault="00FB3596" w:rsidP="00EB2085">
                            <w:pPr>
                              <w:rPr>
                                <w:rStyle w:val="Strong"/>
                                <w:rFonts w:ascii="Roboto" w:eastAsia="Times New Roman" w:hAnsi="Roboto" w:cs="Times New Roman"/>
                                <w:color w:val="222222"/>
                                <w:sz w:val="27"/>
                                <w:szCs w:val="27"/>
                                <w:lang w:val="en-IN" w:eastAsia="en-IN"/>
                              </w:rPr>
                            </w:pPr>
                          </w:p>
                          <w:p w14:paraId="55D6323B" w14:textId="77777777" w:rsidR="00FB3596" w:rsidRDefault="00FB3596" w:rsidP="00EB2085">
                            <w:pPr>
                              <w:rPr>
                                <w:rStyle w:val="Strong"/>
                                <w:rFonts w:ascii="Roboto" w:eastAsia="Times New Roman" w:hAnsi="Roboto" w:cs="Times New Roman"/>
                                <w:color w:val="222222"/>
                                <w:sz w:val="27"/>
                                <w:szCs w:val="27"/>
                                <w:lang w:val="en-IN" w:eastAsia="en-IN"/>
                              </w:rPr>
                            </w:pPr>
                          </w:p>
                          <w:p w14:paraId="1551F1FB" w14:textId="77777777" w:rsidR="00FB3596" w:rsidRDefault="00FB3596" w:rsidP="00EB2085">
                            <w:pPr>
                              <w:rPr>
                                <w:rStyle w:val="Strong"/>
                                <w:rFonts w:ascii="Roboto" w:eastAsia="Times New Roman" w:hAnsi="Roboto" w:cs="Times New Roman"/>
                                <w:color w:val="222222"/>
                                <w:sz w:val="27"/>
                                <w:szCs w:val="27"/>
                                <w:lang w:val="en-IN" w:eastAsia="en-IN"/>
                              </w:rPr>
                            </w:pPr>
                          </w:p>
                          <w:p w14:paraId="03BCD6EB" w14:textId="77777777" w:rsidR="00FB3596" w:rsidRPr="0093030D" w:rsidRDefault="00FB3596" w:rsidP="00EB2085">
                            <w:pPr>
                              <w:rPr>
                                <w:lang w:val="en-IN"/>
                              </w:rPr>
                            </w:pPr>
                          </w:p>
                          <w:p w14:paraId="7E8DB9B4"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679D" id="Text Box 682" o:spid="_x0000_s1232" type="#_x0000_t202" style="position:absolute;margin-left:185.35pt;margin-top:110.45pt;width:272pt;height:120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" filled="f" stroked="f">
                <v:textbox>
                  <w:txbxContent>
                    <w:p w14:paraId="50D23C8A" w14:textId="614B57AB" w:rsidR="00FB3596" w:rsidRPr="00046990" w:rsidRDefault="00FB3596" w:rsidP="00046990">
                      <w:pPr>
                        <w:jc w:val="center"/>
                        <w:rPr>
                          <w:rStyle w:val="Strong"/>
                          <w:rFonts w:ascii="Arial" w:eastAsia="Times New Roman" w:hAnsi="Arial" w:cs="Arial"/>
                          <w:color w:val="222222"/>
                          <w:sz w:val="27"/>
                          <w:szCs w:val="27"/>
                          <w:lang w:val="en-IN" w:eastAsia="en-IN"/>
                        </w:rPr>
                      </w:pPr>
                      <w:proofErr w:type="spellStart"/>
                      <w:r w:rsidRPr="00046990">
                        <w:rPr>
                          <w:rStyle w:val="Strong"/>
                          <w:rFonts w:ascii="Arial" w:eastAsia="Times New Roman" w:hAnsi="Arial" w:cs="Arial"/>
                          <w:color w:val="222222"/>
                          <w:sz w:val="27"/>
                          <w:szCs w:val="27"/>
                          <w:lang w:val="en-IN" w:eastAsia="en-IN"/>
                        </w:rPr>
                        <w:t>wc</w:t>
                      </w:r>
                      <w:proofErr w:type="spellEnd"/>
                    </w:p>
                    <w:p w14:paraId="70EC0ACE" w14:textId="2C695E17" w:rsidR="00FB3596" w:rsidRDefault="00FB3596" w:rsidP="00046990">
                      <w:pPr>
                        <w:rPr>
                          <w:rStyle w:val="Strong"/>
                          <w:rFonts w:ascii="Roboto" w:eastAsia="Times New Roman" w:hAnsi="Roboto" w:cs="Times New Roman"/>
                          <w:color w:val="222222"/>
                          <w:sz w:val="27"/>
                          <w:szCs w:val="27"/>
                          <w:lang w:val="en-IN" w:eastAsia="en-IN"/>
                        </w:rPr>
                      </w:pPr>
                      <w:r w:rsidRPr="00046990">
                        <w:rPr>
                          <w:rStyle w:val="Strong"/>
                          <w:rFonts w:ascii="Arial" w:eastAsia="Times New Roman" w:hAnsi="Arial" w:cs="Arial"/>
                          <w:color w:val="222222"/>
                          <w:sz w:val="27"/>
                          <w:szCs w:val="27"/>
                          <w:lang w:val="en-IN" w:eastAsia="en-IN"/>
                        </w:rPr>
                        <w:t xml:space="preserve">Linux </w:t>
                      </w:r>
                      <w:proofErr w:type="spellStart"/>
                      <w:r w:rsidRPr="00046990">
                        <w:rPr>
                          <w:rStyle w:val="Strong"/>
                          <w:rFonts w:ascii="Arial" w:eastAsia="Times New Roman" w:hAnsi="Arial" w:cs="Arial"/>
                          <w:color w:val="222222"/>
                          <w:sz w:val="27"/>
                          <w:szCs w:val="27"/>
                          <w:lang w:val="en-IN" w:eastAsia="en-IN"/>
                        </w:rPr>
                        <w:t>wc</w:t>
                      </w:r>
                      <w:proofErr w:type="spellEnd"/>
                      <w:r w:rsidRPr="00046990">
                        <w:rPr>
                          <w:rStyle w:val="Strong"/>
                          <w:rFonts w:ascii="Arial" w:eastAsia="Times New Roman" w:hAnsi="Arial" w:cs="Arial"/>
                          <w:color w:val="222222"/>
                          <w:sz w:val="27"/>
                          <w:szCs w:val="27"/>
                          <w:lang w:val="en-IN" w:eastAsia="en-IN"/>
                        </w:rPr>
                        <w:t xml:space="preserve"> command counts the number of bytes, characters, words, and lines in a file or in standard input.</w:t>
                      </w:r>
                    </w:p>
                    <w:p w14:paraId="2A6777C0" w14:textId="77777777" w:rsidR="00FB3596" w:rsidRDefault="00FB3596" w:rsidP="00EB2085">
                      <w:pPr>
                        <w:rPr>
                          <w:rStyle w:val="Strong"/>
                          <w:rFonts w:ascii="Roboto" w:eastAsia="Times New Roman" w:hAnsi="Roboto" w:cs="Times New Roman"/>
                          <w:color w:val="222222"/>
                          <w:sz w:val="27"/>
                          <w:szCs w:val="27"/>
                          <w:lang w:val="en-IN" w:eastAsia="en-IN"/>
                        </w:rPr>
                      </w:pPr>
                    </w:p>
                    <w:p w14:paraId="5E69BE6A" w14:textId="77777777" w:rsidR="00FB3596" w:rsidRDefault="00FB3596" w:rsidP="00EB2085">
                      <w:pPr>
                        <w:rPr>
                          <w:rStyle w:val="Strong"/>
                          <w:rFonts w:ascii="Roboto" w:eastAsia="Times New Roman" w:hAnsi="Roboto" w:cs="Times New Roman"/>
                          <w:color w:val="222222"/>
                          <w:sz w:val="27"/>
                          <w:szCs w:val="27"/>
                          <w:lang w:val="en-IN" w:eastAsia="en-IN"/>
                        </w:rPr>
                      </w:pPr>
                    </w:p>
                    <w:p w14:paraId="19BAD528" w14:textId="77777777" w:rsidR="00FB3596" w:rsidRDefault="00FB3596" w:rsidP="00EB2085">
                      <w:pPr>
                        <w:rPr>
                          <w:rStyle w:val="Strong"/>
                          <w:rFonts w:ascii="Roboto" w:eastAsia="Times New Roman" w:hAnsi="Roboto" w:cs="Times New Roman"/>
                          <w:color w:val="222222"/>
                          <w:sz w:val="27"/>
                          <w:szCs w:val="27"/>
                          <w:lang w:val="en-IN" w:eastAsia="en-IN"/>
                        </w:rPr>
                      </w:pPr>
                    </w:p>
                    <w:p w14:paraId="2F90218B" w14:textId="77777777" w:rsidR="00FB3596" w:rsidRDefault="00FB3596" w:rsidP="00EB2085">
                      <w:pPr>
                        <w:rPr>
                          <w:rStyle w:val="Strong"/>
                          <w:rFonts w:ascii="Roboto" w:eastAsia="Times New Roman" w:hAnsi="Roboto" w:cs="Times New Roman"/>
                          <w:color w:val="222222"/>
                          <w:sz w:val="27"/>
                          <w:szCs w:val="27"/>
                          <w:lang w:val="en-IN" w:eastAsia="en-IN"/>
                        </w:rPr>
                      </w:pPr>
                    </w:p>
                    <w:p w14:paraId="4763AC4F" w14:textId="77777777" w:rsidR="00FB3596" w:rsidRDefault="00FB3596" w:rsidP="00EB2085">
                      <w:pPr>
                        <w:rPr>
                          <w:rStyle w:val="Strong"/>
                          <w:rFonts w:ascii="Roboto" w:eastAsia="Times New Roman" w:hAnsi="Roboto" w:cs="Times New Roman"/>
                          <w:color w:val="222222"/>
                          <w:sz w:val="27"/>
                          <w:szCs w:val="27"/>
                          <w:lang w:val="en-IN" w:eastAsia="en-IN"/>
                        </w:rPr>
                      </w:pPr>
                    </w:p>
                    <w:p w14:paraId="55D6323B" w14:textId="77777777" w:rsidR="00FB3596" w:rsidRDefault="00FB3596" w:rsidP="00EB2085">
                      <w:pPr>
                        <w:rPr>
                          <w:rStyle w:val="Strong"/>
                          <w:rFonts w:ascii="Roboto" w:eastAsia="Times New Roman" w:hAnsi="Roboto" w:cs="Times New Roman"/>
                          <w:color w:val="222222"/>
                          <w:sz w:val="27"/>
                          <w:szCs w:val="27"/>
                          <w:lang w:val="en-IN" w:eastAsia="en-IN"/>
                        </w:rPr>
                      </w:pPr>
                    </w:p>
                    <w:p w14:paraId="1551F1FB" w14:textId="77777777" w:rsidR="00FB3596" w:rsidRDefault="00FB3596" w:rsidP="00EB2085">
                      <w:pPr>
                        <w:rPr>
                          <w:rStyle w:val="Strong"/>
                          <w:rFonts w:ascii="Roboto" w:eastAsia="Times New Roman" w:hAnsi="Roboto" w:cs="Times New Roman"/>
                          <w:color w:val="222222"/>
                          <w:sz w:val="27"/>
                          <w:szCs w:val="27"/>
                          <w:lang w:val="en-IN" w:eastAsia="en-IN"/>
                        </w:rPr>
                      </w:pPr>
                    </w:p>
                    <w:p w14:paraId="03BCD6EB" w14:textId="77777777" w:rsidR="00FB3596" w:rsidRPr="0093030D" w:rsidRDefault="00FB3596" w:rsidP="00EB2085">
                      <w:pPr>
                        <w:rPr>
                          <w:lang w:val="en-IN"/>
                        </w:rPr>
                      </w:pPr>
                    </w:p>
                    <w:p w14:paraId="7E8DB9B4" w14:textId="77777777" w:rsidR="00FB3596" w:rsidRDefault="00FB3596" w:rsidP="00EB2085"/>
                  </w:txbxContent>
                </v:textbox>
              </v:shape>
            </w:pict>
          </mc:Fallback>
        </mc:AlternateContent>
      </w:r>
    </w:p>
    <w:p w14:paraId="0DA5B1C4" w14:textId="77777777" w:rsidR="00EB2085" w:rsidRPr="005E6AF0" w:rsidRDefault="00EB2085" w:rsidP="00EB2085"/>
    <w:p w14:paraId="28A1612E" w14:textId="77777777" w:rsidR="00EB2085" w:rsidRPr="005E6AF0" w:rsidRDefault="00EB2085" w:rsidP="00EB2085"/>
    <w:p w14:paraId="5219E54C" w14:textId="77777777" w:rsidR="00EB2085" w:rsidRPr="005E6AF0" w:rsidRDefault="00EB2085" w:rsidP="00EB2085"/>
    <w:p w14:paraId="467E684E" w14:textId="77777777" w:rsidR="00EB2085" w:rsidRPr="005E6AF0" w:rsidRDefault="00EB2085" w:rsidP="00EB2085"/>
    <w:p w14:paraId="7A744E0D" w14:textId="77777777" w:rsidR="00EB2085" w:rsidRPr="005E6AF0" w:rsidRDefault="00EB2085" w:rsidP="00EB2085"/>
    <w:p w14:paraId="5AE34122" w14:textId="77777777" w:rsidR="00EB2085" w:rsidRPr="005E6AF0" w:rsidRDefault="00EB2085" w:rsidP="00EB2085"/>
    <w:p w14:paraId="5B468B4B" w14:textId="77777777" w:rsidR="00EB2085" w:rsidRDefault="00EB2085" w:rsidP="00EB2085">
      <w:pPr>
        <w:rPr>
          <w:color w:val="D0300F" w:themeColor="accent6" w:themeShade="BF"/>
        </w:rPr>
      </w:pPr>
    </w:p>
    <w:p w14:paraId="3C5AA333" w14:textId="77777777" w:rsidR="00EB2085" w:rsidRDefault="00EB2085" w:rsidP="00EB2085">
      <w:pPr>
        <w:tabs>
          <w:tab w:val="left" w:pos="2400"/>
        </w:tabs>
      </w:pPr>
      <w:r>
        <w:tab/>
      </w:r>
    </w:p>
    <w:p w14:paraId="7C33A507" w14:textId="77777777" w:rsidR="00EB2085" w:rsidRDefault="00EB2085" w:rsidP="00EB2085">
      <w:pPr>
        <w:tabs>
          <w:tab w:val="left" w:pos="2400"/>
        </w:tabs>
      </w:pPr>
    </w:p>
    <w:p w14:paraId="644F0503" w14:textId="77777777" w:rsidR="00EB2085" w:rsidRDefault="00EB2085" w:rsidP="00EB2085">
      <w:pPr>
        <w:tabs>
          <w:tab w:val="left" w:pos="2400"/>
        </w:tabs>
      </w:pPr>
    </w:p>
    <w:p w14:paraId="46802D84" w14:textId="77777777" w:rsidR="00EB2085" w:rsidRDefault="00EB2085" w:rsidP="00EB2085">
      <w:pPr>
        <w:tabs>
          <w:tab w:val="left" w:pos="2400"/>
        </w:tabs>
      </w:pPr>
    </w:p>
    <w:p w14:paraId="3E5EEA3C" w14:textId="77777777" w:rsidR="00EB2085" w:rsidRDefault="00EB2085" w:rsidP="00EB2085">
      <w:pPr>
        <w:tabs>
          <w:tab w:val="left" w:pos="2400"/>
        </w:tabs>
      </w:pPr>
    </w:p>
    <w:p w14:paraId="5A4CCBFF" w14:textId="77777777" w:rsidR="00EB2085" w:rsidRDefault="00EB2085" w:rsidP="00EB2085">
      <w:pPr>
        <w:tabs>
          <w:tab w:val="left" w:pos="2400"/>
        </w:tabs>
      </w:pPr>
    </w:p>
    <w:p w14:paraId="4F3AEB6C" w14:textId="77777777" w:rsidR="00EB2085" w:rsidRDefault="00EB2085" w:rsidP="00EB2085">
      <w:pPr>
        <w:tabs>
          <w:tab w:val="left" w:pos="2400"/>
        </w:tabs>
      </w:pPr>
    </w:p>
    <w:p w14:paraId="22667CC1" w14:textId="77777777" w:rsidR="00EB2085" w:rsidRDefault="00EB2085" w:rsidP="00EB2085">
      <w:pPr>
        <w:tabs>
          <w:tab w:val="left" w:pos="2400"/>
        </w:tabs>
      </w:pPr>
    </w:p>
    <w:p w14:paraId="50CCCEE1" w14:textId="77777777" w:rsidR="00EB2085" w:rsidRDefault="00EB2085" w:rsidP="00EB2085">
      <w:pPr>
        <w:tabs>
          <w:tab w:val="left" w:pos="2400"/>
        </w:tabs>
      </w:pPr>
    </w:p>
    <w:p w14:paraId="5C29749D" w14:textId="77777777" w:rsidR="00EB2085" w:rsidRDefault="00EB2085" w:rsidP="00EB2085">
      <w:pPr>
        <w:tabs>
          <w:tab w:val="left" w:pos="2400"/>
        </w:tabs>
      </w:pPr>
    </w:p>
    <w:p w14:paraId="3D6B93EF" w14:textId="77777777" w:rsidR="00EB2085" w:rsidRDefault="00EB2085" w:rsidP="00EB2085">
      <w:pPr>
        <w:tabs>
          <w:tab w:val="left" w:pos="2400"/>
        </w:tabs>
      </w:pPr>
    </w:p>
    <w:p w14:paraId="63171D0D" w14:textId="77777777" w:rsidR="00EB2085" w:rsidRDefault="00EB2085" w:rsidP="00EB2085">
      <w:pPr>
        <w:tabs>
          <w:tab w:val="left" w:pos="2400"/>
        </w:tabs>
      </w:pPr>
    </w:p>
    <w:p w14:paraId="08C264C7" w14:textId="77777777" w:rsidR="00EB2085" w:rsidRDefault="00EB2085" w:rsidP="00EB2085">
      <w:pPr>
        <w:tabs>
          <w:tab w:val="left" w:pos="2400"/>
        </w:tabs>
      </w:pPr>
    </w:p>
    <w:p w14:paraId="24A0CCBC" w14:textId="77777777" w:rsidR="00EB2085" w:rsidRDefault="00EB2085" w:rsidP="00EB2085">
      <w:pPr>
        <w:tabs>
          <w:tab w:val="left" w:pos="2400"/>
        </w:tabs>
      </w:pPr>
    </w:p>
    <w:p w14:paraId="47DB02BE" w14:textId="77777777" w:rsidR="00EB2085" w:rsidRDefault="00EB2085" w:rsidP="00EB2085">
      <w:pPr>
        <w:tabs>
          <w:tab w:val="left" w:pos="2400"/>
        </w:tabs>
      </w:pPr>
    </w:p>
    <w:p w14:paraId="38050093" w14:textId="77777777" w:rsidR="00EB2085" w:rsidRDefault="00EB2085" w:rsidP="00EB2085">
      <w:pPr>
        <w:tabs>
          <w:tab w:val="left" w:pos="2400"/>
        </w:tabs>
      </w:pPr>
      <w:r w:rsidRPr="005714F7">
        <w:rPr>
          <w:noProof/>
          <w:color w:val="D0300F" w:themeColor="accent6" w:themeShade="BF"/>
        </w:rPr>
        <mc:AlternateContent>
          <mc:Choice Requires="wps">
            <w:drawing>
              <wp:anchor distT="0" distB="0" distL="114300" distR="114300" simplePos="0" relativeHeight="252153856" behindDoc="0" locked="0" layoutInCell="1" allowOverlap="1" wp14:anchorId="7383EE25" wp14:editId="2753F309">
                <wp:simplePos x="0" y="0"/>
                <wp:positionH relativeFrom="column">
                  <wp:posOffset>-1165013</wp:posOffset>
                </wp:positionH>
                <wp:positionV relativeFrom="paragraph">
                  <wp:posOffset>388196</wp:posOffset>
                </wp:positionV>
                <wp:extent cx="7089140" cy="652780"/>
                <wp:effectExtent l="0" t="0" r="0" b="0"/>
                <wp:wrapNone/>
                <wp:docPr id="683" name="Parallelogram 683"/>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1A2168"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B8065B9"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3EE25" id="Parallelogram 683" o:spid="_x0000_s1233" type="#_x0000_t7" style="position:absolute;margin-left:-91.75pt;margin-top:30.55pt;width:558.2pt;height:51.4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" adj="1379" fillcolor="#ffc40c [3208]" stroked="f" strokeweight="3pt">
                <v:textbox>
                  <w:txbxContent>
                    <w:p w14:paraId="1E1A2168"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B8065B9" w14:textId="77777777" w:rsidR="00FB3596" w:rsidRDefault="00FB3596" w:rsidP="00EB2085">
                      <w:pPr>
                        <w:jc w:val="center"/>
                      </w:pPr>
                    </w:p>
                  </w:txbxContent>
                </v:textbox>
              </v:shape>
            </w:pict>
          </mc:Fallback>
        </mc:AlternateContent>
      </w:r>
    </w:p>
    <w:p w14:paraId="32F3E12B" w14:textId="77777777" w:rsidR="00EB2085" w:rsidRDefault="00EB2085" w:rsidP="00EB2085">
      <w:pPr>
        <w:tabs>
          <w:tab w:val="left" w:pos="2400"/>
        </w:tabs>
      </w:pPr>
      <w:r>
        <w:rPr>
          <w:noProof/>
          <w:color w:val="D0300F" w:themeColor="accent6" w:themeShade="BF"/>
        </w:rPr>
        <mc:AlternateContent>
          <mc:Choice Requires="wps">
            <w:drawing>
              <wp:anchor distT="0" distB="0" distL="114300" distR="114300" simplePos="0" relativeHeight="252193792" behindDoc="0" locked="0" layoutInCell="1" allowOverlap="1" wp14:anchorId="5A9F61D5" wp14:editId="2F78FFBF">
                <wp:simplePos x="0" y="0"/>
                <wp:positionH relativeFrom="column">
                  <wp:posOffset>5771515</wp:posOffset>
                </wp:positionH>
                <wp:positionV relativeFrom="paragraph">
                  <wp:posOffset>263313</wp:posOffset>
                </wp:positionV>
                <wp:extent cx="1417320" cy="281940"/>
                <wp:effectExtent l="0" t="0" r="0" b="3810"/>
                <wp:wrapNone/>
                <wp:docPr id="684" name="Text Box 684"/>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7CB6D55"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9F61D5" id="Text Box 684" o:spid="_x0000_s1234" type="#_x0000_t202" style="position:absolute;margin-left:454.45pt;margin-top:20.75pt;width:111.6pt;height:22.2pt;z-index:25219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" filled="f" stroked="f">
                <v:textbox>
                  <w:txbxContent>
                    <w:p w14:paraId="37CB6D55"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54880" behindDoc="0" locked="0" layoutInCell="1" allowOverlap="1" wp14:anchorId="4FF81448" wp14:editId="7B2EFC73">
                <wp:simplePos x="0" y="0"/>
                <wp:positionH relativeFrom="column">
                  <wp:posOffset>5626735</wp:posOffset>
                </wp:positionH>
                <wp:positionV relativeFrom="paragraph">
                  <wp:posOffset>64982</wp:posOffset>
                </wp:positionV>
                <wp:extent cx="7089140" cy="652780"/>
                <wp:effectExtent l="0" t="0" r="0" b="0"/>
                <wp:wrapNone/>
                <wp:docPr id="685" name="Parallelogram 68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C324" id="Parallelogram 685" o:spid="_x0000_s1026" type="#_x0000_t7" alt="Title: Shape" style="position:absolute;margin-left:443.05pt;margin-top:5.1pt;width:558.2pt;height:51.4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" adj="1379" fillcolor="#333 [3204]" stroked="f" strokeweight="3pt"/>
            </w:pict>
          </mc:Fallback>
        </mc:AlternateContent>
      </w:r>
    </w:p>
    <w:p w14:paraId="5111F953" w14:textId="77777777" w:rsidR="00EB2085" w:rsidRDefault="00EB2085" w:rsidP="00EB2085">
      <w:pPr>
        <w:tabs>
          <w:tab w:val="left" w:pos="2400"/>
        </w:tabs>
      </w:pPr>
    </w:p>
    <w:p w14:paraId="3996C2AA" w14:textId="77777777" w:rsidR="00EB2085" w:rsidRPr="00127C5F" w:rsidRDefault="00EB2085" w:rsidP="00EB2085">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182528" behindDoc="0" locked="0" layoutInCell="1" allowOverlap="1" wp14:anchorId="5497B000" wp14:editId="5A47E350">
                <wp:simplePos x="0" y="0"/>
                <wp:positionH relativeFrom="column">
                  <wp:posOffset>-129540</wp:posOffset>
                </wp:positionH>
                <wp:positionV relativeFrom="paragraph">
                  <wp:posOffset>-3535045</wp:posOffset>
                </wp:positionV>
                <wp:extent cx="1805940" cy="1790700"/>
                <wp:effectExtent l="0" t="0" r="3810" b="0"/>
                <wp:wrapNone/>
                <wp:docPr id="686" name="Rectangle: Single Corner Snipped 686"/>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E2AED"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000" id="Rectangle: Single Corner Snipped 686" o:spid="_x0000_s1235" style="position:absolute;margin-left:-10.2pt;margin-top:-278.35pt;width:142.2pt;height:14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I0a3Rc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122E2AED"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83552" behindDoc="0" locked="0" layoutInCell="1" allowOverlap="1" wp14:anchorId="12E862CF" wp14:editId="78236481">
                <wp:simplePos x="0" y="0"/>
                <wp:positionH relativeFrom="column">
                  <wp:posOffset>4472940</wp:posOffset>
                </wp:positionH>
                <wp:positionV relativeFrom="paragraph">
                  <wp:posOffset>-8663306</wp:posOffset>
                </wp:positionV>
                <wp:extent cx="2435860" cy="2400300"/>
                <wp:effectExtent l="0" t="0" r="2540" b="0"/>
                <wp:wrapNone/>
                <wp:docPr id="687" name="Rectangle: Single Corner Snipped 687"/>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317FCC" w14:textId="77777777" w:rsidR="00FB3596" w:rsidRDefault="00FB3596" w:rsidP="00EB2085">
                            <w:pPr>
                              <w:pStyle w:val="Heading3"/>
                              <w:spacing w:before="0"/>
                              <w:jc w:val="left"/>
                              <w:rPr>
                                <w:color w:val="FFC40C" w:themeColor="accent5"/>
                                <w:sz w:val="34"/>
                                <w:szCs w:val="34"/>
                                <w:lang w:val="en-IN"/>
                              </w:rPr>
                            </w:pPr>
                          </w:p>
                          <w:p w14:paraId="56006357"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7EFDD37"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806744C"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862CF" id="Rectangle: Single Corner Snipped 687" o:spid="_x0000_s1236" style="position:absolute;margin-left:352.2pt;margin-top:-682.15pt;width:191.8pt;height:189pt;flip:x 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m/2A9t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10317FCC" w14:textId="77777777" w:rsidR="00FB3596" w:rsidRDefault="00FB3596" w:rsidP="00EB2085">
                      <w:pPr>
                        <w:pStyle w:val="Heading3"/>
                        <w:spacing w:before="0"/>
                        <w:jc w:val="left"/>
                        <w:rPr>
                          <w:color w:val="FFC40C" w:themeColor="accent5"/>
                          <w:sz w:val="34"/>
                          <w:szCs w:val="34"/>
                          <w:lang w:val="en-IN"/>
                        </w:rPr>
                      </w:pPr>
                    </w:p>
                    <w:p w14:paraId="56006357"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7EFDD37"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806744C"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181504" behindDoc="0" locked="0" layoutInCell="1" allowOverlap="1" wp14:anchorId="00D3A9BE" wp14:editId="5323A1AF">
                <wp:simplePos x="0" y="0"/>
                <wp:positionH relativeFrom="column">
                  <wp:posOffset>1089660</wp:posOffset>
                </wp:positionH>
                <wp:positionV relativeFrom="paragraph">
                  <wp:posOffset>-6918325</wp:posOffset>
                </wp:positionV>
                <wp:extent cx="3981450" cy="3981450"/>
                <wp:effectExtent l="0" t="0" r="0" b="0"/>
                <wp:wrapNone/>
                <wp:docPr id="688" name="Rectangle: Diagonal Corners Snipped 688"/>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A88856"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1E83277B"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3A9BE" id="Rectangle: Diagonal Corners Snipped 688" o:spid="_x0000_s1237" style="position:absolute;margin-left:85.8pt;margin-top:-544.75pt;width:313.5pt;height:313.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NDdmyT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2AA88856"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1E83277B"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87648" behindDoc="0" locked="0" layoutInCell="1" allowOverlap="1" wp14:anchorId="18FE913E" wp14:editId="7916AE38">
                <wp:simplePos x="0" y="0"/>
                <wp:positionH relativeFrom="column">
                  <wp:posOffset>0</wp:posOffset>
                </wp:positionH>
                <wp:positionV relativeFrom="paragraph">
                  <wp:posOffset>-259080</wp:posOffset>
                </wp:positionV>
                <wp:extent cx="3147060" cy="2560320"/>
                <wp:effectExtent l="0" t="0" r="0" b="0"/>
                <wp:wrapNone/>
                <wp:docPr id="689" name="Rectangle: Single Corner Snipped 689"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8E642A" w14:textId="77777777" w:rsidR="00FB3596" w:rsidRDefault="00FB3596" w:rsidP="00EB2085">
                            <w:pPr>
                              <w:pStyle w:val="Heading1"/>
                              <w:rPr>
                                <w:color w:val="571745" w:themeColor="text2"/>
                              </w:rPr>
                            </w:pPr>
                          </w:p>
                          <w:p w14:paraId="79A567DC" w14:textId="158C9ECD" w:rsidR="00FB3596" w:rsidRPr="00F7167D" w:rsidRDefault="00FB3596" w:rsidP="00EB2085">
                            <w:pPr>
                              <w:pStyle w:val="Heading1"/>
                            </w:pPr>
                            <w:r>
                              <w:rPr>
                                <w:color w:val="571745" w:themeColor="text2"/>
                              </w:rPr>
                              <w:t>COMMAND 22</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913E" id="Rectangle: Single Corner Snipped 689" o:spid="_x0000_s1238" alt="Title: Shape" style="position:absolute;margin-left:0;margin-top:-20.4pt;width:247.8pt;height:201.6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Ac2mZn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288E642A" w14:textId="77777777" w:rsidR="00FB3596" w:rsidRDefault="00FB3596" w:rsidP="00EB2085">
                      <w:pPr>
                        <w:pStyle w:val="Heading1"/>
                        <w:rPr>
                          <w:color w:val="571745" w:themeColor="text2"/>
                        </w:rPr>
                      </w:pPr>
                    </w:p>
                    <w:p w14:paraId="79A567DC" w14:textId="158C9ECD" w:rsidR="00FB3596" w:rsidRPr="00F7167D" w:rsidRDefault="00FB3596" w:rsidP="00EB2085">
                      <w:pPr>
                        <w:pStyle w:val="Heading1"/>
                      </w:pPr>
                      <w:r>
                        <w:rPr>
                          <w:color w:val="571745" w:themeColor="text2"/>
                        </w:rPr>
                        <w:t>COMMAND 22</w:t>
                      </w:r>
                    </w:p>
                  </w:txbxContent>
                </v:textbox>
              </v:shape>
            </w:pict>
          </mc:Fallback>
        </mc:AlternateContent>
      </w:r>
    </w:p>
    <w:p w14:paraId="67B6C19B"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189696" behindDoc="0" locked="0" layoutInCell="1" allowOverlap="1" wp14:anchorId="76268B1C" wp14:editId="3FB3993F">
                <wp:simplePos x="0" y="0"/>
                <wp:positionH relativeFrom="column">
                  <wp:posOffset>1219200</wp:posOffset>
                </wp:positionH>
                <wp:positionV relativeFrom="paragraph">
                  <wp:posOffset>4206452</wp:posOffset>
                </wp:positionV>
                <wp:extent cx="5672667" cy="2209800"/>
                <wp:effectExtent l="0" t="0" r="0" b="0"/>
                <wp:wrapNone/>
                <wp:docPr id="690" name="Text Box 690"/>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98E637F" w14:textId="4D5C9569" w:rsidR="00FB3596" w:rsidRDefault="00FB3596" w:rsidP="00EB2085">
                            <w:r>
                              <w:rPr>
                                <w:noProof/>
                              </w:rPr>
                              <w:drawing>
                                <wp:inline distT="0" distB="0" distL="0" distR="0" wp14:anchorId="73DCCA9D" wp14:editId="5105FA17">
                                  <wp:extent cx="14377458" cy="2235200"/>
                                  <wp:effectExtent l="0" t="0" r="5715"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6256" cy="22365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268B1C" id="Text Box 690" o:spid="_x0000_s1239" type="#_x0000_t202" style="position:absolute;margin-left:96pt;margin-top:331.2pt;width:446.65pt;height:174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" filled="f" stroked="f">
                <v:textbox>
                  <w:txbxContent>
                    <w:p w14:paraId="598E637F" w14:textId="4D5C9569" w:rsidR="00FB3596" w:rsidRDefault="00FB3596" w:rsidP="00EB2085">
                      <w:r>
                        <w:rPr>
                          <w:noProof/>
                        </w:rPr>
                        <w:drawing>
                          <wp:inline distT="0" distB="0" distL="0" distR="0" wp14:anchorId="73DCCA9D" wp14:editId="5105FA17">
                            <wp:extent cx="14377458" cy="2235200"/>
                            <wp:effectExtent l="0" t="0" r="5715"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6256" cy="2236568"/>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180480" behindDoc="0" locked="0" layoutInCell="1" allowOverlap="1" wp14:anchorId="680AEB43" wp14:editId="05F06054">
                <wp:simplePos x="0" y="0"/>
                <wp:positionH relativeFrom="margin">
                  <wp:posOffset>6426200</wp:posOffset>
                </wp:positionH>
                <wp:positionV relativeFrom="margin">
                  <wp:posOffset>1318260</wp:posOffset>
                </wp:positionV>
                <wp:extent cx="1356995" cy="868680"/>
                <wp:effectExtent l="0" t="0" r="0" b="7620"/>
                <wp:wrapNone/>
                <wp:docPr id="691"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1743BC3E"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80AEB43" id="_x0000_s1240" style="position:absolute;margin-left:506pt;margin-top:103.8pt;width:106.85pt;height:68.4pt;rotation:180;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1743BC3E"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692E4CF2" w14:textId="36D78DF9" w:rsidR="00EB2085" w:rsidRPr="00127C5F" w:rsidRDefault="000B5C76"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sidRPr="005714F7">
        <w:rPr>
          <w:noProof/>
          <w:color w:val="D0300F" w:themeColor="accent6" w:themeShade="BF"/>
        </w:rPr>
        <mc:AlternateContent>
          <mc:Choice Requires="wps">
            <w:drawing>
              <wp:anchor distT="0" distB="0" distL="114300" distR="114300" simplePos="0" relativeHeight="252186624" behindDoc="0" locked="0" layoutInCell="1" allowOverlap="1" wp14:anchorId="7B59F5C9" wp14:editId="21643FE9">
                <wp:simplePos x="0" y="0"/>
                <wp:positionH relativeFrom="column">
                  <wp:posOffset>2209800</wp:posOffset>
                </wp:positionH>
                <wp:positionV relativeFrom="paragraph">
                  <wp:posOffset>674371</wp:posOffset>
                </wp:positionV>
                <wp:extent cx="3581400" cy="2565400"/>
                <wp:effectExtent l="0" t="0" r="0" b="6350"/>
                <wp:wrapNone/>
                <wp:docPr id="696" name="Rectangle: Single Corner Snipped 696"/>
                <wp:cNvGraphicFramePr/>
                <a:graphic xmlns:a="http://schemas.openxmlformats.org/drawingml/2006/main">
                  <a:graphicData uri="http://schemas.microsoft.com/office/word/2010/wordprocessingShape">
                    <wps:wsp>
                      <wps:cNvSpPr/>
                      <wps:spPr>
                        <a:xfrm flipH="1">
                          <a:off x="0" y="0"/>
                          <a:ext cx="3581400" cy="25654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96EB75"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F5C9" id="Rectangle: Single Corner Snipped 696" o:spid="_x0000_s1241" style="position:absolute;margin-left:174pt;margin-top:53.1pt;width:282pt;height:202pt;flip:x;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81400,2565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" adj="-11796480,,5400" path="m,l2668425,r912975,912975l3581400,2565400,,2565400,,xe" fillcolor="#eeece1 [3214]" stroked="f" strokeweight="3pt">
                <v:fill opacity="43947f"/>
                <v:stroke joinstyle="miter"/>
                <v:formulas/>
                <v:path arrowok="t" o:connecttype="custom" o:connectlocs="0,0;2668425,0;3581400,912975;3581400,2565400;0,2565400;0,0" o:connectangles="0,0,0,0,0,0" textboxrect="0,0,3581400,2565400"/>
                <v:textbox>
                  <w:txbxContent>
                    <w:p w14:paraId="7B96EB75"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88672" behindDoc="0" locked="0" layoutInCell="1" allowOverlap="1" wp14:anchorId="0FC0A436" wp14:editId="491206C4">
                <wp:simplePos x="0" y="0"/>
                <wp:positionH relativeFrom="column">
                  <wp:posOffset>2355851</wp:posOffset>
                </wp:positionH>
                <wp:positionV relativeFrom="paragraph">
                  <wp:posOffset>1404620</wp:posOffset>
                </wp:positionV>
                <wp:extent cx="3517900" cy="167640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3517900" cy="167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7D472B" w14:textId="45CB4162" w:rsidR="00FB3596" w:rsidRPr="000B5C76" w:rsidRDefault="00FB3596" w:rsidP="000B5C76">
                            <w:pPr>
                              <w:jc w:val="center"/>
                              <w:rPr>
                                <w:rStyle w:val="Strong"/>
                                <w:rFonts w:ascii="Arial" w:eastAsia="Times New Roman" w:hAnsi="Arial" w:cs="Arial"/>
                                <w:color w:val="222222"/>
                                <w:sz w:val="27"/>
                                <w:szCs w:val="27"/>
                                <w:lang w:val="en-IN" w:eastAsia="en-IN"/>
                              </w:rPr>
                            </w:pPr>
                            <w:proofErr w:type="spellStart"/>
                            <w:r w:rsidRPr="000B5C76">
                              <w:rPr>
                                <w:rStyle w:val="Strong"/>
                                <w:rFonts w:ascii="Arial" w:eastAsia="Times New Roman" w:hAnsi="Arial" w:cs="Arial"/>
                                <w:color w:val="222222"/>
                                <w:sz w:val="27"/>
                                <w:szCs w:val="27"/>
                                <w:lang w:val="en-IN" w:eastAsia="en-IN"/>
                              </w:rPr>
                              <w:t>ps</w:t>
                            </w:r>
                            <w:proofErr w:type="spellEnd"/>
                          </w:p>
                          <w:p w14:paraId="540CFFF5" w14:textId="0C2014D1"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 xml:space="preserve">Linux </w:t>
                            </w:r>
                            <w:proofErr w:type="spellStart"/>
                            <w:r w:rsidRPr="000B5C76">
                              <w:rPr>
                                <w:rStyle w:val="Strong"/>
                                <w:rFonts w:ascii="Arial" w:eastAsia="Times New Roman" w:hAnsi="Arial" w:cs="Arial"/>
                                <w:color w:val="222222"/>
                                <w:sz w:val="27"/>
                                <w:szCs w:val="27"/>
                                <w:lang w:val="en-IN" w:eastAsia="en-IN"/>
                              </w:rPr>
                              <w:t>ps</w:t>
                            </w:r>
                            <w:proofErr w:type="spellEnd"/>
                            <w:r w:rsidRPr="000B5C76">
                              <w:rPr>
                                <w:rStyle w:val="Strong"/>
                                <w:rFonts w:ascii="Arial" w:eastAsia="Times New Roman" w:hAnsi="Arial" w:cs="Arial"/>
                                <w:color w:val="222222"/>
                                <w:sz w:val="27"/>
                                <w:szCs w:val="27"/>
                                <w:lang w:val="en-IN" w:eastAsia="en-IN"/>
                              </w:rPr>
                              <w:t xml:space="preserve"> command is a built-in tool to capture current processes on the system. It will capture the system condition at a single time.</w:t>
                            </w:r>
                          </w:p>
                          <w:p w14:paraId="11C44C46" w14:textId="77777777" w:rsidR="00FB3596" w:rsidRDefault="00FB3596" w:rsidP="00EB2085">
                            <w:pPr>
                              <w:rPr>
                                <w:rStyle w:val="Strong"/>
                                <w:rFonts w:ascii="Roboto" w:eastAsia="Times New Roman" w:hAnsi="Roboto" w:cs="Times New Roman"/>
                                <w:color w:val="222222"/>
                                <w:sz w:val="27"/>
                                <w:szCs w:val="27"/>
                                <w:lang w:val="en-IN" w:eastAsia="en-IN"/>
                              </w:rPr>
                            </w:pPr>
                          </w:p>
                          <w:p w14:paraId="32AECCFB" w14:textId="77777777" w:rsidR="00FB3596" w:rsidRDefault="00FB3596" w:rsidP="00EB2085">
                            <w:pPr>
                              <w:rPr>
                                <w:rStyle w:val="Strong"/>
                                <w:rFonts w:ascii="Roboto" w:eastAsia="Times New Roman" w:hAnsi="Roboto" w:cs="Times New Roman"/>
                                <w:color w:val="222222"/>
                                <w:sz w:val="27"/>
                                <w:szCs w:val="27"/>
                                <w:lang w:val="en-IN" w:eastAsia="en-IN"/>
                              </w:rPr>
                            </w:pPr>
                          </w:p>
                          <w:p w14:paraId="76FA91D2" w14:textId="77777777" w:rsidR="00FB3596" w:rsidRDefault="00FB3596" w:rsidP="00EB2085">
                            <w:pPr>
                              <w:rPr>
                                <w:rStyle w:val="Strong"/>
                                <w:rFonts w:ascii="Roboto" w:eastAsia="Times New Roman" w:hAnsi="Roboto" w:cs="Times New Roman"/>
                                <w:color w:val="222222"/>
                                <w:sz w:val="27"/>
                                <w:szCs w:val="27"/>
                                <w:lang w:val="en-IN" w:eastAsia="en-IN"/>
                              </w:rPr>
                            </w:pPr>
                          </w:p>
                          <w:p w14:paraId="05B920ED" w14:textId="77777777" w:rsidR="00FB3596" w:rsidRDefault="00FB3596" w:rsidP="00EB2085">
                            <w:pPr>
                              <w:rPr>
                                <w:rStyle w:val="Strong"/>
                                <w:rFonts w:ascii="Roboto" w:eastAsia="Times New Roman" w:hAnsi="Roboto" w:cs="Times New Roman"/>
                                <w:color w:val="222222"/>
                                <w:sz w:val="27"/>
                                <w:szCs w:val="27"/>
                                <w:lang w:val="en-IN" w:eastAsia="en-IN"/>
                              </w:rPr>
                            </w:pPr>
                          </w:p>
                          <w:p w14:paraId="2A30CC7C" w14:textId="77777777" w:rsidR="00FB3596" w:rsidRDefault="00FB3596" w:rsidP="00EB2085">
                            <w:pPr>
                              <w:rPr>
                                <w:rStyle w:val="Strong"/>
                                <w:rFonts w:ascii="Roboto" w:eastAsia="Times New Roman" w:hAnsi="Roboto" w:cs="Times New Roman"/>
                                <w:color w:val="222222"/>
                                <w:sz w:val="27"/>
                                <w:szCs w:val="27"/>
                                <w:lang w:val="en-IN" w:eastAsia="en-IN"/>
                              </w:rPr>
                            </w:pPr>
                          </w:p>
                          <w:p w14:paraId="2D218737" w14:textId="77777777" w:rsidR="00FB3596" w:rsidRPr="0093030D" w:rsidRDefault="00FB3596" w:rsidP="00EB2085">
                            <w:pPr>
                              <w:rPr>
                                <w:lang w:val="en-IN"/>
                              </w:rPr>
                            </w:pPr>
                          </w:p>
                          <w:p w14:paraId="7A4D1E78"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0A436" id="Text Box 695" o:spid="_x0000_s1242" type="#_x0000_t202" style="position:absolute;margin-left:185.5pt;margin-top:110.6pt;width:277pt;height:132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" filled="f" stroked="f">
                <v:textbox>
                  <w:txbxContent>
                    <w:p w14:paraId="277D472B" w14:textId="45CB4162" w:rsidR="00FB3596" w:rsidRPr="000B5C76" w:rsidRDefault="00FB3596" w:rsidP="000B5C76">
                      <w:pPr>
                        <w:jc w:val="center"/>
                        <w:rPr>
                          <w:rStyle w:val="Strong"/>
                          <w:rFonts w:ascii="Arial" w:eastAsia="Times New Roman" w:hAnsi="Arial" w:cs="Arial"/>
                          <w:color w:val="222222"/>
                          <w:sz w:val="27"/>
                          <w:szCs w:val="27"/>
                          <w:lang w:val="en-IN" w:eastAsia="en-IN"/>
                        </w:rPr>
                      </w:pPr>
                      <w:proofErr w:type="spellStart"/>
                      <w:r w:rsidRPr="000B5C76">
                        <w:rPr>
                          <w:rStyle w:val="Strong"/>
                          <w:rFonts w:ascii="Arial" w:eastAsia="Times New Roman" w:hAnsi="Arial" w:cs="Arial"/>
                          <w:color w:val="222222"/>
                          <w:sz w:val="27"/>
                          <w:szCs w:val="27"/>
                          <w:lang w:val="en-IN" w:eastAsia="en-IN"/>
                        </w:rPr>
                        <w:t>ps</w:t>
                      </w:r>
                      <w:proofErr w:type="spellEnd"/>
                    </w:p>
                    <w:p w14:paraId="540CFFF5" w14:textId="0C2014D1"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 xml:space="preserve">Linux </w:t>
                      </w:r>
                      <w:proofErr w:type="spellStart"/>
                      <w:r w:rsidRPr="000B5C76">
                        <w:rPr>
                          <w:rStyle w:val="Strong"/>
                          <w:rFonts w:ascii="Arial" w:eastAsia="Times New Roman" w:hAnsi="Arial" w:cs="Arial"/>
                          <w:color w:val="222222"/>
                          <w:sz w:val="27"/>
                          <w:szCs w:val="27"/>
                          <w:lang w:val="en-IN" w:eastAsia="en-IN"/>
                        </w:rPr>
                        <w:t>ps</w:t>
                      </w:r>
                      <w:proofErr w:type="spellEnd"/>
                      <w:r w:rsidRPr="000B5C76">
                        <w:rPr>
                          <w:rStyle w:val="Strong"/>
                          <w:rFonts w:ascii="Arial" w:eastAsia="Times New Roman" w:hAnsi="Arial" w:cs="Arial"/>
                          <w:color w:val="222222"/>
                          <w:sz w:val="27"/>
                          <w:szCs w:val="27"/>
                          <w:lang w:val="en-IN" w:eastAsia="en-IN"/>
                        </w:rPr>
                        <w:t xml:space="preserve"> command is a built-in tool to capture current processes on the system. It will capture the system condition at a single time.</w:t>
                      </w:r>
                    </w:p>
                    <w:p w14:paraId="11C44C46" w14:textId="77777777" w:rsidR="00FB3596" w:rsidRDefault="00FB3596" w:rsidP="00EB2085">
                      <w:pPr>
                        <w:rPr>
                          <w:rStyle w:val="Strong"/>
                          <w:rFonts w:ascii="Roboto" w:eastAsia="Times New Roman" w:hAnsi="Roboto" w:cs="Times New Roman"/>
                          <w:color w:val="222222"/>
                          <w:sz w:val="27"/>
                          <w:szCs w:val="27"/>
                          <w:lang w:val="en-IN" w:eastAsia="en-IN"/>
                        </w:rPr>
                      </w:pPr>
                    </w:p>
                    <w:p w14:paraId="32AECCFB" w14:textId="77777777" w:rsidR="00FB3596" w:rsidRDefault="00FB3596" w:rsidP="00EB2085">
                      <w:pPr>
                        <w:rPr>
                          <w:rStyle w:val="Strong"/>
                          <w:rFonts w:ascii="Roboto" w:eastAsia="Times New Roman" w:hAnsi="Roboto" w:cs="Times New Roman"/>
                          <w:color w:val="222222"/>
                          <w:sz w:val="27"/>
                          <w:szCs w:val="27"/>
                          <w:lang w:val="en-IN" w:eastAsia="en-IN"/>
                        </w:rPr>
                      </w:pPr>
                    </w:p>
                    <w:p w14:paraId="76FA91D2" w14:textId="77777777" w:rsidR="00FB3596" w:rsidRDefault="00FB3596" w:rsidP="00EB2085">
                      <w:pPr>
                        <w:rPr>
                          <w:rStyle w:val="Strong"/>
                          <w:rFonts w:ascii="Roboto" w:eastAsia="Times New Roman" w:hAnsi="Roboto" w:cs="Times New Roman"/>
                          <w:color w:val="222222"/>
                          <w:sz w:val="27"/>
                          <w:szCs w:val="27"/>
                          <w:lang w:val="en-IN" w:eastAsia="en-IN"/>
                        </w:rPr>
                      </w:pPr>
                    </w:p>
                    <w:p w14:paraId="05B920ED" w14:textId="77777777" w:rsidR="00FB3596" w:rsidRDefault="00FB3596" w:rsidP="00EB2085">
                      <w:pPr>
                        <w:rPr>
                          <w:rStyle w:val="Strong"/>
                          <w:rFonts w:ascii="Roboto" w:eastAsia="Times New Roman" w:hAnsi="Roboto" w:cs="Times New Roman"/>
                          <w:color w:val="222222"/>
                          <w:sz w:val="27"/>
                          <w:szCs w:val="27"/>
                          <w:lang w:val="en-IN" w:eastAsia="en-IN"/>
                        </w:rPr>
                      </w:pPr>
                    </w:p>
                    <w:p w14:paraId="2A30CC7C" w14:textId="77777777" w:rsidR="00FB3596" w:rsidRDefault="00FB3596" w:rsidP="00EB2085">
                      <w:pPr>
                        <w:rPr>
                          <w:rStyle w:val="Strong"/>
                          <w:rFonts w:ascii="Roboto" w:eastAsia="Times New Roman" w:hAnsi="Roboto" w:cs="Times New Roman"/>
                          <w:color w:val="222222"/>
                          <w:sz w:val="27"/>
                          <w:szCs w:val="27"/>
                          <w:lang w:val="en-IN" w:eastAsia="en-IN"/>
                        </w:rPr>
                      </w:pPr>
                    </w:p>
                    <w:p w14:paraId="2D218737" w14:textId="77777777" w:rsidR="00FB3596" w:rsidRPr="0093030D" w:rsidRDefault="00FB3596" w:rsidP="00EB2085">
                      <w:pPr>
                        <w:rPr>
                          <w:lang w:val="en-IN"/>
                        </w:rPr>
                      </w:pPr>
                    </w:p>
                    <w:p w14:paraId="7A4D1E78" w14:textId="77777777" w:rsidR="00FB3596" w:rsidRDefault="00FB3596" w:rsidP="00EB2085"/>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94816" behindDoc="0" locked="0" layoutInCell="1" allowOverlap="1" wp14:anchorId="71AC3B13" wp14:editId="77632975">
                <wp:simplePos x="0" y="0"/>
                <wp:positionH relativeFrom="column">
                  <wp:posOffset>5514340</wp:posOffset>
                </wp:positionH>
                <wp:positionV relativeFrom="paragraph">
                  <wp:posOffset>7952952</wp:posOffset>
                </wp:positionV>
                <wp:extent cx="1417320" cy="281940"/>
                <wp:effectExtent l="0" t="0" r="0" b="3810"/>
                <wp:wrapNone/>
                <wp:docPr id="692" name="Text Box 692"/>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C9950AC"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AC3B13" id="Text Box 692" o:spid="_x0000_s1243" type="#_x0000_t202" style="position:absolute;margin-left:434.2pt;margin-top:626.2pt;width:111.6pt;height:22.2pt;z-index:25219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" filled="f" stroked="f">
                <v:textbox>
                  <w:txbxContent>
                    <w:p w14:paraId="1C9950AC"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EB2085" w:rsidRPr="005714F7">
        <w:rPr>
          <w:noProof/>
          <w:color w:val="D0300F" w:themeColor="accent6" w:themeShade="BF"/>
        </w:rPr>
        <mc:AlternateContent>
          <mc:Choice Requires="wps">
            <w:drawing>
              <wp:anchor distT="0" distB="0" distL="114300" distR="114300" simplePos="0" relativeHeight="252185600" behindDoc="0" locked="0" layoutInCell="1" allowOverlap="1" wp14:anchorId="323A5A87" wp14:editId="03AFAB9D">
                <wp:simplePos x="0" y="0"/>
                <wp:positionH relativeFrom="column">
                  <wp:posOffset>5212291</wp:posOffset>
                </wp:positionH>
                <wp:positionV relativeFrom="paragraph">
                  <wp:posOffset>7785735</wp:posOffset>
                </wp:positionV>
                <wp:extent cx="7089140" cy="652780"/>
                <wp:effectExtent l="0" t="0" r="0" b="0"/>
                <wp:wrapNone/>
                <wp:docPr id="693" name="Parallelogram 69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9820" id="Parallelogram 693" o:spid="_x0000_s1026" type="#_x0000_t7" alt="Title: Shape" style="position:absolute;margin-left:410.4pt;margin-top:613.05pt;width:558.2pt;height:51.4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" adj="1379" fillcolor="#333 [3204]" stroked="f" strokeweight="3pt"/>
            </w:pict>
          </mc:Fallback>
        </mc:AlternateContent>
      </w:r>
      <w:r w:rsidR="00EB2085" w:rsidRPr="005714F7">
        <w:rPr>
          <w:noProof/>
          <w:color w:val="D0300F" w:themeColor="accent6" w:themeShade="BF"/>
        </w:rPr>
        <mc:AlternateContent>
          <mc:Choice Requires="wps">
            <w:drawing>
              <wp:anchor distT="0" distB="0" distL="114300" distR="114300" simplePos="0" relativeHeight="252184576" behindDoc="0" locked="0" layoutInCell="1" allowOverlap="1" wp14:anchorId="05574CDA" wp14:editId="33D83D1B">
                <wp:simplePos x="0" y="0"/>
                <wp:positionH relativeFrom="column">
                  <wp:posOffset>-1576917</wp:posOffset>
                </wp:positionH>
                <wp:positionV relativeFrom="paragraph">
                  <wp:posOffset>7785735</wp:posOffset>
                </wp:positionV>
                <wp:extent cx="7089140" cy="652780"/>
                <wp:effectExtent l="0" t="0" r="0" b="0"/>
                <wp:wrapNone/>
                <wp:docPr id="694" name="Parallelogram 69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B89F2A"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5BEEF72"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74CDA" id="Parallelogram 694" o:spid="_x0000_s1244" type="#_x0000_t7" style="position:absolute;margin-left:-124.15pt;margin-top:613.05pt;width:558.2pt;height:51.4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" adj="1379" fillcolor="#ffc40c [3208]" stroked="f" strokeweight="3pt">
                <v:textbox>
                  <w:txbxContent>
                    <w:p w14:paraId="40B89F2A"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05BEEF72" w14:textId="77777777" w:rsidR="00FB3596" w:rsidRDefault="00FB3596" w:rsidP="00EB2085">
                      <w:pPr>
                        <w:jc w:val="cente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72288" behindDoc="0" locked="0" layoutInCell="1" allowOverlap="1" wp14:anchorId="6DAB4A29" wp14:editId="5F48F616">
                <wp:simplePos x="0" y="0"/>
                <wp:positionH relativeFrom="column">
                  <wp:posOffset>-129540</wp:posOffset>
                </wp:positionH>
                <wp:positionV relativeFrom="paragraph">
                  <wp:posOffset>-3535045</wp:posOffset>
                </wp:positionV>
                <wp:extent cx="1805940" cy="1790700"/>
                <wp:effectExtent l="0" t="0" r="3810" b="0"/>
                <wp:wrapNone/>
                <wp:docPr id="697" name="Rectangle: Single Corner Snipped 697"/>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3F019"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B4A29" id="Rectangle: Single Corner Snipped 697" o:spid="_x0000_s1245" style="position:absolute;margin-left:-10.2pt;margin-top:-278.35pt;width:142.2pt;height:141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6td2n8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67D3F019"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73312" behindDoc="0" locked="0" layoutInCell="1" allowOverlap="1" wp14:anchorId="0D15991D" wp14:editId="109FAF53">
                <wp:simplePos x="0" y="0"/>
                <wp:positionH relativeFrom="column">
                  <wp:posOffset>4472940</wp:posOffset>
                </wp:positionH>
                <wp:positionV relativeFrom="paragraph">
                  <wp:posOffset>-8663306</wp:posOffset>
                </wp:positionV>
                <wp:extent cx="2435860" cy="2400300"/>
                <wp:effectExtent l="0" t="0" r="2540" b="0"/>
                <wp:wrapNone/>
                <wp:docPr id="698" name="Rectangle: Single Corner Snipped 698"/>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ECE04" w14:textId="77777777" w:rsidR="00FB3596" w:rsidRDefault="00FB3596" w:rsidP="00EB2085">
                            <w:pPr>
                              <w:pStyle w:val="Heading3"/>
                              <w:spacing w:before="0"/>
                              <w:jc w:val="left"/>
                              <w:rPr>
                                <w:color w:val="FFC40C" w:themeColor="accent5"/>
                                <w:sz w:val="34"/>
                                <w:szCs w:val="34"/>
                                <w:lang w:val="en-IN"/>
                              </w:rPr>
                            </w:pPr>
                          </w:p>
                          <w:p w14:paraId="75224E9C"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402EAABC"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958D612"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5991D" id="Rectangle: Single Corner Snipped 698" o:spid="_x0000_s1246" style="position:absolute;margin-left:352.2pt;margin-top:-682.15pt;width:191.8pt;height:189pt;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48AECE04" w14:textId="77777777" w:rsidR="00FB3596" w:rsidRDefault="00FB3596" w:rsidP="00EB2085">
                      <w:pPr>
                        <w:pStyle w:val="Heading3"/>
                        <w:spacing w:before="0"/>
                        <w:jc w:val="left"/>
                        <w:rPr>
                          <w:color w:val="FFC40C" w:themeColor="accent5"/>
                          <w:sz w:val="34"/>
                          <w:szCs w:val="34"/>
                          <w:lang w:val="en-IN"/>
                        </w:rPr>
                      </w:pPr>
                    </w:p>
                    <w:p w14:paraId="75224E9C"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402EAABC"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958D612"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71264" behindDoc="0" locked="0" layoutInCell="1" allowOverlap="1" wp14:anchorId="5915C90F" wp14:editId="33CF3059">
                <wp:simplePos x="0" y="0"/>
                <wp:positionH relativeFrom="column">
                  <wp:posOffset>1089660</wp:posOffset>
                </wp:positionH>
                <wp:positionV relativeFrom="paragraph">
                  <wp:posOffset>-6918325</wp:posOffset>
                </wp:positionV>
                <wp:extent cx="3981450" cy="3981450"/>
                <wp:effectExtent l="0" t="0" r="0" b="0"/>
                <wp:wrapNone/>
                <wp:docPr id="699" name="Rectangle: Diagonal Corners Snipped 699"/>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96055"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8917705"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C90F" id="Rectangle: Diagonal Corners Snipped 699" o:spid="_x0000_s1247" style="position:absolute;margin-left:85.8pt;margin-top:-544.75pt;width:313.5pt;height:313.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IzKOK7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40196055"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8917705" w14:textId="77777777" w:rsidR="00FB3596" w:rsidRPr="00CB0CFF" w:rsidRDefault="00FB3596" w:rsidP="00EB2085">
                      <w:pPr>
                        <w:rPr>
                          <w:lang w:val="en-IN"/>
                        </w:rPr>
                      </w:pPr>
                    </w:p>
                  </w:txbxContent>
                </v:textbox>
              </v:shape>
            </w:pict>
          </mc:Fallback>
        </mc:AlternateContent>
      </w:r>
    </w:p>
    <w:p w14:paraId="304AC07F" w14:textId="77777777" w:rsidR="00EB2085" w:rsidRPr="00127C5F" w:rsidRDefault="00EB2085" w:rsidP="00EB2085">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177408" behindDoc="0" locked="0" layoutInCell="1" allowOverlap="1" wp14:anchorId="2E7E8F63" wp14:editId="484FA6A0">
                <wp:simplePos x="0" y="0"/>
                <wp:positionH relativeFrom="column">
                  <wp:posOffset>0</wp:posOffset>
                </wp:positionH>
                <wp:positionV relativeFrom="paragraph">
                  <wp:posOffset>-259080</wp:posOffset>
                </wp:positionV>
                <wp:extent cx="3147060" cy="2560320"/>
                <wp:effectExtent l="0" t="0" r="0" b="0"/>
                <wp:wrapNone/>
                <wp:docPr id="700" name="Rectangle: Single Corner Snipped 700"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FC1FF" w14:textId="77777777" w:rsidR="00FB3596" w:rsidRDefault="00FB3596" w:rsidP="00EB2085">
                            <w:pPr>
                              <w:pStyle w:val="Heading1"/>
                              <w:rPr>
                                <w:color w:val="571745" w:themeColor="text2"/>
                              </w:rPr>
                            </w:pPr>
                          </w:p>
                          <w:p w14:paraId="791242E7" w14:textId="537BE098" w:rsidR="00FB3596" w:rsidRPr="00F7167D" w:rsidRDefault="00FB3596" w:rsidP="00EB2085">
                            <w:pPr>
                              <w:pStyle w:val="Heading1"/>
                            </w:pPr>
                            <w:r>
                              <w:rPr>
                                <w:color w:val="571745" w:themeColor="text2"/>
                              </w:rPr>
                              <w:t>COMMAND 23</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E8F63" id="Rectangle: Single Corner Snipped 700" o:spid="_x0000_s1248" alt="Title: Shape" style="position:absolute;margin-left:0;margin-top:-20.4pt;width:247.8pt;height:201.6pt;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jrZKNe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6F8FC1FF" w14:textId="77777777" w:rsidR="00FB3596" w:rsidRDefault="00FB3596" w:rsidP="00EB2085">
                      <w:pPr>
                        <w:pStyle w:val="Heading1"/>
                        <w:rPr>
                          <w:color w:val="571745" w:themeColor="text2"/>
                        </w:rPr>
                      </w:pPr>
                    </w:p>
                    <w:p w14:paraId="791242E7" w14:textId="537BE098" w:rsidR="00FB3596" w:rsidRPr="00F7167D" w:rsidRDefault="00FB3596" w:rsidP="00EB2085">
                      <w:pPr>
                        <w:pStyle w:val="Heading1"/>
                      </w:pPr>
                      <w:r>
                        <w:rPr>
                          <w:color w:val="571745" w:themeColor="text2"/>
                        </w:rPr>
                        <w:t>COMMAND 23</w:t>
                      </w:r>
                    </w:p>
                  </w:txbxContent>
                </v:textbox>
              </v:shape>
            </w:pict>
          </mc:Fallback>
        </mc:AlternateContent>
      </w:r>
    </w:p>
    <w:p w14:paraId="3EC7A725" w14:textId="77777777" w:rsidR="00EB2085" w:rsidRDefault="00EB2085" w:rsidP="00EB208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176384" behindDoc="0" locked="0" layoutInCell="1" allowOverlap="1" wp14:anchorId="32B823EA" wp14:editId="5D468F0A">
                <wp:simplePos x="0" y="0"/>
                <wp:positionH relativeFrom="column">
                  <wp:posOffset>2209800</wp:posOffset>
                </wp:positionH>
                <wp:positionV relativeFrom="paragraph">
                  <wp:posOffset>995045</wp:posOffset>
                </wp:positionV>
                <wp:extent cx="3771900" cy="2506980"/>
                <wp:effectExtent l="0" t="0" r="0" b="7620"/>
                <wp:wrapNone/>
                <wp:docPr id="701" name="Rectangle: Single Corner Snipped 701"/>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9D8E14"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823EA" id="Rectangle: Single Corner Snipped 701" o:spid="_x0000_s1249" style="position:absolute;margin-left:174pt;margin-top:78.35pt;width:297pt;height:197.4pt;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4C9D8E14"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178432" behindDoc="0" locked="0" layoutInCell="1" allowOverlap="1" wp14:anchorId="76EA53F6" wp14:editId="16A402B3">
                <wp:simplePos x="0" y="0"/>
                <wp:positionH relativeFrom="column">
                  <wp:posOffset>2354580</wp:posOffset>
                </wp:positionH>
                <wp:positionV relativeFrom="paragraph">
                  <wp:posOffset>1726565</wp:posOffset>
                </wp:positionV>
                <wp:extent cx="3611880" cy="177546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1D52FF" w14:textId="60AF6B16" w:rsidR="00FB3596" w:rsidRPr="000B5C76" w:rsidRDefault="00FB3596" w:rsidP="000B5C76">
                            <w:pPr>
                              <w:jc w:val="center"/>
                              <w:rPr>
                                <w:rStyle w:val="Strong"/>
                                <w:rFonts w:ascii="Arial" w:eastAsia="Times New Roman" w:hAnsi="Arial" w:cs="Arial"/>
                                <w:color w:val="222222"/>
                                <w:sz w:val="27"/>
                                <w:szCs w:val="27"/>
                                <w:lang w:val="en-IN" w:eastAsia="en-IN"/>
                              </w:rPr>
                            </w:pPr>
                            <w:r w:rsidRPr="000B5C76">
                              <w:rPr>
                                <w:rStyle w:val="Strong"/>
                                <w:rFonts w:ascii="Arial" w:eastAsia="Times New Roman" w:hAnsi="Arial" w:cs="Arial"/>
                                <w:color w:val="222222"/>
                                <w:sz w:val="27"/>
                                <w:szCs w:val="27"/>
                                <w:lang w:val="en-IN" w:eastAsia="en-IN"/>
                              </w:rPr>
                              <w:t>top</w:t>
                            </w:r>
                          </w:p>
                          <w:p w14:paraId="7DFADAEC" w14:textId="2905DB01"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The top command in Linux displays the running processes on the system. It is used extensively for monitoring the load on a server.</w:t>
                            </w:r>
                          </w:p>
                          <w:p w14:paraId="1BAD8DC4" w14:textId="77777777" w:rsidR="00FB3596" w:rsidRDefault="00FB3596" w:rsidP="00EB2085">
                            <w:pPr>
                              <w:rPr>
                                <w:rStyle w:val="Strong"/>
                                <w:rFonts w:ascii="Roboto" w:eastAsia="Times New Roman" w:hAnsi="Roboto" w:cs="Times New Roman"/>
                                <w:color w:val="222222"/>
                                <w:sz w:val="27"/>
                                <w:szCs w:val="27"/>
                                <w:lang w:val="en-IN" w:eastAsia="en-IN"/>
                              </w:rPr>
                            </w:pPr>
                          </w:p>
                          <w:p w14:paraId="6C245FC2" w14:textId="77777777" w:rsidR="00FB3596" w:rsidRDefault="00FB3596" w:rsidP="00EB2085">
                            <w:pPr>
                              <w:rPr>
                                <w:rStyle w:val="Strong"/>
                                <w:rFonts w:ascii="Roboto" w:eastAsia="Times New Roman" w:hAnsi="Roboto" w:cs="Times New Roman"/>
                                <w:color w:val="222222"/>
                                <w:sz w:val="27"/>
                                <w:szCs w:val="27"/>
                                <w:lang w:val="en-IN" w:eastAsia="en-IN"/>
                              </w:rPr>
                            </w:pPr>
                          </w:p>
                          <w:p w14:paraId="4A7A8139" w14:textId="77777777" w:rsidR="00FB3596" w:rsidRDefault="00FB3596" w:rsidP="00EB2085">
                            <w:pPr>
                              <w:rPr>
                                <w:rStyle w:val="Strong"/>
                                <w:rFonts w:ascii="Roboto" w:eastAsia="Times New Roman" w:hAnsi="Roboto" w:cs="Times New Roman"/>
                                <w:color w:val="222222"/>
                                <w:sz w:val="27"/>
                                <w:szCs w:val="27"/>
                                <w:lang w:val="en-IN" w:eastAsia="en-IN"/>
                              </w:rPr>
                            </w:pPr>
                          </w:p>
                          <w:p w14:paraId="58BC4956" w14:textId="77777777" w:rsidR="00FB3596" w:rsidRPr="0093030D" w:rsidRDefault="00FB3596" w:rsidP="00EB2085">
                            <w:pPr>
                              <w:rPr>
                                <w:lang w:val="en-IN"/>
                              </w:rPr>
                            </w:pPr>
                          </w:p>
                          <w:p w14:paraId="4A565C15"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A53F6" id="Text Box 702" o:spid="_x0000_s1250" type="#_x0000_t202" style="position:absolute;margin-left:185.4pt;margin-top:135.95pt;width:284.4pt;height:139.8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" filled="f" stroked="f">
                <v:textbox>
                  <w:txbxContent>
                    <w:p w14:paraId="3D1D52FF" w14:textId="60AF6B16" w:rsidR="00FB3596" w:rsidRPr="000B5C76" w:rsidRDefault="00FB3596" w:rsidP="000B5C76">
                      <w:pPr>
                        <w:jc w:val="center"/>
                        <w:rPr>
                          <w:rStyle w:val="Strong"/>
                          <w:rFonts w:ascii="Arial" w:eastAsia="Times New Roman" w:hAnsi="Arial" w:cs="Arial"/>
                          <w:color w:val="222222"/>
                          <w:sz w:val="27"/>
                          <w:szCs w:val="27"/>
                          <w:lang w:val="en-IN" w:eastAsia="en-IN"/>
                        </w:rPr>
                      </w:pPr>
                      <w:r w:rsidRPr="000B5C76">
                        <w:rPr>
                          <w:rStyle w:val="Strong"/>
                          <w:rFonts w:ascii="Arial" w:eastAsia="Times New Roman" w:hAnsi="Arial" w:cs="Arial"/>
                          <w:color w:val="222222"/>
                          <w:sz w:val="27"/>
                          <w:szCs w:val="27"/>
                          <w:lang w:val="en-IN" w:eastAsia="en-IN"/>
                        </w:rPr>
                        <w:t>top</w:t>
                      </w:r>
                    </w:p>
                    <w:p w14:paraId="7DFADAEC" w14:textId="2905DB01"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The top command in Linux displays the running processes on the system. It is used extensively for monitoring the load on a server.</w:t>
                      </w:r>
                    </w:p>
                    <w:p w14:paraId="1BAD8DC4" w14:textId="77777777" w:rsidR="00FB3596" w:rsidRDefault="00FB3596" w:rsidP="00EB2085">
                      <w:pPr>
                        <w:rPr>
                          <w:rStyle w:val="Strong"/>
                          <w:rFonts w:ascii="Roboto" w:eastAsia="Times New Roman" w:hAnsi="Roboto" w:cs="Times New Roman"/>
                          <w:color w:val="222222"/>
                          <w:sz w:val="27"/>
                          <w:szCs w:val="27"/>
                          <w:lang w:val="en-IN" w:eastAsia="en-IN"/>
                        </w:rPr>
                      </w:pPr>
                    </w:p>
                    <w:p w14:paraId="6C245FC2" w14:textId="77777777" w:rsidR="00FB3596" w:rsidRDefault="00FB3596" w:rsidP="00EB2085">
                      <w:pPr>
                        <w:rPr>
                          <w:rStyle w:val="Strong"/>
                          <w:rFonts w:ascii="Roboto" w:eastAsia="Times New Roman" w:hAnsi="Roboto" w:cs="Times New Roman"/>
                          <w:color w:val="222222"/>
                          <w:sz w:val="27"/>
                          <w:szCs w:val="27"/>
                          <w:lang w:val="en-IN" w:eastAsia="en-IN"/>
                        </w:rPr>
                      </w:pPr>
                    </w:p>
                    <w:p w14:paraId="4A7A8139" w14:textId="77777777" w:rsidR="00FB3596" w:rsidRDefault="00FB3596" w:rsidP="00EB2085">
                      <w:pPr>
                        <w:rPr>
                          <w:rStyle w:val="Strong"/>
                          <w:rFonts w:ascii="Roboto" w:eastAsia="Times New Roman" w:hAnsi="Roboto" w:cs="Times New Roman"/>
                          <w:color w:val="222222"/>
                          <w:sz w:val="27"/>
                          <w:szCs w:val="27"/>
                          <w:lang w:val="en-IN" w:eastAsia="en-IN"/>
                        </w:rPr>
                      </w:pPr>
                    </w:p>
                    <w:p w14:paraId="58BC4956" w14:textId="77777777" w:rsidR="00FB3596" w:rsidRPr="0093030D" w:rsidRDefault="00FB3596" w:rsidP="00EB2085">
                      <w:pPr>
                        <w:rPr>
                          <w:lang w:val="en-IN"/>
                        </w:rPr>
                      </w:pPr>
                    </w:p>
                    <w:p w14:paraId="4A565C15" w14:textId="77777777" w:rsidR="00FB3596" w:rsidRDefault="00FB3596" w:rsidP="00EB2085"/>
                  </w:txbxContent>
                </v:textbox>
              </v:shape>
            </w:pict>
          </mc:Fallback>
        </mc:AlternateContent>
      </w:r>
      <w:r>
        <w:rPr>
          <w:noProof/>
          <w:color w:val="D0300F" w:themeColor="accent6" w:themeShade="BF"/>
        </w:rPr>
        <mc:AlternateContent>
          <mc:Choice Requires="wps">
            <w:drawing>
              <wp:anchor distT="0" distB="0" distL="114300" distR="114300" simplePos="0" relativeHeight="252170240" behindDoc="0" locked="0" layoutInCell="1" allowOverlap="1" wp14:anchorId="2D084A18" wp14:editId="320F55FC">
                <wp:simplePos x="0" y="0"/>
                <wp:positionH relativeFrom="margin">
                  <wp:posOffset>6426200</wp:posOffset>
                </wp:positionH>
                <wp:positionV relativeFrom="margin">
                  <wp:posOffset>1318260</wp:posOffset>
                </wp:positionV>
                <wp:extent cx="1356995" cy="868680"/>
                <wp:effectExtent l="0" t="0" r="0" b="7620"/>
                <wp:wrapNone/>
                <wp:docPr id="703"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6E17646C"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D084A18" id="_x0000_s1251" style="position:absolute;margin-left:506pt;margin-top:103.8pt;width:106.85pt;height:68.4pt;rotation:180;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UfAzKz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6E17646C"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0C641C92" w14:textId="77777777" w:rsidR="00EB2085" w:rsidRDefault="00EB2085" w:rsidP="00EB2085">
      <w:pPr>
        <w:tabs>
          <w:tab w:val="left" w:pos="2400"/>
        </w:tabs>
      </w:pPr>
    </w:p>
    <w:p w14:paraId="77A8D69E" w14:textId="77777777" w:rsidR="00EB2085" w:rsidRDefault="00EB2085" w:rsidP="00EB2085">
      <w:pPr>
        <w:tabs>
          <w:tab w:val="left" w:pos="2400"/>
        </w:tabs>
      </w:pPr>
      <w:r>
        <w:rPr>
          <w:noProof/>
          <w:color w:val="D0300F" w:themeColor="accent6" w:themeShade="BF"/>
        </w:rPr>
        <mc:AlternateContent>
          <mc:Choice Requires="wps">
            <w:drawing>
              <wp:anchor distT="0" distB="0" distL="114300" distR="114300" simplePos="0" relativeHeight="252195840" behindDoc="0" locked="0" layoutInCell="1" allowOverlap="1" wp14:anchorId="1162612B" wp14:editId="06366014">
                <wp:simplePos x="0" y="0"/>
                <wp:positionH relativeFrom="column">
                  <wp:posOffset>6160770</wp:posOffset>
                </wp:positionH>
                <wp:positionV relativeFrom="paragraph">
                  <wp:posOffset>7295303</wp:posOffset>
                </wp:positionV>
                <wp:extent cx="1417320" cy="281940"/>
                <wp:effectExtent l="0" t="0" r="0" b="3810"/>
                <wp:wrapNone/>
                <wp:docPr id="704" name="Text Box 704"/>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274786D"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62612B" id="Text Box 704" o:spid="_x0000_s1252" type="#_x0000_t202" style="position:absolute;margin-left:485.1pt;margin-top:574.45pt;width:111.6pt;height:22.2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" filled="f" stroked="f">
                <v:textbox>
                  <w:txbxContent>
                    <w:p w14:paraId="1274786D"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175360" behindDoc="0" locked="0" layoutInCell="1" allowOverlap="1" wp14:anchorId="6F108E3E" wp14:editId="692DDC74">
                <wp:simplePos x="0" y="0"/>
                <wp:positionH relativeFrom="column">
                  <wp:posOffset>5771092</wp:posOffset>
                </wp:positionH>
                <wp:positionV relativeFrom="paragraph">
                  <wp:posOffset>7117080</wp:posOffset>
                </wp:positionV>
                <wp:extent cx="7089140" cy="652780"/>
                <wp:effectExtent l="0" t="0" r="0" b="0"/>
                <wp:wrapNone/>
                <wp:docPr id="705" name="Parallelogram 70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38E1D" id="Parallelogram 705" o:spid="_x0000_s1026" type="#_x0000_t7" alt="Title: Shape" style="position:absolute;margin-left:454.4pt;margin-top:560.4pt;width:558.2pt;height:51.4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174336" behindDoc="0" locked="0" layoutInCell="1" allowOverlap="1" wp14:anchorId="1F6F38C4" wp14:editId="08E17CE4">
                <wp:simplePos x="0" y="0"/>
                <wp:positionH relativeFrom="column">
                  <wp:posOffset>-1055793</wp:posOffset>
                </wp:positionH>
                <wp:positionV relativeFrom="paragraph">
                  <wp:posOffset>7113905</wp:posOffset>
                </wp:positionV>
                <wp:extent cx="7089140" cy="652780"/>
                <wp:effectExtent l="0" t="0" r="0" b="0"/>
                <wp:wrapNone/>
                <wp:docPr id="706" name="Parallelogram 706"/>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3CA45F"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467AA1E2"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F38C4" id="Parallelogram 706" o:spid="_x0000_s1253" type="#_x0000_t7" style="position:absolute;margin-left:-83.15pt;margin-top:560.15pt;width:558.2pt;height:51.4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" adj="1379" fillcolor="#ffc40c [3208]" stroked="f" strokeweight="3pt">
                <v:textbox>
                  <w:txbxContent>
                    <w:p w14:paraId="193CA45F"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467AA1E2" w14:textId="77777777" w:rsidR="00FB3596" w:rsidRDefault="00FB3596" w:rsidP="00EB2085">
                      <w:pPr>
                        <w:jc w:val="center"/>
                      </w:pPr>
                    </w:p>
                  </w:txbxContent>
                </v:textbox>
              </v:shape>
            </w:pict>
          </mc:Fallback>
        </mc:AlternateContent>
      </w:r>
    </w:p>
    <w:p w14:paraId="233E537A" w14:textId="77777777" w:rsidR="00EB2085" w:rsidRPr="005E6AF0" w:rsidRDefault="00EB2085" w:rsidP="00EB2085"/>
    <w:p w14:paraId="29152E56" w14:textId="77777777" w:rsidR="00EB2085" w:rsidRPr="005E6AF0" w:rsidRDefault="00EB2085" w:rsidP="00EB2085"/>
    <w:p w14:paraId="2C9F69DE" w14:textId="77777777" w:rsidR="00EB2085" w:rsidRPr="005E6AF0" w:rsidRDefault="00EB2085" w:rsidP="00EB2085"/>
    <w:p w14:paraId="7AAD2E34" w14:textId="77777777" w:rsidR="00EB2085" w:rsidRPr="005E6AF0" w:rsidRDefault="00EB2085" w:rsidP="00EB2085"/>
    <w:p w14:paraId="60D288CF" w14:textId="77777777" w:rsidR="00EB2085" w:rsidRPr="005E6AF0" w:rsidRDefault="00EB2085" w:rsidP="00EB2085"/>
    <w:p w14:paraId="07D75A39" w14:textId="77777777" w:rsidR="00EB2085" w:rsidRPr="005E6AF0" w:rsidRDefault="00EB2085" w:rsidP="00EB2085"/>
    <w:p w14:paraId="6BACFB32" w14:textId="77777777" w:rsidR="00EB2085" w:rsidRPr="005E6AF0" w:rsidRDefault="00EB2085" w:rsidP="00EB2085"/>
    <w:p w14:paraId="662D99BC" w14:textId="77777777" w:rsidR="00EB2085" w:rsidRPr="005E6AF0" w:rsidRDefault="00EB2085" w:rsidP="00EB2085"/>
    <w:p w14:paraId="7E6FA2C6" w14:textId="77777777" w:rsidR="00EB2085" w:rsidRPr="005E6AF0" w:rsidRDefault="00EB2085" w:rsidP="00EB2085"/>
    <w:p w14:paraId="1BC49233" w14:textId="77777777" w:rsidR="00EB2085" w:rsidRPr="005E6AF0" w:rsidRDefault="00EB2085" w:rsidP="00EB2085"/>
    <w:p w14:paraId="5F296333" w14:textId="77777777" w:rsidR="00EB2085" w:rsidRPr="005E6AF0" w:rsidRDefault="00EB2085" w:rsidP="00EB2085">
      <w:r>
        <w:rPr>
          <w:noProof/>
          <w:color w:val="D0300F" w:themeColor="accent6" w:themeShade="BF"/>
        </w:rPr>
        <mc:AlternateContent>
          <mc:Choice Requires="wps">
            <w:drawing>
              <wp:anchor distT="0" distB="0" distL="114300" distR="114300" simplePos="0" relativeHeight="252179456" behindDoc="0" locked="0" layoutInCell="1" allowOverlap="1" wp14:anchorId="4D80E775" wp14:editId="653C48EC">
                <wp:simplePos x="0" y="0"/>
                <wp:positionH relativeFrom="column">
                  <wp:posOffset>1219200</wp:posOffset>
                </wp:positionH>
                <wp:positionV relativeFrom="paragraph">
                  <wp:posOffset>5927</wp:posOffset>
                </wp:positionV>
                <wp:extent cx="5791200" cy="2209800"/>
                <wp:effectExtent l="0" t="0" r="0" b="0"/>
                <wp:wrapNone/>
                <wp:docPr id="707" name="Text Box 707"/>
                <wp:cNvGraphicFramePr/>
                <a:graphic xmlns:a="http://schemas.openxmlformats.org/drawingml/2006/main">
                  <a:graphicData uri="http://schemas.microsoft.com/office/word/2010/wordprocessingShape">
                    <wps:wsp>
                      <wps:cNvSpPr txBox="1"/>
                      <wps:spPr>
                        <a:xfrm>
                          <a:off x="0" y="0"/>
                          <a:ext cx="5791200"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7A98F62" w14:textId="77777777" w:rsidR="00FB3596" w:rsidRDefault="00FB3596" w:rsidP="00EB2085">
                            <w:pPr>
                              <w:rPr>
                                <w:noProof/>
                              </w:rPr>
                            </w:pPr>
                          </w:p>
                          <w:p w14:paraId="69A13EFB" w14:textId="3757356E" w:rsidR="00FB3596" w:rsidRDefault="00FB3596" w:rsidP="00EB2085">
                            <w:r>
                              <w:rPr>
                                <w:noProof/>
                              </w:rPr>
                              <w:drawing>
                                <wp:inline distT="0" distB="0" distL="0" distR="0" wp14:anchorId="7D9708FF" wp14:editId="18956BD9">
                                  <wp:extent cx="7510286" cy="2520315"/>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97"/>
                                          <a:stretch/>
                                        </pic:blipFill>
                                        <pic:spPr bwMode="auto">
                                          <a:xfrm>
                                            <a:off x="0" y="0"/>
                                            <a:ext cx="7532630" cy="25278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80E775" id="Text Box 707" o:spid="_x0000_s1254" type="#_x0000_t202" style="position:absolute;margin-left:96pt;margin-top:.45pt;width:456pt;height:174pt;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" filled="f" stroked="f">
                <v:textbox>
                  <w:txbxContent>
                    <w:p w14:paraId="27A98F62" w14:textId="77777777" w:rsidR="00FB3596" w:rsidRDefault="00FB3596" w:rsidP="00EB2085">
                      <w:pPr>
                        <w:rPr>
                          <w:noProof/>
                        </w:rPr>
                      </w:pPr>
                    </w:p>
                    <w:p w14:paraId="69A13EFB" w14:textId="3757356E" w:rsidR="00FB3596" w:rsidRDefault="00FB3596" w:rsidP="00EB2085">
                      <w:r>
                        <w:rPr>
                          <w:noProof/>
                        </w:rPr>
                        <w:drawing>
                          <wp:inline distT="0" distB="0" distL="0" distR="0" wp14:anchorId="7D9708FF" wp14:editId="18956BD9">
                            <wp:extent cx="7510286" cy="2520315"/>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97"/>
                                    <a:stretch/>
                                  </pic:blipFill>
                                  <pic:spPr bwMode="auto">
                                    <a:xfrm>
                                      <a:off x="0" y="0"/>
                                      <a:ext cx="7532630" cy="25278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1CF8FF7" w14:textId="77777777" w:rsidR="00EB2085" w:rsidRPr="005E6AF0" w:rsidRDefault="00EB2085" w:rsidP="00EB2085"/>
    <w:p w14:paraId="22D2DAE9" w14:textId="77777777" w:rsidR="00EB2085" w:rsidRPr="005E6AF0" w:rsidRDefault="00EB2085" w:rsidP="00EB2085"/>
    <w:p w14:paraId="0E24F0DE" w14:textId="77777777" w:rsidR="00EB2085" w:rsidRPr="005E6AF0" w:rsidRDefault="00EB2085" w:rsidP="00EB2085"/>
    <w:p w14:paraId="3A392E6B" w14:textId="77777777" w:rsidR="00EB2085" w:rsidRPr="005E6AF0" w:rsidRDefault="00EB2085" w:rsidP="00EB2085"/>
    <w:p w14:paraId="3EB69A6F" w14:textId="77777777" w:rsidR="00EB2085" w:rsidRPr="005E6AF0" w:rsidRDefault="00EB2085" w:rsidP="00EB2085"/>
    <w:p w14:paraId="7E4F6CD0" w14:textId="77777777" w:rsidR="00EB2085" w:rsidRPr="005E6AF0" w:rsidRDefault="00EB2085" w:rsidP="00EB2085"/>
    <w:p w14:paraId="480E5542" w14:textId="77777777" w:rsidR="00EB2085" w:rsidRDefault="00EB2085" w:rsidP="00EB2085"/>
    <w:p w14:paraId="68E99BD1" w14:textId="77777777" w:rsidR="00EB2085" w:rsidRDefault="00EB2085" w:rsidP="00EB2085"/>
    <w:p w14:paraId="650B8EC5" w14:textId="77777777" w:rsidR="00EB2085" w:rsidRDefault="00EB2085" w:rsidP="00EB2085">
      <w:pPr>
        <w:tabs>
          <w:tab w:val="left" w:pos="1293"/>
        </w:tabs>
      </w:pPr>
      <w:r>
        <w:tab/>
      </w:r>
    </w:p>
    <w:p w14:paraId="07710059" w14:textId="77777777" w:rsidR="00EB2085" w:rsidRDefault="00EB2085" w:rsidP="00EB2085">
      <w:pPr>
        <w:tabs>
          <w:tab w:val="left" w:pos="1293"/>
        </w:tabs>
      </w:pPr>
    </w:p>
    <w:p w14:paraId="15271593" w14:textId="77777777" w:rsidR="00EB2085" w:rsidRDefault="00EB2085" w:rsidP="00EB2085">
      <w:pPr>
        <w:tabs>
          <w:tab w:val="left" w:pos="1293"/>
        </w:tabs>
      </w:pPr>
    </w:p>
    <w:p w14:paraId="17736792" w14:textId="77777777" w:rsidR="00EB2085" w:rsidRDefault="00EB2085" w:rsidP="00EB2085">
      <w:pPr>
        <w:tabs>
          <w:tab w:val="left" w:pos="1293"/>
        </w:tabs>
      </w:pPr>
    </w:p>
    <w:p w14:paraId="4159043C" w14:textId="77777777" w:rsidR="00EB2085" w:rsidRDefault="00EB2085" w:rsidP="00EB2085">
      <w:pPr>
        <w:tabs>
          <w:tab w:val="left" w:pos="1293"/>
        </w:tabs>
      </w:pPr>
    </w:p>
    <w:p w14:paraId="0F04547B" w14:textId="77777777" w:rsidR="00EB2085" w:rsidRPr="00127C5F" w:rsidRDefault="00EB2085" w:rsidP="00EB2085">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209152" behindDoc="0" locked="0" layoutInCell="1" allowOverlap="1" wp14:anchorId="54C66245" wp14:editId="59B4D76B">
                <wp:simplePos x="0" y="0"/>
                <wp:positionH relativeFrom="column">
                  <wp:posOffset>-129540</wp:posOffset>
                </wp:positionH>
                <wp:positionV relativeFrom="paragraph">
                  <wp:posOffset>-3535045</wp:posOffset>
                </wp:positionV>
                <wp:extent cx="1805940" cy="1790700"/>
                <wp:effectExtent l="0" t="0" r="3810" b="0"/>
                <wp:wrapNone/>
                <wp:docPr id="708" name="Rectangle: Single Corner Snipped 708"/>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4877B"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6245" id="Rectangle: Single Corner Snipped 708" o:spid="_x0000_s1255" style="position:absolute;margin-left:-10.2pt;margin-top:-278.35pt;width:142.2pt;height:141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BEBYa8wQIAAOk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0044877B"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210176" behindDoc="0" locked="0" layoutInCell="1" allowOverlap="1" wp14:anchorId="09B9025C" wp14:editId="199C38C6">
                <wp:simplePos x="0" y="0"/>
                <wp:positionH relativeFrom="column">
                  <wp:posOffset>4472940</wp:posOffset>
                </wp:positionH>
                <wp:positionV relativeFrom="paragraph">
                  <wp:posOffset>-8663306</wp:posOffset>
                </wp:positionV>
                <wp:extent cx="2435860" cy="2400300"/>
                <wp:effectExtent l="0" t="0" r="2540" b="0"/>
                <wp:wrapNone/>
                <wp:docPr id="709" name="Rectangle: Single Corner Snipped 709"/>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E39E5" w14:textId="77777777" w:rsidR="00FB3596" w:rsidRDefault="00FB3596" w:rsidP="00EB2085">
                            <w:pPr>
                              <w:pStyle w:val="Heading3"/>
                              <w:spacing w:before="0"/>
                              <w:jc w:val="left"/>
                              <w:rPr>
                                <w:color w:val="FFC40C" w:themeColor="accent5"/>
                                <w:sz w:val="34"/>
                                <w:szCs w:val="34"/>
                                <w:lang w:val="en-IN"/>
                              </w:rPr>
                            </w:pPr>
                          </w:p>
                          <w:p w14:paraId="1CCFF996"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1A6A6DD"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15C4F0B"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025C" id="Rectangle: Single Corner Snipped 709" o:spid="_x0000_s1256" style="position:absolute;margin-left:352.2pt;margin-top:-682.15pt;width:191.8pt;height:189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BFNqTB0wIAAAk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600E39E5" w14:textId="77777777" w:rsidR="00FB3596" w:rsidRDefault="00FB3596" w:rsidP="00EB2085">
                      <w:pPr>
                        <w:pStyle w:val="Heading3"/>
                        <w:spacing w:before="0"/>
                        <w:jc w:val="left"/>
                        <w:rPr>
                          <w:color w:val="FFC40C" w:themeColor="accent5"/>
                          <w:sz w:val="34"/>
                          <w:szCs w:val="34"/>
                          <w:lang w:val="en-IN"/>
                        </w:rPr>
                      </w:pPr>
                    </w:p>
                    <w:p w14:paraId="1CCFF996"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1A6A6DD"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15C4F0B"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208128" behindDoc="0" locked="0" layoutInCell="1" allowOverlap="1" wp14:anchorId="193AC3FF" wp14:editId="7E7DCCB9">
                <wp:simplePos x="0" y="0"/>
                <wp:positionH relativeFrom="column">
                  <wp:posOffset>1089660</wp:posOffset>
                </wp:positionH>
                <wp:positionV relativeFrom="paragraph">
                  <wp:posOffset>-6918325</wp:posOffset>
                </wp:positionV>
                <wp:extent cx="3981450" cy="3981450"/>
                <wp:effectExtent l="0" t="0" r="0" b="0"/>
                <wp:wrapNone/>
                <wp:docPr id="710" name="Rectangle: Diagonal Corners Snipped 710"/>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11C0E"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BAE34BA"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AC3FF" id="Rectangle: Diagonal Corners Snipped 710" o:spid="_x0000_s1257" style="position:absolute;margin-left:85.8pt;margin-top:-544.75pt;width:313.5pt;height:313.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PiViwH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6D511C0E"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BAE34BA"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14272" behindDoc="0" locked="0" layoutInCell="1" allowOverlap="1" wp14:anchorId="3B23D32A" wp14:editId="6868B2C5">
                <wp:simplePos x="0" y="0"/>
                <wp:positionH relativeFrom="column">
                  <wp:posOffset>0</wp:posOffset>
                </wp:positionH>
                <wp:positionV relativeFrom="paragraph">
                  <wp:posOffset>-259080</wp:posOffset>
                </wp:positionV>
                <wp:extent cx="3147060" cy="2560320"/>
                <wp:effectExtent l="0" t="0" r="0" b="0"/>
                <wp:wrapNone/>
                <wp:docPr id="711" name="Rectangle: Single Corner Snipped 711"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29B649" w14:textId="77777777" w:rsidR="00FB3596" w:rsidRDefault="00FB3596" w:rsidP="00EB2085">
                            <w:pPr>
                              <w:pStyle w:val="Heading1"/>
                              <w:rPr>
                                <w:color w:val="571745" w:themeColor="text2"/>
                              </w:rPr>
                            </w:pPr>
                          </w:p>
                          <w:p w14:paraId="6C42EBE1" w14:textId="23A8A5E2" w:rsidR="00FB3596" w:rsidRPr="00F7167D" w:rsidRDefault="00FB3596" w:rsidP="00EB2085">
                            <w:pPr>
                              <w:pStyle w:val="Heading1"/>
                            </w:pPr>
                            <w:r>
                              <w:rPr>
                                <w:color w:val="571745" w:themeColor="text2"/>
                              </w:rPr>
                              <w:t>COMMAND 24</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D32A" id="Rectangle: Single Corner Snipped 711" o:spid="_x0000_s1258" alt="Title: Shape" style="position:absolute;margin-left:0;margin-top:-20.4pt;width:247.8pt;height:201.6pt;flip: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DiX0ze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529B649" w14:textId="77777777" w:rsidR="00FB3596" w:rsidRDefault="00FB3596" w:rsidP="00EB2085">
                      <w:pPr>
                        <w:pStyle w:val="Heading1"/>
                        <w:rPr>
                          <w:color w:val="571745" w:themeColor="text2"/>
                        </w:rPr>
                      </w:pPr>
                    </w:p>
                    <w:p w14:paraId="6C42EBE1" w14:textId="23A8A5E2" w:rsidR="00FB3596" w:rsidRPr="00F7167D" w:rsidRDefault="00FB3596" w:rsidP="00EB2085">
                      <w:pPr>
                        <w:pStyle w:val="Heading1"/>
                      </w:pPr>
                      <w:r>
                        <w:rPr>
                          <w:color w:val="571745" w:themeColor="text2"/>
                        </w:rPr>
                        <w:t>COMMAND 24</w:t>
                      </w:r>
                    </w:p>
                  </w:txbxContent>
                </v:textbox>
              </v:shape>
            </w:pict>
          </mc:Fallback>
        </mc:AlternateContent>
      </w:r>
    </w:p>
    <w:p w14:paraId="3429AEA1" w14:textId="66BBA4FF"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07104" behindDoc="0" locked="0" layoutInCell="1" allowOverlap="1" wp14:anchorId="4985DB8E" wp14:editId="072E0556">
                <wp:simplePos x="0" y="0"/>
                <wp:positionH relativeFrom="margin">
                  <wp:posOffset>6426200</wp:posOffset>
                </wp:positionH>
                <wp:positionV relativeFrom="margin">
                  <wp:posOffset>1318260</wp:posOffset>
                </wp:positionV>
                <wp:extent cx="1356995" cy="868680"/>
                <wp:effectExtent l="0" t="0" r="0" b="7620"/>
                <wp:wrapNone/>
                <wp:docPr id="713"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42629802"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985DB8E" id="_x0000_s1259" style="position:absolute;margin-left:506pt;margin-top:103.8pt;width:106.85pt;height:68.4pt;rotation:180;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V4JqRT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42629802"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3E1D15F4" w14:textId="47B5BD94" w:rsidR="00EB2085" w:rsidRPr="00127C5F" w:rsidRDefault="000B5C76"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216320" behindDoc="0" locked="0" layoutInCell="1" allowOverlap="1" wp14:anchorId="139F1878" wp14:editId="6D9614E2">
                <wp:simplePos x="0" y="0"/>
                <wp:positionH relativeFrom="column">
                  <wp:posOffset>1219200</wp:posOffset>
                </wp:positionH>
                <wp:positionV relativeFrom="paragraph">
                  <wp:posOffset>3881120</wp:posOffset>
                </wp:positionV>
                <wp:extent cx="5886450" cy="3327400"/>
                <wp:effectExtent l="0" t="0" r="0" b="6350"/>
                <wp:wrapNone/>
                <wp:docPr id="712" name="Text Box 712"/>
                <wp:cNvGraphicFramePr/>
                <a:graphic xmlns:a="http://schemas.openxmlformats.org/drawingml/2006/main">
                  <a:graphicData uri="http://schemas.microsoft.com/office/word/2010/wordprocessingShape">
                    <wps:wsp>
                      <wps:cNvSpPr txBox="1"/>
                      <wps:spPr>
                        <a:xfrm>
                          <a:off x="0" y="0"/>
                          <a:ext cx="5886450" cy="3327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5FFD04" w14:textId="3CA5D214" w:rsidR="00FB3596" w:rsidRDefault="00FB3596" w:rsidP="00EB2085">
                            <w:r>
                              <w:rPr>
                                <w:noProof/>
                              </w:rPr>
                              <w:drawing>
                                <wp:inline distT="0" distB="0" distL="0" distR="0" wp14:anchorId="4079250E" wp14:editId="4DA3F9B0">
                                  <wp:extent cx="6559550" cy="3382170"/>
                                  <wp:effectExtent l="0" t="0" r="0" b="889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8602" cy="34280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F1878" id="Text Box 712" o:spid="_x0000_s1260" type="#_x0000_t202" style="position:absolute;margin-left:96pt;margin-top:305.6pt;width:463.5pt;height:262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" filled="f" stroked="f">
                <v:textbox>
                  <w:txbxContent>
                    <w:p w14:paraId="5E5FFD04" w14:textId="3CA5D214" w:rsidR="00FB3596" w:rsidRDefault="00FB3596" w:rsidP="00EB2085">
                      <w:r>
                        <w:rPr>
                          <w:noProof/>
                        </w:rPr>
                        <w:drawing>
                          <wp:inline distT="0" distB="0" distL="0" distR="0" wp14:anchorId="4079250E" wp14:editId="4DA3F9B0">
                            <wp:extent cx="6559550" cy="3382170"/>
                            <wp:effectExtent l="0" t="0" r="0" b="889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8602" cy="3428086"/>
                                    </a:xfrm>
                                    <a:prstGeom prst="rect">
                                      <a:avLst/>
                                    </a:prstGeom>
                                  </pic:spPr>
                                </pic:pic>
                              </a:graphicData>
                            </a:graphic>
                          </wp:inline>
                        </w:drawing>
                      </w: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17344" behindDoc="0" locked="0" layoutInCell="1" allowOverlap="1" wp14:anchorId="773CEDC5" wp14:editId="777A927A">
                <wp:simplePos x="0" y="0"/>
                <wp:positionH relativeFrom="column">
                  <wp:posOffset>5596255</wp:posOffset>
                </wp:positionH>
                <wp:positionV relativeFrom="paragraph">
                  <wp:posOffset>7960572</wp:posOffset>
                </wp:positionV>
                <wp:extent cx="1417320" cy="281940"/>
                <wp:effectExtent l="0" t="0" r="0" b="3810"/>
                <wp:wrapNone/>
                <wp:docPr id="714" name="Text Box 714"/>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B6E62FC"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CEDC5" id="Text Box 714" o:spid="_x0000_s1261" type="#_x0000_t202" style="position:absolute;margin-left:440.65pt;margin-top:626.8pt;width:111.6pt;height:22.2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" filled="f" stroked="f">
                <v:textbox>
                  <w:txbxContent>
                    <w:p w14:paraId="5B6E62FC"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EB2085" w:rsidRPr="005714F7">
        <w:rPr>
          <w:noProof/>
          <w:color w:val="D0300F" w:themeColor="accent6" w:themeShade="BF"/>
        </w:rPr>
        <mc:AlternateContent>
          <mc:Choice Requires="wps">
            <w:drawing>
              <wp:anchor distT="0" distB="0" distL="114300" distR="114300" simplePos="0" relativeHeight="252212224" behindDoc="0" locked="0" layoutInCell="1" allowOverlap="1" wp14:anchorId="34525286" wp14:editId="5534B06D">
                <wp:simplePos x="0" y="0"/>
                <wp:positionH relativeFrom="column">
                  <wp:posOffset>5220758</wp:posOffset>
                </wp:positionH>
                <wp:positionV relativeFrom="paragraph">
                  <wp:posOffset>7802880</wp:posOffset>
                </wp:positionV>
                <wp:extent cx="7089140" cy="652780"/>
                <wp:effectExtent l="0" t="0" r="0" b="0"/>
                <wp:wrapNone/>
                <wp:docPr id="715" name="Parallelogram 71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4C43" id="Parallelogram 715" o:spid="_x0000_s1026" type="#_x0000_t7" alt="Title: Shape" style="position:absolute;margin-left:411.1pt;margin-top:614.4pt;width:558.2pt;height:51.4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" adj="1379" fillcolor="#333 [3204]" stroked="f" strokeweight="3pt"/>
            </w:pict>
          </mc:Fallback>
        </mc:AlternateContent>
      </w:r>
      <w:r w:rsidR="00EB2085" w:rsidRPr="005714F7">
        <w:rPr>
          <w:noProof/>
          <w:color w:val="D0300F" w:themeColor="accent6" w:themeShade="BF"/>
        </w:rPr>
        <mc:AlternateContent>
          <mc:Choice Requires="wps">
            <w:drawing>
              <wp:anchor distT="0" distB="0" distL="114300" distR="114300" simplePos="0" relativeHeight="252211200" behindDoc="0" locked="0" layoutInCell="1" allowOverlap="1" wp14:anchorId="616125F4" wp14:editId="66F9F21B">
                <wp:simplePos x="0" y="0"/>
                <wp:positionH relativeFrom="column">
                  <wp:posOffset>-1551940</wp:posOffset>
                </wp:positionH>
                <wp:positionV relativeFrom="paragraph">
                  <wp:posOffset>7802880</wp:posOffset>
                </wp:positionV>
                <wp:extent cx="7089140" cy="652780"/>
                <wp:effectExtent l="0" t="0" r="0" b="0"/>
                <wp:wrapNone/>
                <wp:docPr id="716" name="Parallelogram 716"/>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84AB8"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8B74145"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25F4" id="Parallelogram 716" o:spid="_x0000_s1262" type="#_x0000_t7" style="position:absolute;margin-left:-122.2pt;margin-top:614.4pt;width:558.2pt;height:51.4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" adj="1379" fillcolor="#ffc40c [3208]" stroked="f" strokeweight="3pt">
                <v:textbox>
                  <w:txbxContent>
                    <w:p w14:paraId="34D84AB8"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8B74145" w14:textId="77777777" w:rsidR="00FB3596" w:rsidRDefault="00FB3596" w:rsidP="00EB2085">
                      <w:pPr>
                        <w:jc w:val="cente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15296" behindDoc="0" locked="0" layoutInCell="1" allowOverlap="1" wp14:anchorId="1DC9E84D" wp14:editId="65E19A6D">
                <wp:simplePos x="0" y="0"/>
                <wp:positionH relativeFrom="column">
                  <wp:posOffset>2353733</wp:posOffset>
                </wp:positionH>
                <wp:positionV relativeFrom="paragraph">
                  <wp:posOffset>1402503</wp:posOffset>
                </wp:positionV>
                <wp:extent cx="3733377" cy="2378710"/>
                <wp:effectExtent l="0" t="0" r="0" b="2540"/>
                <wp:wrapNone/>
                <wp:docPr id="717" name="Text Box 717"/>
                <wp:cNvGraphicFramePr/>
                <a:graphic xmlns:a="http://schemas.openxmlformats.org/drawingml/2006/main">
                  <a:graphicData uri="http://schemas.microsoft.com/office/word/2010/wordprocessingShape">
                    <wps:wsp>
                      <wps:cNvSpPr txBox="1"/>
                      <wps:spPr>
                        <a:xfrm>
                          <a:off x="0" y="0"/>
                          <a:ext cx="3733377" cy="23787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C2BABE" w14:textId="6E3FBEBA" w:rsidR="00FB3596" w:rsidRPr="000B5C76" w:rsidRDefault="00FB3596" w:rsidP="000B5C76">
                            <w:pPr>
                              <w:jc w:val="center"/>
                              <w:rPr>
                                <w:rStyle w:val="Strong"/>
                                <w:rFonts w:ascii="Arial" w:eastAsia="Times New Roman" w:hAnsi="Arial" w:cs="Arial"/>
                                <w:color w:val="222222"/>
                                <w:sz w:val="27"/>
                                <w:szCs w:val="27"/>
                                <w:lang w:val="en-IN" w:eastAsia="en-IN"/>
                              </w:rPr>
                            </w:pPr>
                            <w:r w:rsidRPr="000B5C76">
                              <w:rPr>
                                <w:rStyle w:val="Strong"/>
                                <w:rFonts w:ascii="Arial" w:eastAsia="Times New Roman" w:hAnsi="Arial" w:cs="Arial"/>
                                <w:color w:val="222222"/>
                                <w:sz w:val="27"/>
                                <w:szCs w:val="27"/>
                                <w:lang w:val="en-IN" w:eastAsia="en-IN"/>
                              </w:rPr>
                              <w:t>ifconfig</w:t>
                            </w:r>
                          </w:p>
                          <w:p w14:paraId="571B68B9" w14:textId="1882D55B"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 xml:space="preserve">The ifconfig command is used to display and set ip address to network interfaces in Linux. Now ifconfig is deprecated in </w:t>
                            </w:r>
                            <w:proofErr w:type="spellStart"/>
                            <w:r w:rsidRPr="000B5C76">
                              <w:rPr>
                                <w:rStyle w:val="Strong"/>
                                <w:rFonts w:ascii="Arial" w:eastAsia="Times New Roman" w:hAnsi="Arial" w:cs="Arial"/>
                                <w:color w:val="222222"/>
                                <w:sz w:val="27"/>
                                <w:szCs w:val="27"/>
                                <w:lang w:val="en-IN" w:eastAsia="en-IN"/>
                              </w:rPr>
                              <w:t>favor</w:t>
                            </w:r>
                            <w:proofErr w:type="spellEnd"/>
                            <w:r w:rsidRPr="000B5C76">
                              <w:rPr>
                                <w:rStyle w:val="Strong"/>
                                <w:rFonts w:ascii="Arial" w:eastAsia="Times New Roman" w:hAnsi="Arial" w:cs="Arial"/>
                                <w:color w:val="222222"/>
                                <w:sz w:val="27"/>
                                <w:szCs w:val="27"/>
                                <w:lang w:val="en-IN" w:eastAsia="en-IN"/>
                              </w:rPr>
                              <w:t xml:space="preserve"> of iproute2 (the ip command).</w:t>
                            </w:r>
                          </w:p>
                          <w:p w14:paraId="518D5D85" w14:textId="77777777" w:rsidR="00FB3596" w:rsidRDefault="00FB3596" w:rsidP="00EB2085">
                            <w:pPr>
                              <w:rPr>
                                <w:rStyle w:val="Strong"/>
                                <w:rFonts w:ascii="Roboto" w:eastAsia="Times New Roman" w:hAnsi="Roboto" w:cs="Times New Roman"/>
                                <w:color w:val="222222"/>
                                <w:sz w:val="27"/>
                                <w:szCs w:val="27"/>
                                <w:lang w:val="en-IN" w:eastAsia="en-IN"/>
                              </w:rPr>
                            </w:pPr>
                          </w:p>
                          <w:p w14:paraId="374988C4" w14:textId="77777777" w:rsidR="00FB3596" w:rsidRDefault="00FB3596" w:rsidP="00EB2085">
                            <w:pPr>
                              <w:rPr>
                                <w:rStyle w:val="Strong"/>
                                <w:rFonts w:ascii="Roboto" w:eastAsia="Times New Roman" w:hAnsi="Roboto" w:cs="Times New Roman"/>
                                <w:color w:val="222222"/>
                                <w:sz w:val="27"/>
                                <w:szCs w:val="27"/>
                                <w:lang w:val="en-IN" w:eastAsia="en-IN"/>
                              </w:rPr>
                            </w:pPr>
                          </w:p>
                          <w:p w14:paraId="1B108BB1" w14:textId="77777777" w:rsidR="00FB3596" w:rsidRDefault="00FB3596" w:rsidP="00EB2085">
                            <w:pPr>
                              <w:rPr>
                                <w:rStyle w:val="Strong"/>
                                <w:rFonts w:ascii="Roboto" w:eastAsia="Times New Roman" w:hAnsi="Roboto" w:cs="Times New Roman"/>
                                <w:color w:val="222222"/>
                                <w:sz w:val="27"/>
                                <w:szCs w:val="27"/>
                                <w:lang w:val="en-IN" w:eastAsia="en-IN"/>
                              </w:rPr>
                            </w:pPr>
                          </w:p>
                          <w:p w14:paraId="64CBB986" w14:textId="77777777" w:rsidR="00FB3596" w:rsidRDefault="00FB3596" w:rsidP="00EB2085">
                            <w:pPr>
                              <w:rPr>
                                <w:rStyle w:val="Strong"/>
                                <w:rFonts w:ascii="Roboto" w:eastAsia="Times New Roman" w:hAnsi="Roboto" w:cs="Times New Roman"/>
                                <w:color w:val="222222"/>
                                <w:sz w:val="27"/>
                                <w:szCs w:val="27"/>
                                <w:lang w:val="en-IN" w:eastAsia="en-IN"/>
                              </w:rPr>
                            </w:pPr>
                          </w:p>
                          <w:p w14:paraId="76993AAB" w14:textId="77777777" w:rsidR="00FB3596" w:rsidRDefault="00FB3596" w:rsidP="00EB2085">
                            <w:pPr>
                              <w:rPr>
                                <w:rStyle w:val="Strong"/>
                                <w:rFonts w:ascii="Roboto" w:eastAsia="Times New Roman" w:hAnsi="Roboto" w:cs="Times New Roman"/>
                                <w:color w:val="222222"/>
                                <w:sz w:val="27"/>
                                <w:szCs w:val="27"/>
                                <w:lang w:val="en-IN" w:eastAsia="en-IN"/>
                              </w:rPr>
                            </w:pPr>
                          </w:p>
                          <w:p w14:paraId="6F6CAF06" w14:textId="77777777" w:rsidR="00FB3596" w:rsidRPr="0093030D" w:rsidRDefault="00FB3596" w:rsidP="00EB2085">
                            <w:pPr>
                              <w:rPr>
                                <w:lang w:val="en-IN"/>
                              </w:rPr>
                            </w:pPr>
                          </w:p>
                          <w:p w14:paraId="37837197"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9E84D" id="Text Box 717" o:spid="_x0000_s1263" type="#_x0000_t202" style="position:absolute;margin-left:185.35pt;margin-top:110.45pt;width:293.95pt;height:187.3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" filled="f" stroked="f">
                <v:textbox>
                  <w:txbxContent>
                    <w:p w14:paraId="1BC2BABE" w14:textId="6E3FBEBA" w:rsidR="00FB3596" w:rsidRPr="000B5C76" w:rsidRDefault="00FB3596" w:rsidP="000B5C76">
                      <w:pPr>
                        <w:jc w:val="center"/>
                        <w:rPr>
                          <w:rStyle w:val="Strong"/>
                          <w:rFonts w:ascii="Arial" w:eastAsia="Times New Roman" w:hAnsi="Arial" w:cs="Arial"/>
                          <w:color w:val="222222"/>
                          <w:sz w:val="27"/>
                          <w:szCs w:val="27"/>
                          <w:lang w:val="en-IN" w:eastAsia="en-IN"/>
                        </w:rPr>
                      </w:pPr>
                      <w:r w:rsidRPr="000B5C76">
                        <w:rPr>
                          <w:rStyle w:val="Strong"/>
                          <w:rFonts w:ascii="Arial" w:eastAsia="Times New Roman" w:hAnsi="Arial" w:cs="Arial"/>
                          <w:color w:val="222222"/>
                          <w:sz w:val="27"/>
                          <w:szCs w:val="27"/>
                          <w:lang w:val="en-IN" w:eastAsia="en-IN"/>
                        </w:rPr>
                        <w:t>ifconfig</w:t>
                      </w:r>
                    </w:p>
                    <w:p w14:paraId="571B68B9" w14:textId="1882D55B"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 xml:space="preserve">The ifconfig command is used to display and set ip address to network interfaces in Linux. Now ifconfig is deprecated in </w:t>
                      </w:r>
                      <w:proofErr w:type="spellStart"/>
                      <w:r w:rsidRPr="000B5C76">
                        <w:rPr>
                          <w:rStyle w:val="Strong"/>
                          <w:rFonts w:ascii="Arial" w:eastAsia="Times New Roman" w:hAnsi="Arial" w:cs="Arial"/>
                          <w:color w:val="222222"/>
                          <w:sz w:val="27"/>
                          <w:szCs w:val="27"/>
                          <w:lang w:val="en-IN" w:eastAsia="en-IN"/>
                        </w:rPr>
                        <w:t>favor</w:t>
                      </w:r>
                      <w:proofErr w:type="spellEnd"/>
                      <w:r w:rsidRPr="000B5C76">
                        <w:rPr>
                          <w:rStyle w:val="Strong"/>
                          <w:rFonts w:ascii="Arial" w:eastAsia="Times New Roman" w:hAnsi="Arial" w:cs="Arial"/>
                          <w:color w:val="222222"/>
                          <w:sz w:val="27"/>
                          <w:szCs w:val="27"/>
                          <w:lang w:val="en-IN" w:eastAsia="en-IN"/>
                        </w:rPr>
                        <w:t xml:space="preserve"> of iproute2 (the ip command).</w:t>
                      </w:r>
                    </w:p>
                    <w:p w14:paraId="518D5D85" w14:textId="77777777" w:rsidR="00FB3596" w:rsidRDefault="00FB3596" w:rsidP="00EB2085">
                      <w:pPr>
                        <w:rPr>
                          <w:rStyle w:val="Strong"/>
                          <w:rFonts w:ascii="Roboto" w:eastAsia="Times New Roman" w:hAnsi="Roboto" w:cs="Times New Roman"/>
                          <w:color w:val="222222"/>
                          <w:sz w:val="27"/>
                          <w:szCs w:val="27"/>
                          <w:lang w:val="en-IN" w:eastAsia="en-IN"/>
                        </w:rPr>
                      </w:pPr>
                    </w:p>
                    <w:p w14:paraId="374988C4" w14:textId="77777777" w:rsidR="00FB3596" w:rsidRDefault="00FB3596" w:rsidP="00EB2085">
                      <w:pPr>
                        <w:rPr>
                          <w:rStyle w:val="Strong"/>
                          <w:rFonts w:ascii="Roboto" w:eastAsia="Times New Roman" w:hAnsi="Roboto" w:cs="Times New Roman"/>
                          <w:color w:val="222222"/>
                          <w:sz w:val="27"/>
                          <w:szCs w:val="27"/>
                          <w:lang w:val="en-IN" w:eastAsia="en-IN"/>
                        </w:rPr>
                      </w:pPr>
                    </w:p>
                    <w:p w14:paraId="1B108BB1" w14:textId="77777777" w:rsidR="00FB3596" w:rsidRDefault="00FB3596" w:rsidP="00EB2085">
                      <w:pPr>
                        <w:rPr>
                          <w:rStyle w:val="Strong"/>
                          <w:rFonts w:ascii="Roboto" w:eastAsia="Times New Roman" w:hAnsi="Roboto" w:cs="Times New Roman"/>
                          <w:color w:val="222222"/>
                          <w:sz w:val="27"/>
                          <w:szCs w:val="27"/>
                          <w:lang w:val="en-IN" w:eastAsia="en-IN"/>
                        </w:rPr>
                      </w:pPr>
                    </w:p>
                    <w:p w14:paraId="64CBB986" w14:textId="77777777" w:rsidR="00FB3596" w:rsidRDefault="00FB3596" w:rsidP="00EB2085">
                      <w:pPr>
                        <w:rPr>
                          <w:rStyle w:val="Strong"/>
                          <w:rFonts w:ascii="Roboto" w:eastAsia="Times New Roman" w:hAnsi="Roboto" w:cs="Times New Roman"/>
                          <w:color w:val="222222"/>
                          <w:sz w:val="27"/>
                          <w:szCs w:val="27"/>
                          <w:lang w:val="en-IN" w:eastAsia="en-IN"/>
                        </w:rPr>
                      </w:pPr>
                    </w:p>
                    <w:p w14:paraId="76993AAB" w14:textId="77777777" w:rsidR="00FB3596" w:rsidRDefault="00FB3596" w:rsidP="00EB2085">
                      <w:pPr>
                        <w:rPr>
                          <w:rStyle w:val="Strong"/>
                          <w:rFonts w:ascii="Roboto" w:eastAsia="Times New Roman" w:hAnsi="Roboto" w:cs="Times New Roman"/>
                          <w:color w:val="222222"/>
                          <w:sz w:val="27"/>
                          <w:szCs w:val="27"/>
                          <w:lang w:val="en-IN" w:eastAsia="en-IN"/>
                        </w:rPr>
                      </w:pPr>
                    </w:p>
                    <w:p w14:paraId="6F6CAF06" w14:textId="77777777" w:rsidR="00FB3596" w:rsidRPr="0093030D" w:rsidRDefault="00FB3596" w:rsidP="00EB2085">
                      <w:pPr>
                        <w:rPr>
                          <w:lang w:val="en-IN"/>
                        </w:rPr>
                      </w:pPr>
                    </w:p>
                    <w:p w14:paraId="37837197" w14:textId="77777777" w:rsidR="00FB3596" w:rsidRDefault="00FB3596" w:rsidP="00EB2085"/>
                  </w:txbxContent>
                </v:textbox>
              </v:shape>
            </w:pict>
          </mc:Fallback>
        </mc:AlternateContent>
      </w:r>
      <w:r w:rsidR="00EB2085" w:rsidRPr="005714F7">
        <w:rPr>
          <w:noProof/>
          <w:color w:val="D0300F" w:themeColor="accent6" w:themeShade="BF"/>
        </w:rPr>
        <mc:AlternateContent>
          <mc:Choice Requires="wps">
            <w:drawing>
              <wp:anchor distT="0" distB="0" distL="114300" distR="114300" simplePos="0" relativeHeight="252213248" behindDoc="0" locked="0" layoutInCell="1" allowOverlap="1" wp14:anchorId="1AEE3A3E" wp14:editId="403D0C8E">
                <wp:simplePos x="0" y="0"/>
                <wp:positionH relativeFrom="column">
                  <wp:posOffset>2209800</wp:posOffset>
                </wp:positionH>
                <wp:positionV relativeFrom="paragraph">
                  <wp:posOffset>674370</wp:posOffset>
                </wp:positionV>
                <wp:extent cx="3877733" cy="2954867"/>
                <wp:effectExtent l="0" t="0" r="8890" b="0"/>
                <wp:wrapNone/>
                <wp:docPr id="718" name="Rectangle: Single Corner Snipped 718"/>
                <wp:cNvGraphicFramePr/>
                <a:graphic xmlns:a="http://schemas.openxmlformats.org/drawingml/2006/main">
                  <a:graphicData uri="http://schemas.microsoft.com/office/word/2010/wordprocessingShape">
                    <wps:wsp>
                      <wps:cNvSpPr/>
                      <wps:spPr>
                        <a:xfrm flipH="1">
                          <a:off x="0" y="0"/>
                          <a:ext cx="3877733" cy="2954867"/>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983CC"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3A3E" id="Rectangle: Single Corner Snipped 718" o:spid="_x0000_s1264" style="position:absolute;margin-left:174pt;margin-top:53.1pt;width:305.35pt;height:232.65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7733,29548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" adj="-11796480,,5400" path="m,l2826155,,3877733,1051578r,1903289l,2954867,,xe" fillcolor="#eeece1 [3214]" stroked="f" strokeweight="3pt">
                <v:fill opacity="43947f"/>
                <v:stroke joinstyle="miter"/>
                <v:formulas/>
                <v:path arrowok="t" o:connecttype="custom" o:connectlocs="0,0;2826155,0;3877733,1051578;3877733,2954867;0,2954867;0,0" o:connectangles="0,0,0,0,0,0" textboxrect="0,0,3877733,2954867"/>
                <v:textbox>
                  <w:txbxContent>
                    <w:p w14:paraId="48A983CC" w14:textId="77777777" w:rsidR="00FB3596" w:rsidRPr="0093030D" w:rsidRDefault="00FB3596" w:rsidP="00EB2085">
                      <w:pPr>
                        <w:rPr>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98912" behindDoc="0" locked="0" layoutInCell="1" allowOverlap="1" wp14:anchorId="011767A0" wp14:editId="79EF15E6">
                <wp:simplePos x="0" y="0"/>
                <wp:positionH relativeFrom="column">
                  <wp:posOffset>-129540</wp:posOffset>
                </wp:positionH>
                <wp:positionV relativeFrom="paragraph">
                  <wp:posOffset>-3535045</wp:posOffset>
                </wp:positionV>
                <wp:extent cx="1805940" cy="1790700"/>
                <wp:effectExtent l="0" t="0" r="3810" b="0"/>
                <wp:wrapNone/>
                <wp:docPr id="719" name="Rectangle: Single Corner Snipped 719"/>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321010"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767A0" id="Rectangle: Single Corner Snipped 719" o:spid="_x0000_s1265" style="position:absolute;margin-left:-10.2pt;margin-top:-278.35pt;width:142.2pt;height:141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jZRHZs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2A321010"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99936" behindDoc="0" locked="0" layoutInCell="1" allowOverlap="1" wp14:anchorId="64282246" wp14:editId="72B7B743">
                <wp:simplePos x="0" y="0"/>
                <wp:positionH relativeFrom="column">
                  <wp:posOffset>4472940</wp:posOffset>
                </wp:positionH>
                <wp:positionV relativeFrom="paragraph">
                  <wp:posOffset>-8663306</wp:posOffset>
                </wp:positionV>
                <wp:extent cx="2435860" cy="2400300"/>
                <wp:effectExtent l="0" t="0" r="2540" b="0"/>
                <wp:wrapNone/>
                <wp:docPr id="720" name="Rectangle: Single Corner Snipped 720"/>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9EFF51" w14:textId="77777777" w:rsidR="00FB3596" w:rsidRDefault="00FB3596" w:rsidP="00EB2085">
                            <w:pPr>
                              <w:pStyle w:val="Heading3"/>
                              <w:spacing w:before="0"/>
                              <w:jc w:val="left"/>
                              <w:rPr>
                                <w:color w:val="FFC40C" w:themeColor="accent5"/>
                                <w:sz w:val="34"/>
                                <w:szCs w:val="34"/>
                                <w:lang w:val="en-IN"/>
                              </w:rPr>
                            </w:pPr>
                          </w:p>
                          <w:p w14:paraId="37B5A789"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4EE8F5D4"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A2BB5A8"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82246" id="Rectangle: Single Corner Snipped 720" o:spid="_x0000_s1266" style="position:absolute;margin-left:352.2pt;margin-top:-682.15pt;width:191.8pt;height:189pt;flip:x 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MSWCK9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5D9EFF51" w14:textId="77777777" w:rsidR="00FB3596" w:rsidRDefault="00FB3596" w:rsidP="00EB2085">
                      <w:pPr>
                        <w:pStyle w:val="Heading3"/>
                        <w:spacing w:before="0"/>
                        <w:jc w:val="left"/>
                        <w:rPr>
                          <w:color w:val="FFC40C" w:themeColor="accent5"/>
                          <w:sz w:val="34"/>
                          <w:szCs w:val="34"/>
                          <w:lang w:val="en-IN"/>
                        </w:rPr>
                      </w:pPr>
                    </w:p>
                    <w:p w14:paraId="37B5A789"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4EE8F5D4"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5A2BB5A8"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197888" behindDoc="0" locked="0" layoutInCell="1" allowOverlap="1" wp14:anchorId="0CFE6B65" wp14:editId="176AC475">
                <wp:simplePos x="0" y="0"/>
                <wp:positionH relativeFrom="column">
                  <wp:posOffset>1089660</wp:posOffset>
                </wp:positionH>
                <wp:positionV relativeFrom="paragraph">
                  <wp:posOffset>-6918325</wp:posOffset>
                </wp:positionV>
                <wp:extent cx="3981450" cy="3981450"/>
                <wp:effectExtent l="0" t="0" r="0" b="0"/>
                <wp:wrapNone/>
                <wp:docPr id="721" name="Rectangle: Diagonal Corners Snipped 72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E098"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3C891D02"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E6B65" id="Rectangle: Diagonal Corners Snipped 721" o:spid="_x0000_s1267" style="position:absolute;margin-left:85.8pt;margin-top:-544.75pt;width:313.5pt;height:31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59E4E098"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3C891D02" w14:textId="77777777" w:rsidR="00FB3596" w:rsidRPr="00CB0CFF" w:rsidRDefault="00FB3596" w:rsidP="00EB2085">
                      <w:pPr>
                        <w:rPr>
                          <w:lang w:val="en-IN"/>
                        </w:rPr>
                      </w:pPr>
                    </w:p>
                  </w:txbxContent>
                </v:textbox>
              </v:shape>
            </w:pict>
          </mc:Fallback>
        </mc:AlternateContent>
      </w:r>
    </w:p>
    <w:p w14:paraId="7CE005B5" w14:textId="77777777" w:rsidR="00EB2085" w:rsidRPr="00127C5F" w:rsidRDefault="00EB2085" w:rsidP="00EB2085">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204032" behindDoc="0" locked="0" layoutInCell="1" allowOverlap="1" wp14:anchorId="75FF69E8" wp14:editId="628EEC54">
                <wp:simplePos x="0" y="0"/>
                <wp:positionH relativeFrom="column">
                  <wp:posOffset>0</wp:posOffset>
                </wp:positionH>
                <wp:positionV relativeFrom="paragraph">
                  <wp:posOffset>-259080</wp:posOffset>
                </wp:positionV>
                <wp:extent cx="3147060" cy="2560320"/>
                <wp:effectExtent l="0" t="0" r="0" b="0"/>
                <wp:wrapNone/>
                <wp:docPr id="722" name="Rectangle: Single Corner Snipped 722"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2A9DE1" w14:textId="77777777" w:rsidR="00FB3596" w:rsidRDefault="00FB3596" w:rsidP="00EB2085">
                            <w:pPr>
                              <w:pStyle w:val="Heading1"/>
                              <w:rPr>
                                <w:color w:val="571745" w:themeColor="text2"/>
                              </w:rPr>
                            </w:pPr>
                          </w:p>
                          <w:p w14:paraId="44F7BDDE" w14:textId="335DAC7C" w:rsidR="00FB3596" w:rsidRPr="00F7167D" w:rsidRDefault="00FB3596" w:rsidP="00EB2085">
                            <w:pPr>
                              <w:pStyle w:val="Heading1"/>
                            </w:pPr>
                            <w:r>
                              <w:rPr>
                                <w:color w:val="571745" w:themeColor="text2"/>
                              </w:rPr>
                              <w:t>COMMAND 25</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69E8" id="Rectangle: Single Corner Snipped 722" o:spid="_x0000_s1268" alt="Title: Shape" style="position:absolute;margin-left:0;margin-top:-20.4pt;width:247.8pt;height:201.6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O1ZUb7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732A9DE1" w14:textId="77777777" w:rsidR="00FB3596" w:rsidRDefault="00FB3596" w:rsidP="00EB2085">
                      <w:pPr>
                        <w:pStyle w:val="Heading1"/>
                        <w:rPr>
                          <w:color w:val="571745" w:themeColor="text2"/>
                        </w:rPr>
                      </w:pPr>
                    </w:p>
                    <w:p w14:paraId="44F7BDDE" w14:textId="335DAC7C" w:rsidR="00FB3596" w:rsidRPr="00F7167D" w:rsidRDefault="00FB3596" w:rsidP="00EB2085">
                      <w:pPr>
                        <w:pStyle w:val="Heading1"/>
                      </w:pPr>
                      <w:r>
                        <w:rPr>
                          <w:color w:val="571745" w:themeColor="text2"/>
                        </w:rPr>
                        <w:t>COMMAND 25</w:t>
                      </w:r>
                    </w:p>
                  </w:txbxContent>
                </v:textbox>
              </v:shape>
            </w:pict>
          </mc:Fallback>
        </mc:AlternateContent>
      </w:r>
    </w:p>
    <w:p w14:paraId="3947E950"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18368" behindDoc="0" locked="0" layoutInCell="1" allowOverlap="1" wp14:anchorId="200D46E2" wp14:editId="386502F3">
                <wp:simplePos x="0" y="0"/>
                <wp:positionH relativeFrom="column">
                  <wp:posOffset>6008370</wp:posOffset>
                </wp:positionH>
                <wp:positionV relativeFrom="paragraph">
                  <wp:posOffset>7844578</wp:posOffset>
                </wp:positionV>
                <wp:extent cx="1417320" cy="281940"/>
                <wp:effectExtent l="0" t="0" r="0" b="3810"/>
                <wp:wrapNone/>
                <wp:docPr id="723" name="Text Box 723"/>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F3BD4AC"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D46E2" id="Text Box 723" o:spid="_x0000_s1269" type="#_x0000_t202" style="position:absolute;margin-left:473.1pt;margin-top:617.7pt;width:111.6pt;height:22.2pt;z-index:2522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" filled="f" stroked="f">
                <v:textbox>
                  <w:txbxContent>
                    <w:p w14:paraId="6F3BD4AC"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01984" behindDoc="0" locked="0" layoutInCell="1" allowOverlap="1" wp14:anchorId="162EFC9F" wp14:editId="239E1929">
                <wp:simplePos x="0" y="0"/>
                <wp:positionH relativeFrom="column">
                  <wp:posOffset>5724948</wp:posOffset>
                </wp:positionH>
                <wp:positionV relativeFrom="paragraph">
                  <wp:posOffset>7694295</wp:posOffset>
                </wp:positionV>
                <wp:extent cx="7089140" cy="652780"/>
                <wp:effectExtent l="0" t="0" r="0" b="0"/>
                <wp:wrapNone/>
                <wp:docPr id="724" name="Parallelogram 724"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241B8" id="Parallelogram 724" o:spid="_x0000_s1026" type="#_x0000_t7" alt="Title: Shape" style="position:absolute;margin-left:450.8pt;margin-top:605.85pt;width:558.2pt;height:51.4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" adj="1379" fillcolor="#333 [3204]" stroked="f" strokeweight="3pt"/>
            </w:pict>
          </mc:Fallback>
        </mc:AlternateContent>
      </w:r>
      <w:r w:rsidRPr="005714F7">
        <w:rPr>
          <w:noProof/>
          <w:color w:val="D0300F" w:themeColor="accent6" w:themeShade="BF"/>
        </w:rPr>
        <mc:AlternateContent>
          <mc:Choice Requires="wps">
            <w:drawing>
              <wp:anchor distT="0" distB="0" distL="114300" distR="114300" simplePos="0" relativeHeight="252200960" behindDoc="0" locked="0" layoutInCell="1" allowOverlap="1" wp14:anchorId="0337F29F" wp14:editId="14635E22">
                <wp:simplePos x="0" y="0"/>
                <wp:positionH relativeFrom="column">
                  <wp:posOffset>-1037167</wp:posOffset>
                </wp:positionH>
                <wp:positionV relativeFrom="paragraph">
                  <wp:posOffset>7694295</wp:posOffset>
                </wp:positionV>
                <wp:extent cx="7089140" cy="652780"/>
                <wp:effectExtent l="0" t="0" r="0" b="0"/>
                <wp:wrapNone/>
                <wp:docPr id="725" name="Parallelogram 725"/>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5AC152"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5B743EC"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7F29F" id="Parallelogram 725" o:spid="_x0000_s1270" type="#_x0000_t7" style="position:absolute;margin-left:-81.65pt;margin-top:605.85pt;width:558.2pt;height:51.4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" adj="1379" fillcolor="#ffc40c [3208]" stroked="f" strokeweight="3pt">
                <v:textbox>
                  <w:txbxContent>
                    <w:p w14:paraId="655AC152"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65B743EC" w14:textId="77777777" w:rsidR="00FB3596" w:rsidRDefault="00FB3596" w:rsidP="00EB2085">
                      <w:pPr>
                        <w:jc w:val="center"/>
                      </w:pPr>
                    </w:p>
                  </w:txbxContent>
                </v:textbox>
              </v:shape>
            </w:pict>
          </mc:Fallback>
        </mc:AlternateContent>
      </w:r>
      <w:r>
        <w:rPr>
          <w:noProof/>
          <w:color w:val="D0300F" w:themeColor="accent6" w:themeShade="BF"/>
        </w:rPr>
        <mc:AlternateContent>
          <mc:Choice Requires="wps">
            <w:drawing>
              <wp:anchor distT="0" distB="0" distL="114300" distR="114300" simplePos="0" relativeHeight="252206080" behindDoc="0" locked="0" layoutInCell="1" allowOverlap="1" wp14:anchorId="431F03D0" wp14:editId="17E21BA8">
                <wp:simplePos x="0" y="0"/>
                <wp:positionH relativeFrom="column">
                  <wp:posOffset>1219200</wp:posOffset>
                </wp:positionH>
                <wp:positionV relativeFrom="paragraph">
                  <wp:posOffset>4206452</wp:posOffset>
                </wp:positionV>
                <wp:extent cx="5672667" cy="2209800"/>
                <wp:effectExtent l="0" t="0" r="0" b="0"/>
                <wp:wrapNone/>
                <wp:docPr id="726" name="Text Box 726"/>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2B5AC78" w14:textId="5F83AEFF" w:rsidR="00FB3596" w:rsidRDefault="00FB3596" w:rsidP="00EB2085">
                            <w:r>
                              <w:rPr>
                                <w:noProof/>
                              </w:rPr>
                              <w:drawing>
                                <wp:inline distT="0" distB="0" distL="0" distR="0" wp14:anchorId="59DD51CA" wp14:editId="078821BC">
                                  <wp:extent cx="8449748" cy="1943100"/>
                                  <wp:effectExtent l="0" t="0" r="889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54446" cy="1944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F03D0" id="Text Box 726" o:spid="_x0000_s1271" type="#_x0000_t202" style="position:absolute;margin-left:96pt;margin-top:331.2pt;width:446.65pt;height:174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" filled="f" stroked="f">
                <v:textbox>
                  <w:txbxContent>
                    <w:p w14:paraId="42B5AC78" w14:textId="5F83AEFF" w:rsidR="00FB3596" w:rsidRDefault="00FB3596" w:rsidP="00EB2085">
                      <w:r>
                        <w:rPr>
                          <w:noProof/>
                        </w:rPr>
                        <w:drawing>
                          <wp:inline distT="0" distB="0" distL="0" distR="0" wp14:anchorId="59DD51CA" wp14:editId="078821BC">
                            <wp:extent cx="8449748" cy="1943100"/>
                            <wp:effectExtent l="0" t="0" r="889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54446" cy="1944180"/>
                                    </a:xfrm>
                                    <a:prstGeom prst="rect">
                                      <a:avLst/>
                                    </a:prstGeom>
                                  </pic:spPr>
                                </pic:pic>
                              </a:graphicData>
                            </a:graphic>
                          </wp:inline>
                        </w:drawing>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03008" behindDoc="0" locked="0" layoutInCell="1" allowOverlap="1" wp14:anchorId="584BAE62" wp14:editId="6A6DC1D6">
                <wp:simplePos x="0" y="0"/>
                <wp:positionH relativeFrom="column">
                  <wp:posOffset>2209800</wp:posOffset>
                </wp:positionH>
                <wp:positionV relativeFrom="paragraph">
                  <wp:posOffset>995045</wp:posOffset>
                </wp:positionV>
                <wp:extent cx="3771900" cy="2506980"/>
                <wp:effectExtent l="0" t="0" r="0" b="7620"/>
                <wp:wrapNone/>
                <wp:docPr id="727" name="Rectangle: Single Corner Snipped 727"/>
                <wp:cNvGraphicFramePr/>
                <a:graphic xmlns:a="http://schemas.openxmlformats.org/drawingml/2006/main">
                  <a:graphicData uri="http://schemas.microsoft.com/office/word/2010/wordprocessingShape">
                    <wps:wsp>
                      <wps:cNvSpPr/>
                      <wps:spPr>
                        <a:xfrm flipH="1">
                          <a:off x="0" y="0"/>
                          <a:ext cx="3771900" cy="250698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35DD61"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BAE62" id="Rectangle: Single Corner Snipped 727" o:spid="_x0000_s1272" style="position:absolute;margin-left:174pt;margin-top:78.35pt;width:297pt;height:197.4pt;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" adj="-11796480,,5400" path="m,l2879716,r892184,892184l3771900,2506980,,2506980,,xe" fillcolor="#eeece1 [3214]" stroked="f" strokeweight="3pt">
                <v:fill opacity="43947f"/>
                <v:stroke joinstyle="miter"/>
                <v:formulas/>
                <v:path arrowok="t" o:connecttype="custom" o:connectlocs="0,0;2879716,0;3771900,892184;3771900,2506980;0,2506980;0,0" o:connectangles="0,0,0,0,0,0" textboxrect="0,0,3771900,2506980"/>
                <v:textbox>
                  <w:txbxContent>
                    <w:p w14:paraId="0635DD61"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205056" behindDoc="0" locked="0" layoutInCell="1" allowOverlap="1" wp14:anchorId="0FB21F96" wp14:editId="3F728619">
                <wp:simplePos x="0" y="0"/>
                <wp:positionH relativeFrom="column">
                  <wp:posOffset>2354580</wp:posOffset>
                </wp:positionH>
                <wp:positionV relativeFrom="paragraph">
                  <wp:posOffset>1726565</wp:posOffset>
                </wp:positionV>
                <wp:extent cx="3611880" cy="1775460"/>
                <wp:effectExtent l="0" t="0" r="0" b="0"/>
                <wp:wrapNone/>
                <wp:docPr id="728" name="Text Box 728"/>
                <wp:cNvGraphicFramePr/>
                <a:graphic xmlns:a="http://schemas.openxmlformats.org/drawingml/2006/main">
                  <a:graphicData uri="http://schemas.microsoft.com/office/word/2010/wordprocessingShape">
                    <wps:wsp>
                      <wps:cNvSpPr txBox="1"/>
                      <wps:spPr>
                        <a:xfrm>
                          <a:off x="0" y="0"/>
                          <a:ext cx="3611880" cy="1775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5D41E1" w14:textId="53AC223D" w:rsidR="00FB3596" w:rsidRPr="000B5C76" w:rsidRDefault="00FB3596" w:rsidP="000B5C76">
                            <w:pPr>
                              <w:jc w:val="center"/>
                              <w:rPr>
                                <w:rStyle w:val="Strong"/>
                                <w:rFonts w:ascii="Arial" w:eastAsia="Times New Roman" w:hAnsi="Arial" w:cs="Arial"/>
                                <w:color w:val="222222"/>
                                <w:sz w:val="27"/>
                                <w:szCs w:val="27"/>
                                <w:lang w:val="en-IN" w:eastAsia="en-IN"/>
                              </w:rPr>
                            </w:pPr>
                            <w:proofErr w:type="spellStart"/>
                            <w:r w:rsidRPr="000B5C76">
                              <w:rPr>
                                <w:rStyle w:val="Strong"/>
                                <w:rFonts w:ascii="Arial" w:eastAsia="Times New Roman" w:hAnsi="Arial" w:cs="Arial"/>
                                <w:color w:val="222222"/>
                                <w:sz w:val="27"/>
                                <w:szCs w:val="27"/>
                                <w:lang w:val="en-IN" w:eastAsia="en-IN"/>
                              </w:rPr>
                              <w:t>ssh</w:t>
                            </w:r>
                            <w:proofErr w:type="spellEnd"/>
                          </w:p>
                          <w:p w14:paraId="2BC2C0C9" w14:textId="2FB52729"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 xml:space="preserve">SSH is used for logging into a remote machine and for executing commands on a remote machine. Whenever data is sent by a computer to the network, </w:t>
                            </w:r>
                            <w:proofErr w:type="spellStart"/>
                            <w:r w:rsidRPr="000B5C76">
                              <w:rPr>
                                <w:rStyle w:val="Strong"/>
                                <w:rFonts w:ascii="Arial" w:eastAsia="Times New Roman" w:hAnsi="Arial" w:cs="Arial"/>
                                <w:color w:val="222222"/>
                                <w:sz w:val="27"/>
                                <w:szCs w:val="27"/>
                                <w:lang w:val="en-IN" w:eastAsia="en-IN"/>
                              </w:rPr>
                              <w:t>ssh</w:t>
                            </w:r>
                            <w:proofErr w:type="spellEnd"/>
                            <w:r w:rsidRPr="000B5C76">
                              <w:rPr>
                                <w:rStyle w:val="Strong"/>
                                <w:rFonts w:ascii="Arial" w:eastAsia="Times New Roman" w:hAnsi="Arial" w:cs="Arial"/>
                                <w:color w:val="222222"/>
                                <w:sz w:val="27"/>
                                <w:szCs w:val="27"/>
                                <w:lang w:val="en-IN" w:eastAsia="en-IN"/>
                              </w:rPr>
                              <w:t xml:space="preserve"> will automatically encrypt.</w:t>
                            </w:r>
                          </w:p>
                          <w:p w14:paraId="696AA034" w14:textId="77777777" w:rsidR="00FB3596" w:rsidRDefault="00FB3596" w:rsidP="00EB2085">
                            <w:pPr>
                              <w:rPr>
                                <w:rStyle w:val="Strong"/>
                                <w:rFonts w:ascii="Roboto" w:eastAsia="Times New Roman" w:hAnsi="Roboto" w:cs="Times New Roman"/>
                                <w:color w:val="222222"/>
                                <w:sz w:val="27"/>
                                <w:szCs w:val="27"/>
                                <w:lang w:val="en-IN" w:eastAsia="en-IN"/>
                              </w:rPr>
                            </w:pPr>
                          </w:p>
                          <w:p w14:paraId="3A90EC25" w14:textId="77777777" w:rsidR="00FB3596" w:rsidRDefault="00FB3596" w:rsidP="00EB2085">
                            <w:pPr>
                              <w:rPr>
                                <w:rStyle w:val="Strong"/>
                                <w:rFonts w:ascii="Roboto" w:eastAsia="Times New Roman" w:hAnsi="Roboto" w:cs="Times New Roman"/>
                                <w:color w:val="222222"/>
                                <w:sz w:val="27"/>
                                <w:szCs w:val="27"/>
                                <w:lang w:val="en-IN" w:eastAsia="en-IN"/>
                              </w:rPr>
                            </w:pPr>
                          </w:p>
                          <w:p w14:paraId="64C00794" w14:textId="77777777" w:rsidR="00FB3596" w:rsidRDefault="00FB3596" w:rsidP="00EB2085">
                            <w:pPr>
                              <w:rPr>
                                <w:rStyle w:val="Strong"/>
                                <w:rFonts w:ascii="Roboto" w:eastAsia="Times New Roman" w:hAnsi="Roboto" w:cs="Times New Roman"/>
                                <w:color w:val="222222"/>
                                <w:sz w:val="27"/>
                                <w:szCs w:val="27"/>
                                <w:lang w:val="en-IN" w:eastAsia="en-IN"/>
                              </w:rPr>
                            </w:pPr>
                          </w:p>
                          <w:p w14:paraId="35EFA530" w14:textId="77777777" w:rsidR="00FB3596" w:rsidRDefault="00FB3596" w:rsidP="00EB2085">
                            <w:pPr>
                              <w:rPr>
                                <w:rStyle w:val="Strong"/>
                                <w:rFonts w:ascii="Roboto" w:eastAsia="Times New Roman" w:hAnsi="Roboto" w:cs="Times New Roman"/>
                                <w:color w:val="222222"/>
                                <w:sz w:val="27"/>
                                <w:szCs w:val="27"/>
                                <w:lang w:val="en-IN" w:eastAsia="en-IN"/>
                              </w:rPr>
                            </w:pPr>
                          </w:p>
                          <w:p w14:paraId="45A0F5E8" w14:textId="77777777" w:rsidR="00FB3596" w:rsidRDefault="00FB3596" w:rsidP="00EB2085">
                            <w:pPr>
                              <w:rPr>
                                <w:rStyle w:val="Strong"/>
                                <w:rFonts w:ascii="Roboto" w:eastAsia="Times New Roman" w:hAnsi="Roboto" w:cs="Times New Roman"/>
                                <w:color w:val="222222"/>
                                <w:sz w:val="27"/>
                                <w:szCs w:val="27"/>
                                <w:lang w:val="en-IN" w:eastAsia="en-IN"/>
                              </w:rPr>
                            </w:pPr>
                          </w:p>
                          <w:p w14:paraId="4B06AC75" w14:textId="77777777" w:rsidR="00FB3596" w:rsidRPr="0093030D" w:rsidRDefault="00FB3596" w:rsidP="00EB2085">
                            <w:pPr>
                              <w:rPr>
                                <w:lang w:val="en-IN"/>
                              </w:rPr>
                            </w:pPr>
                          </w:p>
                          <w:p w14:paraId="5A12E2EA"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1F96" id="Text Box 728" o:spid="_x0000_s1273" type="#_x0000_t202" style="position:absolute;margin-left:185.4pt;margin-top:135.95pt;width:284.4pt;height:139.8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" filled="f" stroked="f">
                <v:textbox>
                  <w:txbxContent>
                    <w:p w14:paraId="575D41E1" w14:textId="53AC223D" w:rsidR="00FB3596" w:rsidRPr="000B5C76" w:rsidRDefault="00FB3596" w:rsidP="000B5C76">
                      <w:pPr>
                        <w:jc w:val="center"/>
                        <w:rPr>
                          <w:rStyle w:val="Strong"/>
                          <w:rFonts w:ascii="Arial" w:eastAsia="Times New Roman" w:hAnsi="Arial" w:cs="Arial"/>
                          <w:color w:val="222222"/>
                          <w:sz w:val="27"/>
                          <w:szCs w:val="27"/>
                          <w:lang w:val="en-IN" w:eastAsia="en-IN"/>
                        </w:rPr>
                      </w:pPr>
                      <w:proofErr w:type="spellStart"/>
                      <w:r w:rsidRPr="000B5C76">
                        <w:rPr>
                          <w:rStyle w:val="Strong"/>
                          <w:rFonts w:ascii="Arial" w:eastAsia="Times New Roman" w:hAnsi="Arial" w:cs="Arial"/>
                          <w:color w:val="222222"/>
                          <w:sz w:val="27"/>
                          <w:szCs w:val="27"/>
                          <w:lang w:val="en-IN" w:eastAsia="en-IN"/>
                        </w:rPr>
                        <w:t>ssh</w:t>
                      </w:r>
                      <w:proofErr w:type="spellEnd"/>
                    </w:p>
                    <w:p w14:paraId="2BC2C0C9" w14:textId="2FB52729" w:rsidR="00FB3596" w:rsidRDefault="00FB3596" w:rsidP="000B5C76">
                      <w:pPr>
                        <w:rPr>
                          <w:rStyle w:val="Strong"/>
                          <w:rFonts w:ascii="Roboto" w:eastAsia="Times New Roman" w:hAnsi="Roboto" w:cs="Times New Roman"/>
                          <w:color w:val="222222"/>
                          <w:sz w:val="27"/>
                          <w:szCs w:val="27"/>
                          <w:lang w:val="en-IN" w:eastAsia="en-IN"/>
                        </w:rPr>
                      </w:pPr>
                      <w:r w:rsidRPr="000B5C76">
                        <w:rPr>
                          <w:rStyle w:val="Strong"/>
                          <w:rFonts w:ascii="Arial" w:eastAsia="Times New Roman" w:hAnsi="Arial" w:cs="Arial"/>
                          <w:color w:val="222222"/>
                          <w:sz w:val="27"/>
                          <w:szCs w:val="27"/>
                          <w:lang w:val="en-IN" w:eastAsia="en-IN"/>
                        </w:rPr>
                        <w:t xml:space="preserve">SSH is used for logging into a remote machine and for executing commands on a remote machine. Whenever data is sent by a computer to the network, </w:t>
                      </w:r>
                      <w:proofErr w:type="spellStart"/>
                      <w:r w:rsidRPr="000B5C76">
                        <w:rPr>
                          <w:rStyle w:val="Strong"/>
                          <w:rFonts w:ascii="Arial" w:eastAsia="Times New Roman" w:hAnsi="Arial" w:cs="Arial"/>
                          <w:color w:val="222222"/>
                          <w:sz w:val="27"/>
                          <w:szCs w:val="27"/>
                          <w:lang w:val="en-IN" w:eastAsia="en-IN"/>
                        </w:rPr>
                        <w:t>ssh</w:t>
                      </w:r>
                      <w:proofErr w:type="spellEnd"/>
                      <w:r w:rsidRPr="000B5C76">
                        <w:rPr>
                          <w:rStyle w:val="Strong"/>
                          <w:rFonts w:ascii="Arial" w:eastAsia="Times New Roman" w:hAnsi="Arial" w:cs="Arial"/>
                          <w:color w:val="222222"/>
                          <w:sz w:val="27"/>
                          <w:szCs w:val="27"/>
                          <w:lang w:val="en-IN" w:eastAsia="en-IN"/>
                        </w:rPr>
                        <w:t xml:space="preserve"> will automatically encrypt.</w:t>
                      </w:r>
                    </w:p>
                    <w:p w14:paraId="696AA034" w14:textId="77777777" w:rsidR="00FB3596" w:rsidRDefault="00FB3596" w:rsidP="00EB2085">
                      <w:pPr>
                        <w:rPr>
                          <w:rStyle w:val="Strong"/>
                          <w:rFonts w:ascii="Roboto" w:eastAsia="Times New Roman" w:hAnsi="Roboto" w:cs="Times New Roman"/>
                          <w:color w:val="222222"/>
                          <w:sz w:val="27"/>
                          <w:szCs w:val="27"/>
                          <w:lang w:val="en-IN" w:eastAsia="en-IN"/>
                        </w:rPr>
                      </w:pPr>
                    </w:p>
                    <w:p w14:paraId="3A90EC25" w14:textId="77777777" w:rsidR="00FB3596" w:rsidRDefault="00FB3596" w:rsidP="00EB2085">
                      <w:pPr>
                        <w:rPr>
                          <w:rStyle w:val="Strong"/>
                          <w:rFonts w:ascii="Roboto" w:eastAsia="Times New Roman" w:hAnsi="Roboto" w:cs="Times New Roman"/>
                          <w:color w:val="222222"/>
                          <w:sz w:val="27"/>
                          <w:szCs w:val="27"/>
                          <w:lang w:val="en-IN" w:eastAsia="en-IN"/>
                        </w:rPr>
                      </w:pPr>
                    </w:p>
                    <w:p w14:paraId="64C00794" w14:textId="77777777" w:rsidR="00FB3596" w:rsidRDefault="00FB3596" w:rsidP="00EB2085">
                      <w:pPr>
                        <w:rPr>
                          <w:rStyle w:val="Strong"/>
                          <w:rFonts w:ascii="Roboto" w:eastAsia="Times New Roman" w:hAnsi="Roboto" w:cs="Times New Roman"/>
                          <w:color w:val="222222"/>
                          <w:sz w:val="27"/>
                          <w:szCs w:val="27"/>
                          <w:lang w:val="en-IN" w:eastAsia="en-IN"/>
                        </w:rPr>
                      </w:pPr>
                    </w:p>
                    <w:p w14:paraId="35EFA530" w14:textId="77777777" w:rsidR="00FB3596" w:rsidRDefault="00FB3596" w:rsidP="00EB2085">
                      <w:pPr>
                        <w:rPr>
                          <w:rStyle w:val="Strong"/>
                          <w:rFonts w:ascii="Roboto" w:eastAsia="Times New Roman" w:hAnsi="Roboto" w:cs="Times New Roman"/>
                          <w:color w:val="222222"/>
                          <w:sz w:val="27"/>
                          <w:szCs w:val="27"/>
                          <w:lang w:val="en-IN" w:eastAsia="en-IN"/>
                        </w:rPr>
                      </w:pPr>
                    </w:p>
                    <w:p w14:paraId="45A0F5E8" w14:textId="77777777" w:rsidR="00FB3596" w:rsidRDefault="00FB3596" w:rsidP="00EB2085">
                      <w:pPr>
                        <w:rPr>
                          <w:rStyle w:val="Strong"/>
                          <w:rFonts w:ascii="Roboto" w:eastAsia="Times New Roman" w:hAnsi="Roboto" w:cs="Times New Roman"/>
                          <w:color w:val="222222"/>
                          <w:sz w:val="27"/>
                          <w:szCs w:val="27"/>
                          <w:lang w:val="en-IN" w:eastAsia="en-IN"/>
                        </w:rPr>
                      </w:pPr>
                    </w:p>
                    <w:p w14:paraId="4B06AC75" w14:textId="77777777" w:rsidR="00FB3596" w:rsidRPr="0093030D" w:rsidRDefault="00FB3596" w:rsidP="00EB2085">
                      <w:pPr>
                        <w:rPr>
                          <w:lang w:val="en-IN"/>
                        </w:rPr>
                      </w:pPr>
                    </w:p>
                    <w:p w14:paraId="5A12E2EA" w14:textId="77777777" w:rsidR="00FB3596" w:rsidRDefault="00FB3596" w:rsidP="00EB2085"/>
                  </w:txbxContent>
                </v:textbox>
              </v:shape>
            </w:pict>
          </mc:Fallback>
        </mc:AlternateContent>
      </w:r>
      <w:r>
        <w:rPr>
          <w:noProof/>
          <w:color w:val="D0300F" w:themeColor="accent6" w:themeShade="BF"/>
        </w:rPr>
        <mc:AlternateContent>
          <mc:Choice Requires="wps">
            <w:drawing>
              <wp:anchor distT="0" distB="0" distL="114300" distR="114300" simplePos="0" relativeHeight="252196864" behindDoc="0" locked="0" layoutInCell="1" allowOverlap="1" wp14:anchorId="278F474C" wp14:editId="3EAEFCC3">
                <wp:simplePos x="0" y="0"/>
                <wp:positionH relativeFrom="margin">
                  <wp:posOffset>6426200</wp:posOffset>
                </wp:positionH>
                <wp:positionV relativeFrom="margin">
                  <wp:posOffset>1318260</wp:posOffset>
                </wp:positionV>
                <wp:extent cx="1356995" cy="868680"/>
                <wp:effectExtent l="0" t="0" r="0" b="7620"/>
                <wp:wrapNone/>
                <wp:docPr id="729"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2197FFC1"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78F474C" id="_x0000_s1274" style="position:absolute;margin-left:506pt;margin-top:103.8pt;width:106.85pt;height:68.4pt;rotation:180;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AZz+s1LwIAAD4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2197FFC1"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6CE85F2" w14:textId="77777777" w:rsidR="00EB2085" w:rsidRDefault="00EB2085" w:rsidP="00EB2085">
      <w:pPr>
        <w:tabs>
          <w:tab w:val="left" w:pos="1293"/>
        </w:tabs>
      </w:pPr>
    </w:p>
    <w:p w14:paraId="0BF54D43" w14:textId="77777777" w:rsidR="00EB2085" w:rsidRDefault="00EB2085" w:rsidP="00EB2085">
      <w:pPr>
        <w:tabs>
          <w:tab w:val="left" w:pos="1293"/>
        </w:tabs>
      </w:pPr>
    </w:p>
    <w:p w14:paraId="5CA1CD98" w14:textId="77777777" w:rsidR="00EB2085" w:rsidRDefault="00EB2085" w:rsidP="00EB2085">
      <w:pPr>
        <w:tabs>
          <w:tab w:val="left" w:pos="1293"/>
        </w:tabs>
      </w:pPr>
    </w:p>
    <w:p w14:paraId="46591A48" w14:textId="77777777" w:rsidR="00EB2085" w:rsidRDefault="00EB2085" w:rsidP="00EB2085">
      <w:pPr>
        <w:tabs>
          <w:tab w:val="left" w:pos="1293"/>
        </w:tabs>
      </w:pPr>
    </w:p>
    <w:p w14:paraId="635222BB" w14:textId="77777777" w:rsidR="00EB2085" w:rsidRDefault="00EB2085" w:rsidP="00EB2085">
      <w:pPr>
        <w:tabs>
          <w:tab w:val="left" w:pos="1293"/>
        </w:tabs>
      </w:pPr>
    </w:p>
    <w:p w14:paraId="610B5352" w14:textId="77777777" w:rsidR="00EB2085" w:rsidRDefault="00EB2085" w:rsidP="00EB2085">
      <w:pPr>
        <w:tabs>
          <w:tab w:val="left" w:pos="1293"/>
        </w:tabs>
      </w:pPr>
    </w:p>
    <w:p w14:paraId="0A886681" w14:textId="77777777" w:rsidR="00EB2085" w:rsidRDefault="00EB2085" w:rsidP="00EB2085">
      <w:pPr>
        <w:tabs>
          <w:tab w:val="left" w:pos="1293"/>
        </w:tabs>
      </w:pPr>
    </w:p>
    <w:p w14:paraId="2DD1240D" w14:textId="77777777" w:rsidR="00EB2085" w:rsidRDefault="00EB2085" w:rsidP="00EB2085">
      <w:pPr>
        <w:tabs>
          <w:tab w:val="left" w:pos="1293"/>
        </w:tabs>
      </w:pPr>
    </w:p>
    <w:p w14:paraId="4B60E19C" w14:textId="77777777" w:rsidR="00EB2085" w:rsidRDefault="00EB2085" w:rsidP="00EB2085">
      <w:pPr>
        <w:tabs>
          <w:tab w:val="left" w:pos="1293"/>
        </w:tabs>
      </w:pPr>
    </w:p>
    <w:p w14:paraId="5EBC042C" w14:textId="77777777" w:rsidR="00EB2085" w:rsidRDefault="00EB2085" w:rsidP="00EB2085">
      <w:pPr>
        <w:tabs>
          <w:tab w:val="left" w:pos="1293"/>
        </w:tabs>
      </w:pPr>
    </w:p>
    <w:p w14:paraId="6DF8F867" w14:textId="77777777" w:rsidR="00EB2085" w:rsidRDefault="00EB2085" w:rsidP="00EB2085">
      <w:pPr>
        <w:tabs>
          <w:tab w:val="left" w:pos="1293"/>
        </w:tabs>
      </w:pPr>
    </w:p>
    <w:p w14:paraId="035E8141" w14:textId="77777777" w:rsidR="00EB2085" w:rsidRDefault="00EB2085" w:rsidP="00EB2085">
      <w:pPr>
        <w:tabs>
          <w:tab w:val="left" w:pos="1293"/>
        </w:tabs>
      </w:pPr>
    </w:p>
    <w:p w14:paraId="5B915B93" w14:textId="77777777" w:rsidR="00EB2085" w:rsidRDefault="00EB2085" w:rsidP="00EB2085">
      <w:pPr>
        <w:tabs>
          <w:tab w:val="left" w:pos="1293"/>
        </w:tabs>
      </w:pPr>
    </w:p>
    <w:p w14:paraId="727302BF" w14:textId="77777777" w:rsidR="00EB2085" w:rsidRDefault="00EB2085" w:rsidP="00EB2085">
      <w:pPr>
        <w:tabs>
          <w:tab w:val="left" w:pos="1293"/>
        </w:tabs>
      </w:pPr>
    </w:p>
    <w:p w14:paraId="413D4C41" w14:textId="77777777" w:rsidR="00EB2085" w:rsidRDefault="00EB2085" w:rsidP="00EB2085">
      <w:pPr>
        <w:tabs>
          <w:tab w:val="left" w:pos="1293"/>
        </w:tabs>
      </w:pPr>
    </w:p>
    <w:p w14:paraId="67A31E9F" w14:textId="77777777" w:rsidR="00EB2085" w:rsidRDefault="00EB2085" w:rsidP="00EB2085">
      <w:pPr>
        <w:tabs>
          <w:tab w:val="left" w:pos="1293"/>
        </w:tabs>
      </w:pPr>
    </w:p>
    <w:p w14:paraId="77DA9EC3" w14:textId="77777777" w:rsidR="00EB2085" w:rsidRDefault="00EB2085" w:rsidP="00EB2085">
      <w:pPr>
        <w:tabs>
          <w:tab w:val="left" w:pos="1293"/>
        </w:tabs>
      </w:pPr>
    </w:p>
    <w:p w14:paraId="1909995A" w14:textId="77777777" w:rsidR="00EB2085" w:rsidRDefault="00EB2085" w:rsidP="00EB2085">
      <w:pPr>
        <w:tabs>
          <w:tab w:val="left" w:pos="1293"/>
        </w:tabs>
      </w:pPr>
    </w:p>
    <w:p w14:paraId="204CC493" w14:textId="77777777" w:rsidR="00EB2085" w:rsidRDefault="00EB2085" w:rsidP="00EB2085">
      <w:pPr>
        <w:tabs>
          <w:tab w:val="left" w:pos="1293"/>
        </w:tabs>
      </w:pPr>
    </w:p>
    <w:p w14:paraId="3C1DFBB1" w14:textId="77777777" w:rsidR="00EB2085" w:rsidRDefault="00EB2085" w:rsidP="00EB2085">
      <w:pPr>
        <w:tabs>
          <w:tab w:val="left" w:pos="1293"/>
        </w:tabs>
      </w:pPr>
    </w:p>
    <w:p w14:paraId="654D894B" w14:textId="77777777" w:rsidR="00EB2085" w:rsidRDefault="00EB2085" w:rsidP="00EB2085">
      <w:pPr>
        <w:tabs>
          <w:tab w:val="left" w:pos="1293"/>
        </w:tabs>
      </w:pPr>
    </w:p>
    <w:p w14:paraId="6A98F3D6" w14:textId="77777777" w:rsidR="00EB2085" w:rsidRDefault="00EB2085" w:rsidP="00EB2085">
      <w:pPr>
        <w:tabs>
          <w:tab w:val="left" w:pos="1293"/>
        </w:tabs>
      </w:pPr>
    </w:p>
    <w:p w14:paraId="08CF40AC" w14:textId="77777777" w:rsidR="00EB2085" w:rsidRDefault="00EB2085" w:rsidP="00EB2085">
      <w:pPr>
        <w:tabs>
          <w:tab w:val="left" w:pos="1293"/>
        </w:tabs>
      </w:pPr>
    </w:p>
    <w:p w14:paraId="11F0B77E" w14:textId="77777777" w:rsidR="00EB2085" w:rsidRDefault="00EB2085" w:rsidP="00EB2085">
      <w:pPr>
        <w:tabs>
          <w:tab w:val="left" w:pos="1293"/>
        </w:tabs>
      </w:pPr>
    </w:p>
    <w:p w14:paraId="5ABC084E" w14:textId="77777777" w:rsidR="00EB2085" w:rsidRDefault="00EB2085" w:rsidP="00EB2085">
      <w:pPr>
        <w:tabs>
          <w:tab w:val="left" w:pos="1293"/>
        </w:tabs>
      </w:pPr>
    </w:p>
    <w:p w14:paraId="7A9786A1" w14:textId="77777777" w:rsidR="00EB2085" w:rsidRDefault="00EB2085" w:rsidP="00EB2085">
      <w:pPr>
        <w:tabs>
          <w:tab w:val="left" w:pos="1293"/>
        </w:tabs>
      </w:pPr>
    </w:p>
    <w:p w14:paraId="2214B6B7" w14:textId="77777777" w:rsidR="00EB2085" w:rsidRPr="00127C5F" w:rsidRDefault="00EB2085" w:rsidP="00EB2085">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223488" behindDoc="0" locked="0" layoutInCell="1" allowOverlap="1" wp14:anchorId="5A23899F" wp14:editId="20638F3A">
                <wp:simplePos x="0" y="0"/>
                <wp:positionH relativeFrom="column">
                  <wp:posOffset>0</wp:posOffset>
                </wp:positionH>
                <wp:positionV relativeFrom="paragraph">
                  <wp:posOffset>-259080</wp:posOffset>
                </wp:positionV>
                <wp:extent cx="3147060" cy="2560320"/>
                <wp:effectExtent l="0" t="0" r="0" b="0"/>
                <wp:wrapNone/>
                <wp:docPr id="730" name="Rectangle: Single Corner Snipped 730"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B534C" w14:textId="77777777" w:rsidR="00FB3596" w:rsidRDefault="00FB3596" w:rsidP="00EB2085">
                            <w:pPr>
                              <w:pStyle w:val="Heading1"/>
                              <w:rPr>
                                <w:color w:val="571745" w:themeColor="text2"/>
                              </w:rPr>
                            </w:pPr>
                          </w:p>
                          <w:p w14:paraId="01F76FB1" w14:textId="654997FE" w:rsidR="00FB3596" w:rsidRPr="00F7167D" w:rsidRDefault="00FB3596" w:rsidP="00EB2085">
                            <w:pPr>
                              <w:pStyle w:val="Heading1"/>
                            </w:pPr>
                            <w:r>
                              <w:rPr>
                                <w:color w:val="571745" w:themeColor="text2"/>
                              </w:rPr>
                              <w:t>COMMAND 26</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3899F" id="Rectangle: Single Corner Snipped 730" o:spid="_x0000_s1275" alt="Title: Shape" style="position:absolute;margin-left:0;margin-top:-20.4pt;width:247.8pt;height:201.6pt;flip:y;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bcfoju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5F3B534C" w14:textId="77777777" w:rsidR="00FB3596" w:rsidRDefault="00FB3596" w:rsidP="00EB2085">
                      <w:pPr>
                        <w:pStyle w:val="Heading1"/>
                        <w:rPr>
                          <w:color w:val="571745" w:themeColor="text2"/>
                        </w:rPr>
                      </w:pPr>
                    </w:p>
                    <w:p w14:paraId="01F76FB1" w14:textId="654997FE" w:rsidR="00FB3596" w:rsidRPr="00F7167D" w:rsidRDefault="00FB3596" w:rsidP="00EB2085">
                      <w:pPr>
                        <w:pStyle w:val="Heading1"/>
                      </w:pPr>
                      <w:r>
                        <w:rPr>
                          <w:color w:val="571745" w:themeColor="text2"/>
                        </w:rPr>
                        <w:t>COMMAND 26</w:t>
                      </w:r>
                    </w:p>
                  </w:txbxContent>
                </v:textbox>
              </v:shape>
            </w:pict>
          </mc:Fallback>
        </mc:AlternateContent>
      </w:r>
    </w:p>
    <w:p w14:paraId="0FB2576F"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25536" behindDoc="0" locked="0" layoutInCell="1" allowOverlap="1" wp14:anchorId="267A5E37" wp14:editId="3F7D3C06">
                <wp:simplePos x="0" y="0"/>
                <wp:positionH relativeFrom="column">
                  <wp:posOffset>1219200</wp:posOffset>
                </wp:positionH>
                <wp:positionV relativeFrom="paragraph">
                  <wp:posOffset>4206452</wp:posOffset>
                </wp:positionV>
                <wp:extent cx="5672667" cy="2209800"/>
                <wp:effectExtent l="0" t="0" r="0" b="0"/>
                <wp:wrapNone/>
                <wp:docPr id="731" name="Text Box 731"/>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C848E0E" w14:textId="1C54955B" w:rsidR="00FB3596" w:rsidRDefault="00FB3596" w:rsidP="00EB2085">
                            <w:r>
                              <w:rPr>
                                <w:noProof/>
                              </w:rPr>
                              <w:drawing>
                                <wp:inline distT="0" distB="0" distL="0" distR="0" wp14:anchorId="73F274AF" wp14:editId="463CEFD5">
                                  <wp:extent cx="10742035" cy="1898650"/>
                                  <wp:effectExtent l="0" t="0" r="2540" b="635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51983" cy="19004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A5E37" id="Text Box 731" o:spid="_x0000_s1276" type="#_x0000_t202" style="position:absolute;margin-left:96pt;margin-top:331.2pt;width:446.65pt;height:174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" filled="f" stroked="f">
                <v:textbox>
                  <w:txbxContent>
                    <w:p w14:paraId="0C848E0E" w14:textId="1C54955B" w:rsidR="00FB3596" w:rsidRDefault="00FB3596" w:rsidP="00EB2085">
                      <w:r>
                        <w:rPr>
                          <w:noProof/>
                        </w:rPr>
                        <w:drawing>
                          <wp:inline distT="0" distB="0" distL="0" distR="0" wp14:anchorId="73F274AF" wp14:editId="463CEFD5">
                            <wp:extent cx="10742035" cy="1898650"/>
                            <wp:effectExtent l="0" t="0" r="2540" b="635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51983" cy="1900408"/>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219392" behindDoc="0" locked="0" layoutInCell="1" allowOverlap="1" wp14:anchorId="42747611" wp14:editId="08E23362">
                <wp:simplePos x="0" y="0"/>
                <wp:positionH relativeFrom="margin">
                  <wp:posOffset>6426200</wp:posOffset>
                </wp:positionH>
                <wp:positionV relativeFrom="margin">
                  <wp:posOffset>1318260</wp:posOffset>
                </wp:positionV>
                <wp:extent cx="1356995" cy="868680"/>
                <wp:effectExtent l="0" t="0" r="0" b="7620"/>
                <wp:wrapNone/>
                <wp:docPr id="732"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3A47E338"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2747611" id="_x0000_s1277" style="position:absolute;margin-left:506pt;margin-top:103.8pt;width:106.85pt;height:68.4pt;rotation:180;z-index:25221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3A47E338"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47D105B4" w14:textId="77777777" w:rsidR="00EB2085" w:rsidRDefault="00EB2085" w:rsidP="00EB2085">
      <w:pPr>
        <w:rPr>
          <w:color w:val="D0300F" w:themeColor="accent6" w:themeShade="BF"/>
        </w:rPr>
      </w:pPr>
    </w:p>
    <w:p w14:paraId="38D4B610" w14:textId="77777777" w:rsidR="00EB2085" w:rsidRDefault="00EB2085" w:rsidP="00EB2085">
      <w:pPr>
        <w:rPr>
          <w:color w:val="D0300F" w:themeColor="accent6" w:themeShade="BF"/>
        </w:rPr>
      </w:pPr>
    </w:p>
    <w:p w14:paraId="53595E53" w14:textId="77777777" w:rsidR="00EB2085" w:rsidRDefault="00EB2085" w:rsidP="00EB208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222464" behindDoc="0" locked="0" layoutInCell="1" allowOverlap="1" wp14:anchorId="68D9FBD5" wp14:editId="0D9F144A">
                <wp:simplePos x="0" y="0"/>
                <wp:positionH relativeFrom="column">
                  <wp:posOffset>2209800</wp:posOffset>
                </wp:positionH>
                <wp:positionV relativeFrom="paragraph">
                  <wp:posOffset>28575</wp:posOffset>
                </wp:positionV>
                <wp:extent cx="3644900" cy="2755900"/>
                <wp:effectExtent l="0" t="0" r="0" b="6350"/>
                <wp:wrapNone/>
                <wp:docPr id="733" name="Rectangle: Single Corner Snipped 733"/>
                <wp:cNvGraphicFramePr/>
                <a:graphic xmlns:a="http://schemas.openxmlformats.org/drawingml/2006/main">
                  <a:graphicData uri="http://schemas.microsoft.com/office/word/2010/wordprocessingShape">
                    <wps:wsp>
                      <wps:cNvSpPr/>
                      <wps:spPr>
                        <a:xfrm flipH="1">
                          <a:off x="0" y="0"/>
                          <a:ext cx="3644900" cy="27559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4B6AE"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9FBD5" id="Rectangle: Single Corner Snipped 733" o:spid="_x0000_s1278" style="position:absolute;margin-left:174pt;margin-top:2.25pt;width:287pt;height:217p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4900,275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" adj="-11796480,,5400" path="m,l2664130,r980770,980770l3644900,2755900,,2755900,,xe" fillcolor="#eeece1 [3214]" stroked="f" strokeweight="3pt">
                <v:fill opacity="43947f"/>
                <v:stroke joinstyle="miter"/>
                <v:formulas/>
                <v:path arrowok="t" o:connecttype="custom" o:connectlocs="0,0;2664130,0;3644900,980770;3644900,2755900;0,2755900;0,0" o:connectangles="0,0,0,0,0,0" textboxrect="0,0,3644900,2755900"/>
                <v:textbox>
                  <w:txbxContent>
                    <w:p w14:paraId="72E4B6AE" w14:textId="77777777" w:rsidR="00FB3596" w:rsidRPr="0093030D" w:rsidRDefault="00FB3596" w:rsidP="00EB2085">
                      <w:pPr>
                        <w:rPr>
                          <w:lang w:val="en-IN"/>
                        </w:rPr>
                      </w:pPr>
                    </w:p>
                  </w:txbxContent>
                </v:textbox>
              </v:shape>
            </w:pict>
          </mc:Fallback>
        </mc:AlternateContent>
      </w:r>
    </w:p>
    <w:p w14:paraId="2684802E" w14:textId="77777777" w:rsidR="00EB2085" w:rsidRDefault="00EB2085" w:rsidP="00EB2085">
      <w:pPr>
        <w:rPr>
          <w:color w:val="D0300F" w:themeColor="accent6" w:themeShade="BF"/>
        </w:rPr>
      </w:pPr>
    </w:p>
    <w:p w14:paraId="44361903"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24512" behindDoc="0" locked="0" layoutInCell="1" allowOverlap="1" wp14:anchorId="2ADA22AA" wp14:editId="0D70AE0D">
                <wp:simplePos x="0" y="0"/>
                <wp:positionH relativeFrom="column">
                  <wp:posOffset>2355850</wp:posOffset>
                </wp:positionH>
                <wp:positionV relativeFrom="paragraph">
                  <wp:posOffset>112395</wp:posOffset>
                </wp:positionV>
                <wp:extent cx="3416300" cy="1981200"/>
                <wp:effectExtent l="0" t="0" r="0" b="0"/>
                <wp:wrapNone/>
                <wp:docPr id="734" name="Text Box 734"/>
                <wp:cNvGraphicFramePr/>
                <a:graphic xmlns:a="http://schemas.openxmlformats.org/drawingml/2006/main">
                  <a:graphicData uri="http://schemas.microsoft.com/office/word/2010/wordprocessingShape">
                    <wps:wsp>
                      <wps:cNvSpPr txBox="1"/>
                      <wps:spPr>
                        <a:xfrm>
                          <a:off x="0" y="0"/>
                          <a:ext cx="3416300" cy="1981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4A944E" w14:textId="77777777" w:rsidR="00FB3596" w:rsidRPr="00276180" w:rsidRDefault="00FB3596" w:rsidP="00276180">
                            <w:pPr>
                              <w:pStyle w:val="Heading2"/>
                              <w:rPr>
                                <w:rFonts w:ascii="Arial" w:hAnsi="Arial" w:cs="Arial"/>
                                <w:b/>
                                <w:bCs/>
                                <w:color w:val="2D3748"/>
                                <w:sz w:val="27"/>
                                <w:szCs w:val="27"/>
                              </w:rPr>
                            </w:pPr>
                            <w:r w:rsidRPr="00276180">
                              <w:rPr>
                                <w:rStyle w:val="Strong"/>
                                <w:rFonts w:ascii="Arial" w:hAnsi="Arial" w:cs="Arial"/>
                                <w:color w:val="2D3748"/>
                                <w:sz w:val="27"/>
                                <w:szCs w:val="27"/>
                              </w:rPr>
                              <w:t>finger Command</w:t>
                            </w:r>
                          </w:p>
                          <w:p w14:paraId="18283D18" w14:textId="77777777" w:rsidR="00FB3596" w:rsidRPr="00276180" w:rsidRDefault="00FB3596" w:rsidP="00276180">
                            <w:pPr>
                              <w:pStyle w:val="NormalWeb"/>
                              <w:spacing w:before="0" w:beforeAutospacing="0"/>
                              <w:rPr>
                                <w:rFonts w:ascii="Arial" w:hAnsi="Arial" w:cs="Arial"/>
                                <w:b/>
                                <w:bCs/>
                                <w:color w:val="2D3748"/>
                                <w:sz w:val="27"/>
                                <w:szCs w:val="27"/>
                              </w:rPr>
                            </w:pPr>
                            <w:r w:rsidRPr="00276180">
                              <w:rPr>
                                <w:rFonts w:ascii="Arial" w:hAnsi="Arial" w:cs="Arial"/>
                                <w:b/>
                                <w:bCs/>
                                <w:color w:val="2D3748"/>
                                <w:sz w:val="27"/>
                                <w:szCs w:val="27"/>
                              </w:rPr>
                              <w:t>The finger command is leveraged by programmers to look up and obtain brief information on users. It presents various data such as full name of the user account, real name, latest login information, idle time, write status, office location, and user’s home directory.</w:t>
                            </w:r>
                          </w:p>
                          <w:p w14:paraId="73AE100C" w14:textId="77777777" w:rsidR="00FB3596" w:rsidRDefault="00FB3596" w:rsidP="00EB2085">
                            <w:pPr>
                              <w:rPr>
                                <w:rStyle w:val="Strong"/>
                                <w:rFonts w:ascii="Roboto" w:eastAsia="Times New Roman" w:hAnsi="Roboto" w:cs="Times New Roman"/>
                                <w:color w:val="222222"/>
                                <w:sz w:val="27"/>
                                <w:szCs w:val="27"/>
                                <w:lang w:val="en-IN" w:eastAsia="en-IN"/>
                              </w:rPr>
                            </w:pPr>
                          </w:p>
                          <w:p w14:paraId="77AA9BA9" w14:textId="77777777" w:rsidR="00FB3596" w:rsidRDefault="00FB3596" w:rsidP="00EB2085">
                            <w:pPr>
                              <w:rPr>
                                <w:rStyle w:val="Strong"/>
                                <w:rFonts w:ascii="Roboto" w:eastAsia="Times New Roman" w:hAnsi="Roboto" w:cs="Times New Roman"/>
                                <w:color w:val="222222"/>
                                <w:sz w:val="27"/>
                                <w:szCs w:val="27"/>
                                <w:lang w:val="en-IN" w:eastAsia="en-IN"/>
                              </w:rPr>
                            </w:pPr>
                          </w:p>
                          <w:p w14:paraId="6722939C" w14:textId="77777777" w:rsidR="00FB3596" w:rsidRDefault="00FB3596" w:rsidP="00EB2085">
                            <w:pPr>
                              <w:rPr>
                                <w:rStyle w:val="Strong"/>
                                <w:rFonts w:ascii="Roboto" w:eastAsia="Times New Roman" w:hAnsi="Roboto" w:cs="Times New Roman"/>
                                <w:color w:val="222222"/>
                                <w:sz w:val="27"/>
                                <w:szCs w:val="27"/>
                                <w:lang w:val="en-IN" w:eastAsia="en-IN"/>
                              </w:rPr>
                            </w:pPr>
                          </w:p>
                          <w:p w14:paraId="3485B332" w14:textId="77777777" w:rsidR="00FB3596" w:rsidRDefault="00FB3596" w:rsidP="00EB2085">
                            <w:pPr>
                              <w:rPr>
                                <w:rStyle w:val="Strong"/>
                                <w:rFonts w:ascii="Roboto" w:eastAsia="Times New Roman" w:hAnsi="Roboto" w:cs="Times New Roman"/>
                                <w:color w:val="222222"/>
                                <w:sz w:val="27"/>
                                <w:szCs w:val="27"/>
                                <w:lang w:val="en-IN" w:eastAsia="en-IN"/>
                              </w:rPr>
                            </w:pPr>
                          </w:p>
                          <w:p w14:paraId="083851BF" w14:textId="77777777" w:rsidR="00FB3596" w:rsidRDefault="00FB3596" w:rsidP="00EB2085">
                            <w:pPr>
                              <w:rPr>
                                <w:rStyle w:val="Strong"/>
                                <w:rFonts w:ascii="Roboto" w:eastAsia="Times New Roman" w:hAnsi="Roboto" w:cs="Times New Roman"/>
                                <w:color w:val="222222"/>
                                <w:sz w:val="27"/>
                                <w:szCs w:val="27"/>
                                <w:lang w:val="en-IN" w:eastAsia="en-IN"/>
                              </w:rPr>
                            </w:pPr>
                          </w:p>
                          <w:p w14:paraId="73A4B1EC" w14:textId="77777777" w:rsidR="00FB3596" w:rsidRDefault="00FB3596" w:rsidP="00EB2085">
                            <w:pPr>
                              <w:rPr>
                                <w:rStyle w:val="Strong"/>
                                <w:rFonts w:ascii="Roboto" w:eastAsia="Times New Roman" w:hAnsi="Roboto" w:cs="Times New Roman"/>
                                <w:color w:val="222222"/>
                                <w:sz w:val="27"/>
                                <w:szCs w:val="27"/>
                                <w:lang w:val="en-IN" w:eastAsia="en-IN"/>
                              </w:rPr>
                            </w:pPr>
                          </w:p>
                          <w:p w14:paraId="104AAB04" w14:textId="77777777" w:rsidR="00FB3596" w:rsidRPr="0093030D" w:rsidRDefault="00FB3596" w:rsidP="00EB2085">
                            <w:pPr>
                              <w:rPr>
                                <w:lang w:val="en-IN"/>
                              </w:rPr>
                            </w:pPr>
                          </w:p>
                          <w:p w14:paraId="1B8F6ABC"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A22AA" id="Text Box 734" o:spid="_x0000_s1279" type="#_x0000_t202" style="position:absolute;margin-left:185.5pt;margin-top:8.85pt;width:269pt;height:156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" filled="f" stroked="f">
                <v:textbox>
                  <w:txbxContent>
                    <w:p w14:paraId="104A944E" w14:textId="77777777" w:rsidR="00FB3596" w:rsidRPr="00276180" w:rsidRDefault="00FB3596" w:rsidP="00276180">
                      <w:pPr>
                        <w:pStyle w:val="Heading2"/>
                        <w:rPr>
                          <w:rFonts w:ascii="Arial" w:hAnsi="Arial" w:cs="Arial"/>
                          <w:b/>
                          <w:bCs/>
                          <w:color w:val="2D3748"/>
                          <w:sz w:val="27"/>
                          <w:szCs w:val="27"/>
                        </w:rPr>
                      </w:pPr>
                      <w:r w:rsidRPr="00276180">
                        <w:rPr>
                          <w:rStyle w:val="Strong"/>
                          <w:rFonts w:ascii="Arial" w:hAnsi="Arial" w:cs="Arial"/>
                          <w:color w:val="2D3748"/>
                          <w:sz w:val="27"/>
                          <w:szCs w:val="27"/>
                        </w:rPr>
                        <w:t>finger Command</w:t>
                      </w:r>
                    </w:p>
                    <w:p w14:paraId="18283D18" w14:textId="77777777" w:rsidR="00FB3596" w:rsidRPr="00276180" w:rsidRDefault="00FB3596" w:rsidP="00276180">
                      <w:pPr>
                        <w:pStyle w:val="NormalWeb"/>
                        <w:spacing w:before="0" w:beforeAutospacing="0"/>
                        <w:rPr>
                          <w:rFonts w:ascii="Arial" w:hAnsi="Arial" w:cs="Arial"/>
                          <w:b/>
                          <w:bCs/>
                          <w:color w:val="2D3748"/>
                          <w:sz w:val="27"/>
                          <w:szCs w:val="27"/>
                        </w:rPr>
                      </w:pPr>
                      <w:r w:rsidRPr="00276180">
                        <w:rPr>
                          <w:rFonts w:ascii="Arial" w:hAnsi="Arial" w:cs="Arial"/>
                          <w:b/>
                          <w:bCs/>
                          <w:color w:val="2D3748"/>
                          <w:sz w:val="27"/>
                          <w:szCs w:val="27"/>
                        </w:rPr>
                        <w:t>The finger command is leveraged by programmers to look up and obtain brief information on users. It presents various data such as full name of the user account, real name, latest login information, idle time, write status, office location, and user’s home directory.</w:t>
                      </w:r>
                    </w:p>
                    <w:p w14:paraId="73AE100C" w14:textId="77777777" w:rsidR="00FB3596" w:rsidRDefault="00FB3596" w:rsidP="00EB2085">
                      <w:pPr>
                        <w:rPr>
                          <w:rStyle w:val="Strong"/>
                          <w:rFonts w:ascii="Roboto" w:eastAsia="Times New Roman" w:hAnsi="Roboto" w:cs="Times New Roman"/>
                          <w:color w:val="222222"/>
                          <w:sz w:val="27"/>
                          <w:szCs w:val="27"/>
                          <w:lang w:val="en-IN" w:eastAsia="en-IN"/>
                        </w:rPr>
                      </w:pPr>
                    </w:p>
                    <w:p w14:paraId="77AA9BA9" w14:textId="77777777" w:rsidR="00FB3596" w:rsidRDefault="00FB3596" w:rsidP="00EB2085">
                      <w:pPr>
                        <w:rPr>
                          <w:rStyle w:val="Strong"/>
                          <w:rFonts w:ascii="Roboto" w:eastAsia="Times New Roman" w:hAnsi="Roboto" w:cs="Times New Roman"/>
                          <w:color w:val="222222"/>
                          <w:sz w:val="27"/>
                          <w:szCs w:val="27"/>
                          <w:lang w:val="en-IN" w:eastAsia="en-IN"/>
                        </w:rPr>
                      </w:pPr>
                    </w:p>
                    <w:p w14:paraId="6722939C" w14:textId="77777777" w:rsidR="00FB3596" w:rsidRDefault="00FB3596" w:rsidP="00EB2085">
                      <w:pPr>
                        <w:rPr>
                          <w:rStyle w:val="Strong"/>
                          <w:rFonts w:ascii="Roboto" w:eastAsia="Times New Roman" w:hAnsi="Roboto" w:cs="Times New Roman"/>
                          <w:color w:val="222222"/>
                          <w:sz w:val="27"/>
                          <w:szCs w:val="27"/>
                          <w:lang w:val="en-IN" w:eastAsia="en-IN"/>
                        </w:rPr>
                      </w:pPr>
                    </w:p>
                    <w:p w14:paraId="3485B332" w14:textId="77777777" w:rsidR="00FB3596" w:rsidRDefault="00FB3596" w:rsidP="00EB2085">
                      <w:pPr>
                        <w:rPr>
                          <w:rStyle w:val="Strong"/>
                          <w:rFonts w:ascii="Roboto" w:eastAsia="Times New Roman" w:hAnsi="Roboto" w:cs="Times New Roman"/>
                          <w:color w:val="222222"/>
                          <w:sz w:val="27"/>
                          <w:szCs w:val="27"/>
                          <w:lang w:val="en-IN" w:eastAsia="en-IN"/>
                        </w:rPr>
                      </w:pPr>
                    </w:p>
                    <w:p w14:paraId="083851BF" w14:textId="77777777" w:rsidR="00FB3596" w:rsidRDefault="00FB3596" w:rsidP="00EB2085">
                      <w:pPr>
                        <w:rPr>
                          <w:rStyle w:val="Strong"/>
                          <w:rFonts w:ascii="Roboto" w:eastAsia="Times New Roman" w:hAnsi="Roboto" w:cs="Times New Roman"/>
                          <w:color w:val="222222"/>
                          <w:sz w:val="27"/>
                          <w:szCs w:val="27"/>
                          <w:lang w:val="en-IN" w:eastAsia="en-IN"/>
                        </w:rPr>
                      </w:pPr>
                    </w:p>
                    <w:p w14:paraId="73A4B1EC" w14:textId="77777777" w:rsidR="00FB3596" w:rsidRDefault="00FB3596" w:rsidP="00EB2085">
                      <w:pPr>
                        <w:rPr>
                          <w:rStyle w:val="Strong"/>
                          <w:rFonts w:ascii="Roboto" w:eastAsia="Times New Roman" w:hAnsi="Roboto" w:cs="Times New Roman"/>
                          <w:color w:val="222222"/>
                          <w:sz w:val="27"/>
                          <w:szCs w:val="27"/>
                          <w:lang w:val="en-IN" w:eastAsia="en-IN"/>
                        </w:rPr>
                      </w:pPr>
                    </w:p>
                    <w:p w14:paraId="104AAB04" w14:textId="77777777" w:rsidR="00FB3596" w:rsidRPr="0093030D" w:rsidRDefault="00FB3596" w:rsidP="00EB2085">
                      <w:pPr>
                        <w:rPr>
                          <w:lang w:val="en-IN"/>
                        </w:rPr>
                      </w:pPr>
                    </w:p>
                    <w:p w14:paraId="1B8F6ABC" w14:textId="77777777" w:rsidR="00FB3596" w:rsidRDefault="00FB3596" w:rsidP="00EB2085"/>
                  </w:txbxContent>
                </v:textbox>
              </v:shape>
            </w:pict>
          </mc:Fallback>
        </mc:AlternateContent>
      </w:r>
    </w:p>
    <w:p w14:paraId="6A6A59AF" w14:textId="77777777" w:rsidR="00EB2085" w:rsidRDefault="00EB2085" w:rsidP="00EB2085">
      <w:pPr>
        <w:rPr>
          <w:color w:val="D0300F" w:themeColor="accent6" w:themeShade="BF"/>
        </w:rPr>
      </w:pPr>
    </w:p>
    <w:p w14:paraId="0CFF875D" w14:textId="77777777" w:rsidR="00EB2085" w:rsidRDefault="00EB2085" w:rsidP="00EB2085">
      <w:pPr>
        <w:rPr>
          <w:color w:val="D0300F" w:themeColor="accent6" w:themeShade="BF"/>
        </w:rPr>
      </w:pPr>
    </w:p>
    <w:p w14:paraId="41F8A6C5" w14:textId="77777777" w:rsidR="00EB2085" w:rsidRDefault="00EB2085" w:rsidP="00EB2085">
      <w:pPr>
        <w:rPr>
          <w:color w:val="D0300F" w:themeColor="accent6" w:themeShade="BF"/>
        </w:rPr>
      </w:pPr>
    </w:p>
    <w:p w14:paraId="7B229EF1" w14:textId="77777777" w:rsidR="00EB2085" w:rsidRDefault="00EB2085" w:rsidP="00EB2085">
      <w:pPr>
        <w:rPr>
          <w:color w:val="D0300F" w:themeColor="accent6" w:themeShade="BF"/>
        </w:rPr>
      </w:pPr>
    </w:p>
    <w:p w14:paraId="7A387969" w14:textId="77777777" w:rsidR="00EB2085" w:rsidRDefault="00EB2085" w:rsidP="00EB2085">
      <w:pPr>
        <w:rPr>
          <w:color w:val="D0300F" w:themeColor="accent6" w:themeShade="BF"/>
        </w:rPr>
      </w:pPr>
    </w:p>
    <w:p w14:paraId="6396A6B5" w14:textId="77777777" w:rsidR="00EB2085" w:rsidRDefault="00EB2085" w:rsidP="00EB2085">
      <w:pPr>
        <w:rPr>
          <w:color w:val="D0300F" w:themeColor="accent6" w:themeShade="BF"/>
        </w:rPr>
      </w:pPr>
    </w:p>
    <w:p w14:paraId="25864772" w14:textId="77777777" w:rsidR="00EB2085" w:rsidRDefault="00EB2085" w:rsidP="00EB2085">
      <w:pPr>
        <w:rPr>
          <w:color w:val="D0300F" w:themeColor="accent6" w:themeShade="BF"/>
        </w:rPr>
      </w:pPr>
    </w:p>
    <w:p w14:paraId="2B6FA427" w14:textId="77777777" w:rsidR="00EB2085" w:rsidRDefault="00EB2085" w:rsidP="00EB2085">
      <w:pPr>
        <w:rPr>
          <w:color w:val="D0300F" w:themeColor="accent6" w:themeShade="BF"/>
        </w:rPr>
      </w:pPr>
    </w:p>
    <w:p w14:paraId="74F9276F" w14:textId="77777777" w:rsidR="00EB2085" w:rsidRDefault="00EB2085" w:rsidP="00EB2085">
      <w:pPr>
        <w:rPr>
          <w:color w:val="D0300F" w:themeColor="accent6" w:themeShade="BF"/>
        </w:rPr>
      </w:pPr>
    </w:p>
    <w:p w14:paraId="156AC12B" w14:textId="77777777" w:rsidR="00EB2085" w:rsidRDefault="00EB2085" w:rsidP="00EB2085">
      <w:pPr>
        <w:rPr>
          <w:color w:val="D0300F" w:themeColor="accent6" w:themeShade="BF"/>
        </w:rPr>
      </w:pPr>
    </w:p>
    <w:p w14:paraId="3B813B34" w14:textId="77777777" w:rsidR="00EB2085" w:rsidRDefault="00EB2085" w:rsidP="00EB2085">
      <w:pPr>
        <w:rPr>
          <w:color w:val="D0300F" w:themeColor="accent6" w:themeShade="BF"/>
        </w:rPr>
      </w:pPr>
    </w:p>
    <w:p w14:paraId="67C916A6" w14:textId="77777777" w:rsidR="00EB2085" w:rsidRDefault="00EB2085" w:rsidP="00EB2085">
      <w:pPr>
        <w:rPr>
          <w:color w:val="D0300F" w:themeColor="accent6" w:themeShade="BF"/>
        </w:rPr>
      </w:pPr>
    </w:p>
    <w:p w14:paraId="2876D990" w14:textId="77777777" w:rsidR="00EB2085" w:rsidRDefault="00EB2085" w:rsidP="00EB2085">
      <w:pPr>
        <w:rPr>
          <w:color w:val="D0300F" w:themeColor="accent6" w:themeShade="BF"/>
        </w:rPr>
      </w:pPr>
    </w:p>
    <w:p w14:paraId="72853B6E" w14:textId="77777777" w:rsidR="00EB2085" w:rsidRDefault="00EB2085" w:rsidP="00EB2085">
      <w:pPr>
        <w:rPr>
          <w:color w:val="D0300F" w:themeColor="accent6" w:themeShade="BF"/>
        </w:rPr>
      </w:pPr>
    </w:p>
    <w:p w14:paraId="7C45EE28" w14:textId="77777777" w:rsidR="00EB2085" w:rsidRDefault="00EB2085" w:rsidP="00EB2085">
      <w:pPr>
        <w:rPr>
          <w:color w:val="D0300F" w:themeColor="accent6" w:themeShade="BF"/>
        </w:rPr>
      </w:pPr>
    </w:p>
    <w:p w14:paraId="21CE76D5" w14:textId="77777777" w:rsidR="00EB2085" w:rsidRDefault="00EB2085" w:rsidP="00EB2085">
      <w:pPr>
        <w:rPr>
          <w:color w:val="D0300F" w:themeColor="accent6" w:themeShade="BF"/>
        </w:rPr>
      </w:pPr>
    </w:p>
    <w:p w14:paraId="08B19E6D" w14:textId="77777777" w:rsidR="00EB2085" w:rsidRDefault="00EB2085" w:rsidP="00EB2085">
      <w:pPr>
        <w:rPr>
          <w:color w:val="D0300F" w:themeColor="accent6" w:themeShade="BF"/>
        </w:rPr>
      </w:pPr>
    </w:p>
    <w:p w14:paraId="2117754B" w14:textId="77777777" w:rsidR="00EB2085" w:rsidRDefault="00EB2085" w:rsidP="00EB2085">
      <w:pPr>
        <w:rPr>
          <w:color w:val="D0300F" w:themeColor="accent6" w:themeShade="BF"/>
        </w:rPr>
      </w:pPr>
    </w:p>
    <w:p w14:paraId="1BFB92D8" w14:textId="77777777" w:rsidR="00EB2085" w:rsidRDefault="00EB2085" w:rsidP="00EB2085">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2220416" behindDoc="0" locked="0" layoutInCell="1" allowOverlap="1" wp14:anchorId="36D1D77B" wp14:editId="2B444A59">
                <wp:simplePos x="0" y="0"/>
                <wp:positionH relativeFrom="column">
                  <wp:posOffset>-1441873</wp:posOffset>
                </wp:positionH>
                <wp:positionV relativeFrom="paragraph">
                  <wp:posOffset>379730</wp:posOffset>
                </wp:positionV>
                <wp:extent cx="7089140" cy="652780"/>
                <wp:effectExtent l="0" t="0" r="0" b="0"/>
                <wp:wrapNone/>
                <wp:docPr id="735" name="Parallelogram 735"/>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E5D33"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244A627E"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D77B" id="Parallelogram 735" o:spid="_x0000_s1280" type="#_x0000_t7" style="position:absolute;margin-left:-113.55pt;margin-top:29.9pt;width:558.2pt;height:51.4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" adj="1379" fillcolor="#ffc40c [3208]" stroked="f" strokeweight="3pt">
                <v:textbox>
                  <w:txbxContent>
                    <w:p w14:paraId="67FE5D33"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244A627E" w14:textId="77777777" w:rsidR="00FB3596" w:rsidRDefault="00FB3596" w:rsidP="00EB2085">
                      <w:pPr>
                        <w:jc w:val="center"/>
                      </w:pPr>
                    </w:p>
                  </w:txbxContent>
                </v:textbox>
              </v:shape>
            </w:pict>
          </mc:Fallback>
        </mc:AlternateContent>
      </w:r>
    </w:p>
    <w:p w14:paraId="1D3D1EB8"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80832" behindDoc="0" locked="0" layoutInCell="1" allowOverlap="1" wp14:anchorId="75E508CD" wp14:editId="6E8FA3D2">
                <wp:simplePos x="0" y="0"/>
                <wp:positionH relativeFrom="column">
                  <wp:posOffset>5565775</wp:posOffset>
                </wp:positionH>
                <wp:positionV relativeFrom="paragraph">
                  <wp:posOffset>240877</wp:posOffset>
                </wp:positionV>
                <wp:extent cx="1417320" cy="281940"/>
                <wp:effectExtent l="0" t="0" r="0" b="3810"/>
                <wp:wrapNone/>
                <wp:docPr id="736" name="Text Box 736"/>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4B14401"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508CD" id="Text Box 736" o:spid="_x0000_s1281" type="#_x0000_t202" style="position:absolute;margin-left:438.25pt;margin-top:18.95pt;width:111.6pt;height:22.2pt;z-index:25228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" filled="f" stroked="f">
                <v:textbox>
                  <w:txbxContent>
                    <w:p w14:paraId="54B14401"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21440" behindDoc="0" locked="0" layoutInCell="1" allowOverlap="1" wp14:anchorId="178C992A" wp14:editId="07DCAD10">
                <wp:simplePos x="0" y="0"/>
                <wp:positionH relativeFrom="column">
                  <wp:posOffset>5330613</wp:posOffset>
                </wp:positionH>
                <wp:positionV relativeFrom="paragraph">
                  <wp:posOffset>56515</wp:posOffset>
                </wp:positionV>
                <wp:extent cx="7089140" cy="652780"/>
                <wp:effectExtent l="0" t="0" r="0" b="0"/>
                <wp:wrapNone/>
                <wp:docPr id="737" name="Parallelogram 737"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5A31" id="Parallelogram 737" o:spid="_x0000_s1026" type="#_x0000_t7" alt="Title: Shape" style="position:absolute;margin-left:419.75pt;margin-top:4.45pt;width:558.2pt;height:51.4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" adj="1379" fillcolor="#333 [3204]" stroked="f" strokeweight="3pt"/>
            </w:pict>
          </mc:Fallback>
        </mc:AlternateContent>
      </w:r>
    </w:p>
    <w:p w14:paraId="4CD03FCD" w14:textId="77777777" w:rsidR="00EB2085" w:rsidRDefault="00EB2085" w:rsidP="00EB2085">
      <w:pPr>
        <w:rPr>
          <w:color w:val="D0300F" w:themeColor="accent6" w:themeShade="BF"/>
        </w:rPr>
      </w:pPr>
    </w:p>
    <w:p w14:paraId="6C2C75D5" w14:textId="77777777" w:rsidR="00EB2085" w:rsidRDefault="00EB2085" w:rsidP="00EB2085">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231680" behindDoc="0" locked="0" layoutInCell="1" allowOverlap="1" wp14:anchorId="37E7F942" wp14:editId="59522687">
                <wp:simplePos x="0" y="0"/>
                <wp:positionH relativeFrom="column">
                  <wp:posOffset>-129540</wp:posOffset>
                </wp:positionH>
                <wp:positionV relativeFrom="paragraph">
                  <wp:posOffset>-3535045</wp:posOffset>
                </wp:positionV>
                <wp:extent cx="1805940" cy="1790700"/>
                <wp:effectExtent l="0" t="0" r="3810" b="0"/>
                <wp:wrapNone/>
                <wp:docPr id="738" name="Rectangle: Single Corner Snipped 738"/>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AB81A"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7F942" id="Rectangle: Single Corner Snipped 738" o:spid="_x0000_s1282" style="position:absolute;margin-left:-10.2pt;margin-top:-278.35pt;width:142.2pt;height:141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2F8AB81A"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232704" behindDoc="0" locked="0" layoutInCell="1" allowOverlap="1" wp14:anchorId="3F9CE2CF" wp14:editId="00B5E9E8">
                <wp:simplePos x="0" y="0"/>
                <wp:positionH relativeFrom="column">
                  <wp:posOffset>4472940</wp:posOffset>
                </wp:positionH>
                <wp:positionV relativeFrom="paragraph">
                  <wp:posOffset>-8663306</wp:posOffset>
                </wp:positionV>
                <wp:extent cx="2435860" cy="2400300"/>
                <wp:effectExtent l="0" t="0" r="2540" b="0"/>
                <wp:wrapNone/>
                <wp:docPr id="739" name="Rectangle: Single Corner Snipped 739"/>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C579D6" w14:textId="77777777" w:rsidR="00FB3596" w:rsidRDefault="00FB3596" w:rsidP="00EB2085">
                            <w:pPr>
                              <w:pStyle w:val="Heading3"/>
                              <w:spacing w:before="0"/>
                              <w:jc w:val="left"/>
                              <w:rPr>
                                <w:color w:val="FFC40C" w:themeColor="accent5"/>
                                <w:sz w:val="34"/>
                                <w:szCs w:val="34"/>
                                <w:lang w:val="en-IN"/>
                              </w:rPr>
                            </w:pPr>
                          </w:p>
                          <w:p w14:paraId="6DDFF004"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4307AB3C"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1840F849"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CE2CF" id="Rectangle: Single Corner Snipped 739" o:spid="_x0000_s1283" style="position:absolute;margin-left:352.2pt;margin-top:-682.15pt;width:191.8pt;height:189pt;flip:x y;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77C579D6" w14:textId="77777777" w:rsidR="00FB3596" w:rsidRDefault="00FB3596" w:rsidP="00EB2085">
                      <w:pPr>
                        <w:pStyle w:val="Heading3"/>
                        <w:spacing w:before="0"/>
                        <w:jc w:val="left"/>
                        <w:rPr>
                          <w:color w:val="FFC40C" w:themeColor="accent5"/>
                          <w:sz w:val="34"/>
                          <w:szCs w:val="34"/>
                          <w:lang w:val="en-IN"/>
                        </w:rPr>
                      </w:pPr>
                    </w:p>
                    <w:p w14:paraId="6DDFF004"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4307AB3C"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1840F849"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230656" behindDoc="0" locked="0" layoutInCell="1" allowOverlap="1" wp14:anchorId="5DDB206D" wp14:editId="3A77E9D0">
                <wp:simplePos x="0" y="0"/>
                <wp:positionH relativeFrom="column">
                  <wp:posOffset>1089660</wp:posOffset>
                </wp:positionH>
                <wp:positionV relativeFrom="paragraph">
                  <wp:posOffset>-6918325</wp:posOffset>
                </wp:positionV>
                <wp:extent cx="3981450" cy="3981450"/>
                <wp:effectExtent l="0" t="0" r="0" b="0"/>
                <wp:wrapNone/>
                <wp:docPr id="740" name="Rectangle: Diagonal Corners Snipped 740"/>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1DA0B"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396A374"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B206D" id="Rectangle: Diagonal Corners Snipped 740" o:spid="_x0000_s1284" style="position:absolute;margin-left:85.8pt;margin-top:-544.75pt;width:313.5pt;height:313.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E23ns/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0F81DA0B"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0396A374"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36800" behindDoc="0" locked="0" layoutInCell="1" allowOverlap="1" wp14:anchorId="2551AB4D" wp14:editId="4925818A">
                <wp:simplePos x="0" y="0"/>
                <wp:positionH relativeFrom="column">
                  <wp:posOffset>0</wp:posOffset>
                </wp:positionH>
                <wp:positionV relativeFrom="paragraph">
                  <wp:posOffset>-259080</wp:posOffset>
                </wp:positionV>
                <wp:extent cx="3147060" cy="2560320"/>
                <wp:effectExtent l="0" t="0" r="0" b="0"/>
                <wp:wrapNone/>
                <wp:docPr id="741" name="Rectangle: Single Corner Snipped 741"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09493F" w14:textId="77777777" w:rsidR="00FB3596" w:rsidRDefault="00FB3596" w:rsidP="00EB2085">
                            <w:pPr>
                              <w:pStyle w:val="Heading1"/>
                              <w:rPr>
                                <w:color w:val="571745" w:themeColor="text2"/>
                              </w:rPr>
                            </w:pPr>
                          </w:p>
                          <w:p w14:paraId="104BC0E5" w14:textId="4BBD9358" w:rsidR="00FB3596" w:rsidRPr="00F7167D" w:rsidRDefault="00FB3596" w:rsidP="00EB2085">
                            <w:pPr>
                              <w:pStyle w:val="Heading1"/>
                            </w:pPr>
                            <w:r>
                              <w:rPr>
                                <w:color w:val="571745" w:themeColor="text2"/>
                              </w:rPr>
                              <w:t>COMMAND 27</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AB4D" id="Rectangle: Single Corner Snipped 741" o:spid="_x0000_s1285" alt="Title: Shape" style="position:absolute;margin-left:0;margin-top:-20.4pt;width:247.8pt;height:201.6pt;flip:y;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JrqdgX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4509493F" w14:textId="77777777" w:rsidR="00FB3596" w:rsidRDefault="00FB3596" w:rsidP="00EB2085">
                      <w:pPr>
                        <w:pStyle w:val="Heading1"/>
                        <w:rPr>
                          <w:color w:val="571745" w:themeColor="text2"/>
                        </w:rPr>
                      </w:pPr>
                    </w:p>
                    <w:p w14:paraId="104BC0E5" w14:textId="4BBD9358" w:rsidR="00FB3596" w:rsidRPr="00F7167D" w:rsidRDefault="00FB3596" w:rsidP="00EB2085">
                      <w:pPr>
                        <w:pStyle w:val="Heading1"/>
                      </w:pPr>
                      <w:r>
                        <w:rPr>
                          <w:color w:val="571745" w:themeColor="text2"/>
                        </w:rPr>
                        <w:t>COMMAND 27</w:t>
                      </w:r>
                    </w:p>
                  </w:txbxContent>
                </v:textbox>
              </v:shape>
            </w:pict>
          </mc:Fallback>
        </mc:AlternateContent>
      </w:r>
      <w:r>
        <w:rPr>
          <w:noProof/>
          <w:color w:val="D0300F" w:themeColor="accent6" w:themeShade="BF"/>
        </w:rPr>
        <mc:AlternateContent>
          <mc:Choice Requires="wps">
            <w:drawing>
              <wp:anchor distT="0" distB="0" distL="114300" distR="114300" simplePos="0" relativeHeight="252229632" behindDoc="0" locked="0" layoutInCell="1" allowOverlap="1" wp14:anchorId="3EE7596F" wp14:editId="4C5ECA0B">
                <wp:simplePos x="0" y="0"/>
                <wp:positionH relativeFrom="margin">
                  <wp:posOffset>6426200</wp:posOffset>
                </wp:positionH>
                <wp:positionV relativeFrom="margin">
                  <wp:posOffset>1318260</wp:posOffset>
                </wp:positionV>
                <wp:extent cx="1356995" cy="868680"/>
                <wp:effectExtent l="0" t="0" r="0" b="7620"/>
                <wp:wrapNone/>
                <wp:docPr id="742"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4533BDD9"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EE7596F" id="_x0000_s1286" style="position:absolute;margin-left:506pt;margin-top:103.8pt;width:106.85pt;height:68.4pt;rotation:180;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4533BDD9"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00B16ED5" w14:textId="34F61116" w:rsidR="00EB2085" w:rsidRPr="00127C5F" w:rsidRDefault="00276180"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238848" behindDoc="0" locked="0" layoutInCell="1" allowOverlap="1" wp14:anchorId="61B3CEE5" wp14:editId="5E603D61">
                <wp:simplePos x="0" y="0"/>
                <wp:positionH relativeFrom="column">
                  <wp:posOffset>1219200</wp:posOffset>
                </wp:positionH>
                <wp:positionV relativeFrom="paragraph">
                  <wp:posOffset>4125595</wp:posOffset>
                </wp:positionV>
                <wp:extent cx="5672455" cy="2540000"/>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5672455" cy="25400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B71DC78" w14:textId="77777777" w:rsidR="00FB3596" w:rsidRDefault="00FB3596" w:rsidP="00EB2085">
                            <w:pPr>
                              <w:rPr>
                                <w:noProof/>
                              </w:rPr>
                            </w:pPr>
                          </w:p>
                          <w:p w14:paraId="2A23A69C" w14:textId="74B04263" w:rsidR="00FB3596" w:rsidRDefault="00FB3596" w:rsidP="00EB2085">
                            <w:r>
                              <w:rPr>
                                <w:noProof/>
                              </w:rPr>
                              <w:drawing>
                                <wp:inline distT="0" distB="0" distL="0" distR="0" wp14:anchorId="28EFBCFD" wp14:editId="10AD8EF6">
                                  <wp:extent cx="8112191" cy="1581150"/>
                                  <wp:effectExtent l="0" t="0" r="3175"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34063" cy="15854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3CEE5" id="Text Box 746" o:spid="_x0000_s1287" type="#_x0000_t202" style="position:absolute;margin-left:96pt;margin-top:324.85pt;width:446.65pt;height:200pt;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" filled="f" stroked="f">
                <v:textbox>
                  <w:txbxContent>
                    <w:p w14:paraId="0B71DC78" w14:textId="77777777" w:rsidR="00FB3596" w:rsidRDefault="00FB3596" w:rsidP="00EB2085">
                      <w:pPr>
                        <w:rPr>
                          <w:noProof/>
                        </w:rPr>
                      </w:pPr>
                    </w:p>
                    <w:p w14:paraId="2A23A69C" w14:textId="74B04263" w:rsidR="00FB3596" w:rsidRDefault="00FB3596" w:rsidP="00EB2085">
                      <w:r>
                        <w:rPr>
                          <w:noProof/>
                        </w:rPr>
                        <w:drawing>
                          <wp:inline distT="0" distB="0" distL="0" distR="0" wp14:anchorId="28EFBCFD" wp14:editId="10AD8EF6">
                            <wp:extent cx="8112191" cy="1581150"/>
                            <wp:effectExtent l="0" t="0" r="3175"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34063" cy="1585413"/>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237824" behindDoc="0" locked="0" layoutInCell="1" allowOverlap="1" wp14:anchorId="0B576AE1" wp14:editId="0E8C4A12">
                <wp:simplePos x="0" y="0"/>
                <wp:positionH relativeFrom="column">
                  <wp:posOffset>2355850</wp:posOffset>
                </wp:positionH>
                <wp:positionV relativeFrom="paragraph">
                  <wp:posOffset>1403985</wp:posOffset>
                </wp:positionV>
                <wp:extent cx="3727450" cy="2241550"/>
                <wp:effectExtent l="0" t="0" r="0" b="6350"/>
                <wp:wrapNone/>
                <wp:docPr id="748" name="Text Box 748"/>
                <wp:cNvGraphicFramePr/>
                <a:graphic xmlns:a="http://schemas.openxmlformats.org/drawingml/2006/main">
                  <a:graphicData uri="http://schemas.microsoft.com/office/word/2010/wordprocessingShape">
                    <wps:wsp>
                      <wps:cNvSpPr txBox="1"/>
                      <wps:spPr>
                        <a:xfrm>
                          <a:off x="0" y="0"/>
                          <a:ext cx="3727450" cy="22415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23F2E2" w14:textId="77777777" w:rsidR="00FB3596" w:rsidRPr="00276180" w:rsidRDefault="00FB3596" w:rsidP="00276180">
                            <w:pPr>
                              <w:pStyle w:val="Heading2"/>
                              <w:rPr>
                                <w:rFonts w:ascii="Arial" w:hAnsi="Arial" w:cs="Arial"/>
                                <w:b/>
                                <w:bCs/>
                                <w:color w:val="2D3748"/>
                                <w:sz w:val="27"/>
                                <w:szCs w:val="27"/>
                              </w:rPr>
                            </w:pPr>
                            <w:r w:rsidRPr="00276180">
                              <w:rPr>
                                <w:rStyle w:val="Strong"/>
                                <w:rFonts w:ascii="Arial" w:hAnsi="Arial" w:cs="Arial"/>
                                <w:color w:val="2D3748"/>
                                <w:sz w:val="27"/>
                                <w:szCs w:val="27"/>
                              </w:rPr>
                              <w:t>free Command</w:t>
                            </w:r>
                          </w:p>
                          <w:p w14:paraId="2329B3C7" w14:textId="77777777" w:rsidR="00FB3596" w:rsidRPr="00276180" w:rsidRDefault="00FB3596" w:rsidP="00276180">
                            <w:pPr>
                              <w:pStyle w:val="NormalWeb"/>
                              <w:spacing w:before="0" w:beforeAutospacing="0"/>
                              <w:jc w:val="both"/>
                              <w:rPr>
                                <w:rFonts w:ascii="Arial" w:hAnsi="Arial" w:cs="Arial"/>
                                <w:b/>
                                <w:bCs/>
                                <w:color w:val="2D3748"/>
                                <w:sz w:val="27"/>
                                <w:szCs w:val="27"/>
                              </w:rPr>
                            </w:pPr>
                            <w:r w:rsidRPr="00276180">
                              <w:rPr>
                                <w:rFonts w:ascii="Arial" w:hAnsi="Arial" w:cs="Arial"/>
                                <w:b/>
                                <w:bCs/>
                                <w:color w:val="2D3748"/>
                                <w:sz w:val="27"/>
                                <w:szCs w:val="27"/>
                              </w:rPr>
                              <w:t xml:space="preserve">The free command-line utility provides users with a summary of the total available free space on the computer. More so, it also displays the total amount of used memory of the </w:t>
                            </w:r>
                            <w:proofErr w:type="gramStart"/>
                            <w:r w:rsidRPr="00276180">
                              <w:rPr>
                                <w:rFonts w:ascii="Arial" w:hAnsi="Arial" w:cs="Arial"/>
                                <w:b/>
                                <w:bCs/>
                                <w:color w:val="2D3748"/>
                                <w:sz w:val="27"/>
                                <w:szCs w:val="27"/>
                              </w:rPr>
                              <w:t>Random Access</w:t>
                            </w:r>
                            <w:proofErr w:type="gramEnd"/>
                            <w:r w:rsidRPr="00276180">
                              <w:rPr>
                                <w:rFonts w:ascii="Arial" w:hAnsi="Arial" w:cs="Arial"/>
                                <w:b/>
                                <w:bCs/>
                                <w:color w:val="2D3748"/>
                                <w:sz w:val="27"/>
                                <w:szCs w:val="27"/>
                              </w:rPr>
                              <w:t xml:space="preserve"> Memory (RAM) and the swap memory on the computer. Using the free command will also present the buffers leveraged by the kernel.</w:t>
                            </w:r>
                          </w:p>
                          <w:p w14:paraId="2A2164CB" w14:textId="77777777" w:rsidR="00FB3596" w:rsidRPr="00276180" w:rsidRDefault="00FB3596" w:rsidP="00EB2085">
                            <w:pPr>
                              <w:rPr>
                                <w:rStyle w:val="Strong"/>
                                <w:rFonts w:ascii="Arial" w:eastAsia="Times New Roman" w:hAnsi="Arial" w:cs="Arial"/>
                                <w:color w:val="222222"/>
                                <w:sz w:val="27"/>
                                <w:szCs w:val="27"/>
                                <w:lang w:val="en-IN" w:eastAsia="en-IN"/>
                              </w:rPr>
                            </w:pPr>
                          </w:p>
                          <w:p w14:paraId="5E247A0A" w14:textId="77777777" w:rsidR="00FB3596" w:rsidRPr="00276180" w:rsidRDefault="00FB3596" w:rsidP="00EB2085">
                            <w:pPr>
                              <w:rPr>
                                <w:rStyle w:val="Strong"/>
                                <w:rFonts w:ascii="Arial" w:eastAsia="Times New Roman" w:hAnsi="Arial" w:cs="Arial"/>
                                <w:color w:val="222222"/>
                                <w:sz w:val="27"/>
                                <w:szCs w:val="27"/>
                                <w:lang w:val="en-IN" w:eastAsia="en-IN"/>
                              </w:rPr>
                            </w:pPr>
                          </w:p>
                          <w:p w14:paraId="386AB79C" w14:textId="77777777" w:rsidR="00FB3596" w:rsidRPr="00276180" w:rsidRDefault="00FB3596" w:rsidP="00EB2085">
                            <w:pPr>
                              <w:rPr>
                                <w:rStyle w:val="Strong"/>
                                <w:rFonts w:ascii="Arial" w:eastAsia="Times New Roman" w:hAnsi="Arial" w:cs="Arial"/>
                                <w:color w:val="222222"/>
                                <w:sz w:val="27"/>
                                <w:szCs w:val="27"/>
                                <w:lang w:val="en-IN" w:eastAsia="en-IN"/>
                              </w:rPr>
                            </w:pPr>
                          </w:p>
                          <w:p w14:paraId="7112BDAD" w14:textId="77777777" w:rsidR="00FB3596" w:rsidRPr="00276180" w:rsidRDefault="00FB3596" w:rsidP="00EB2085">
                            <w:pPr>
                              <w:rPr>
                                <w:rStyle w:val="Strong"/>
                                <w:rFonts w:ascii="Roboto" w:eastAsia="Times New Roman" w:hAnsi="Roboto" w:cs="Times New Roman"/>
                                <w:color w:val="222222"/>
                                <w:sz w:val="27"/>
                                <w:szCs w:val="27"/>
                                <w:lang w:val="en-IN" w:eastAsia="en-IN"/>
                              </w:rPr>
                            </w:pPr>
                            <w:r w:rsidRPr="00276180">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7703862A"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5D3EDDE3"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4FD32535"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724730A0"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30216A2E"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0CF32A86"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67B318EA" w14:textId="77777777" w:rsidR="00FB3596" w:rsidRPr="00276180" w:rsidRDefault="00FB3596" w:rsidP="00EB2085">
                            <w:pPr>
                              <w:rPr>
                                <w:b/>
                                <w:bCs/>
                                <w:sz w:val="27"/>
                                <w:szCs w:val="27"/>
                                <w:lang w:val="en-IN"/>
                              </w:rPr>
                            </w:pPr>
                          </w:p>
                          <w:p w14:paraId="5CCFB8B9" w14:textId="77777777" w:rsidR="00FB3596" w:rsidRPr="00276180" w:rsidRDefault="00FB3596" w:rsidP="00EB2085">
                            <w:pPr>
                              <w:rPr>
                                <w:b/>
                                <w:bCs/>
                                <w:sz w:val="27"/>
                                <w:szCs w:val="2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76AE1" id="Text Box 748" o:spid="_x0000_s1288" type="#_x0000_t202" style="position:absolute;margin-left:185.5pt;margin-top:110.55pt;width:293.5pt;height:176.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" filled="f" stroked="f">
                <v:textbox>
                  <w:txbxContent>
                    <w:p w14:paraId="6923F2E2" w14:textId="77777777" w:rsidR="00FB3596" w:rsidRPr="00276180" w:rsidRDefault="00FB3596" w:rsidP="00276180">
                      <w:pPr>
                        <w:pStyle w:val="Heading2"/>
                        <w:rPr>
                          <w:rFonts w:ascii="Arial" w:hAnsi="Arial" w:cs="Arial"/>
                          <w:b/>
                          <w:bCs/>
                          <w:color w:val="2D3748"/>
                          <w:sz w:val="27"/>
                          <w:szCs w:val="27"/>
                        </w:rPr>
                      </w:pPr>
                      <w:r w:rsidRPr="00276180">
                        <w:rPr>
                          <w:rStyle w:val="Strong"/>
                          <w:rFonts w:ascii="Arial" w:hAnsi="Arial" w:cs="Arial"/>
                          <w:color w:val="2D3748"/>
                          <w:sz w:val="27"/>
                          <w:szCs w:val="27"/>
                        </w:rPr>
                        <w:t>free Command</w:t>
                      </w:r>
                    </w:p>
                    <w:p w14:paraId="2329B3C7" w14:textId="77777777" w:rsidR="00FB3596" w:rsidRPr="00276180" w:rsidRDefault="00FB3596" w:rsidP="00276180">
                      <w:pPr>
                        <w:pStyle w:val="NormalWeb"/>
                        <w:spacing w:before="0" w:beforeAutospacing="0"/>
                        <w:jc w:val="both"/>
                        <w:rPr>
                          <w:rFonts w:ascii="Arial" w:hAnsi="Arial" w:cs="Arial"/>
                          <w:b/>
                          <w:bCs/>
                          <w:color w:val="2D3748"/>
                          <w:sz w:val="27"/>
                          <w:szCs w:val="27"/>
                        </w:rPr>
                      </w:pPr>
                      <w:r w:rsidRPr="00276180">
                        <w:rPr>
                          <w:rFonts w:ascii="Arial" w:hAnsi="Arial" w:cs="Arial"/>
                          <w:b/>
                          <w:bCs/>
                          <w:color w:val="2D3748"/>
                          <w:sz w:val="27"/>
                          <w:szCs w:val="27"/>
                        </w:rPr>
                        <w:t xml:space="preserve">The free command-line utility provides users with a summary of the total available free space on the computer. More so, it also displays the total amount of used memory of the </w:t>
                      </w:r>
                      <w:proofErr w:type="gramStart"/>
                      <w:r w:rsidRPr="00276180">
                        <w:rPr>
                          <w:rFonts w:ascii="Arial" w:hAnsi="Arial" w:cs="Arial"/>
                          <w:b/>
                          <w:bCs/>
                          <w:color w:val="2D3748"/>
                          <w:sz w:val="27"/>
                          <w:szCs w:val="27"/>
                        </w:rPr>
                        <w:t>Random Access</w:t>
                      </w:r>
                      <w:proofErr w:type="gramEnd"/>
                      <w:r w:rsidRPr="00276180">
                        <w:rPr>
                          <w:rFonts w:ascii="Arial" w:hAnsi="Arial" w:cs="Arial"/>
                          <w:b/>
                          <w:bCs/>
                          <w:color w:val="2D3748"/>
                          <w:sz w:val="27"/>
                          <w:szCs w:val="27"/>
                        </w:rPr>
                        <w:t xml:space="preserve"> Memory (RAM) and the swap memory on the computer. Using the free command will also present the buffers leveraged by the kernel.</w:t>
                      </w:r>
                    </w:p>
                    <w:p w14:paraId="2A2164CB" w14:textId="77777777" w:rsidR="00FB3596" w:rsidRPr="00276180" w:rsidRDefault="00FB3596" w:rsidP="00EB2085">
                      <w:pPr>
                        <w:rPr>
                          <w:rStyle w:val="Strong"/>
                          <w:rFonts w:ascii="Arial" w:eastAsia="Times New Roman" w:hAnsi="Arial" w:cs="Arial"/>
                          <w:color w:val="222222"/>
                          <w:sz w:val="27"/>
                          <w:szCs w:val="27"/>
                          <w:lang w:val="en-IN" w:eastAsia="en-IN"/>
                        </w:rPr>
                      </w:pPr>
                    </w:p>
                    <w:p w14:paraId="5E247A0A" w14:textId="77777777" w:rsidR="00FB3596" w:rsidRPr="00276180" w:rsidRDefault="00FB3596" w:rsidP="00EB2085">
                      <w:pPr>
                        <w:rPr>
                          <w:rStyle w:val="Strong"/>
                          <w:rFonts w:ascii="Arial" w:eastAsia="Times New Roman" w:hAnsi="Arial" w:cs="Arial"/>
                          <w:color w:val="222222"/>
                          <w:sz w:val="27"/>
                          <w:szCs w:val="27"/>
                          <w:lang w:val="en-IN" w:eastAsia="en-IN"/>
                        </w:rPr>
                      </w:pPr>
                    </w:p>
                    <w:p w14:paraId="386AB79C" w14:textId="77777777" w:rsidR="00FB3596" w:rsidRPr="00276180" w:rsidRDefault="00FB3596" w:rsidP="00EB2085">
                      <w:pPr>
                        <w:rPr>
                          <w:rStyle w:val="Strong"/>
                          <w:rFonts w:ascii="Arial" w:eastAsia="Times New Roman" w:hAnsi="Arial" w:cs="Arial"/>
                          <w:color w:val="222222"/>
                          <w:sz w:val="27"/>
                          <w:szCs w:val="27"/>
                          <w:lang w:val="en-IN" w:eastAsia="en-IN"/>
                        </w:rPr>
                      </w:pPr>
                    </w:p>
                    <w:p w14:paraId="7112BDAD" w14:textId="77777777" w:rsidR="00FB3596" w:rsidRPr="00276180" w:rsidRDefault="00FB3596" w:rsidP="00EB2085">
                      <w:pPr>
                        <w:rPr>
                          <w:rStyle w:val="Strong"/>
                          <w:rFonts w:ascii="Roboto" w:eastAsia="Times New Roman" w:hAnsi="Roboto" w:cs="Times New Roman"/>
                          <w:color w:val="222222"/>
                          <w:sz w:val="27"/>
                          <w:szCs w:val="27"/>
                          <w:lang w:val="en-IN" w:eastAsia="en-IN"/>
                        </w:rPr>
                      </w:pPr>
                      <w:r w:rsidRPr="00276180">
                        <w:rPr>
                          <w:rStyle w:val="Strong"/>
                          <w:rFonts w:ascii="Arial" w:eastAsia="Times New Roman" w:hAnsi="Arial" w:cs="Arial"/>
                          <w:color w:val="222222"/>
                          <w:sz w:val="27"/>
                          <w:szCs w:val="27"/>
                          <w:lang w:val="en-IN" w:eastAsia="en-IN"/>
                        </w:rPr>
                        <w:t>From the following command we can understand that the system is up and running for the last 13 mins.</w:t>
                      </w:r>
                    </w:p>
                    <w:p w14:paraId="7703862A"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5D3EDDE3"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4FD32535"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724730A0"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30216A2E"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0CF32A86" w14:textId="77777777" w:rsidR="00FB3596" w:rsidRPr="00276180" w:rsidRDefault="00FB3596" w:rsidP="00EB2085">
                      <w:pPr>
                        <w:rPr>
                          <w:rStyle w:val="Strong"/>
                          <w:rFonts w:ascii="Roboto" w:eastAsia="Times New Roman" w:hAnsi="Roboto" w:cs="Times New Roman"/>
                          <w:color w:val="222222"/>
                          <w:sz w:val="27"/>
                          <w:szCs w:val="27"/>
                          <w:lang w:val="en-IN" w:eastAsia="en-IN"/>
                        </w:rPr>
                      </w:pPr>
                    </w:p>
                    <w:p w14:paraId="67B318EA" w14:textId="77777777" w:rsidR="00FB3596" w:rsidRPr="00276180" w:rsidRDefault="00FB3596" w:rsidP="00EB2085">
                      <w:pPr>
                        <w:rPr>
                          <w:b/>
                          <w:bCs/>
                          <w:sz w:val="27"/>
                          <w:szCs w:val="27"/>
                          <w:lang w:val="en-IN"/>
                        </w:rPr>
                      </w:pPr>
                    </w:p>
                    <w:p w14:paraId="5CCFB8B9" w14:textId="77777777" w:rsidR="00FB3596" w:rsidRPr="00276180" w:rsidRDefault="00FB3596" w:rsidP="00EB2085">
                      <w:pPr>
                        <w:rPr>
                          <w:b/>
                          <w:bCs/>
                          <w:sz w:val="27"/>
                          <w:szCs w:val="27"/>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35776" behindDoc="0" locked="0" layoutInCell="1" allowOverlap="1" wp14:anchorId="22820555" wp14:editId="55B6A900">
                <wp:simplePos x="0" y="0"/>
                <wp:positionH relativeFrom="column">
                  <wp:posOffset>2209800</wp:posOffset>
                </wp:positionH>
                <wp:positionV relativeFrom="paragraph">
                  <wp:posOffset>673735</wp:posOffset>
                </wp:positionV>
                <wp:extent cx="4038600" cy="3060700"/>
                <wp:effectExtent l="0" t="0" r="0" b="6350"/>
                <wp:wrapNone/>
                <wp:docPr id="747" name="Rectangle: Single Corner Snipped 747"/>
                <wp:cNvGraphicFramePr/>
                <a:graphic xmlns:a="http://schemas.openxmlformats.org/drawingml/2006/main">
                  <a:graphicData uri="http://schemas.microsoft.com/office/word/2010/wordprocessingShape">
                    <wps:wsp>
                      <wps:cNvSpPr/>
                      <wps:spPr>
                        <a:xfrm flipH="1">
                          <a:off x="0" y="0"/>
                          <a:ext cx="4038600" cy="30607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3922E"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0555" id="Rectangle: Single Corner Snipped 747" o:spid="_x0000_s1289" style="position:absolute;margin-left:174pt;margin-top:53.05pt;width:318pt;height:241pt;flip:x;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8600,306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" adj="-11796480,,5400" path="m,l2949358,,4038600,1089242r,1971458l,3060700,,xe" fillcolor="#eeece1 [3214]" stroked="f" strokeweight="3pt">
                <v:fill opacity="43947f"/>
                <v:stroke joinstyle="miter"/>
                <v:formulas/>
                <v:path arrowok="t" o:connecttype="custom" o:connectlocs="0,0;2949358,0;4038600,1089242;4038600,3060700;0,3060700;0,0" o:connectangles="0,0,0,0,0,0" textboxrect="0,0,4038600,3060700"/>
                <v:textbox>
                  <w:txbxContent>
                    <w:p w14:paraId="1DC3922E" w14:textId="77777777" w:rsidR="00FB3596" w:rsidRPr="0093030D" w:rsidRDefault="00FB3596" w:rsidP="00EB2085">
                      <w:pPr>
                        <w:rPr>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81856" behindDoc="0" locked="0" layoutInCell="1" allowOverlap="1" wp14:anchorId="6B79F637" wp14:editId="40E77D3D">
                <wp:simplePos x="0" y="0"/>
                <wp:positionH relativeFrom="column">
                  <wp:posOffset>5564928</wp:posOffset>
                </wp:positionH>
                <wp:positionV relativeFrom="paragraph">
                  <wp:posOffset>8377555</wp:posOffset>
                </wp:positionV>
                <wp:extent cx="1417320" cy="281940"/>
                <wp:effectExtent l="0" t="0" r="0" b="3810"/>
                <wp:wrapNone/>
                <wp:docPr id="743" name="Text Box 743"/>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D07118F"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9F637" id="Text Box 743" o:spid="_x0000_s1290" type="#_x0000_t202" style="position:absolute;margin-left:438.2pt;margin-top:659.65pt;width:111.6pt;height:22.2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" filled="f" stroked="f">
                <v:textbox>
                  <w:txbxContent>
                    <w:p w14:paraId="6D07118F"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EB2085" w:rsidRPr="005714F7">
        <w:rPr>
          <w:noProof/>
          <w:color w:val="D0300F" w:themeColor="accent6" w:themeShade="BF"/>
        </w:rPr>
        <mc:AlternateContent>
          <mc:Choice Requires="wps">
            <w:drawing>
              <wp:anchor distT="0" distB="0" distL="114300" distR="114300" simplePos="0" relativeHeight="252234752" behindDoc="0" locked="0" layoutInCell="1" allowOverlap="1" wp14:anchorId="0BBC5E50" wp14:editId="547ACBAC">
                <wp:simplePos x="0" y="0"/>
                <wp:positionH relativeFrom="column">
                  <wp:posOffset>5229225</wp:posOffset>
                </wp:positionH>
                <wp:positionV relativeFrom="paragraph">
                  <wp:posOffset>8183880</wp:posOffset>
                </wp:positionV>
                <wp:extent cx="7089140" cy="652780"/>
                <wp:effectExtent l="0" t="0" r="0" b="0"/>
                <wp:wrapNone/>
                <wp:docPr id="744" name="Parallelogram 744"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1363" id="Parallelogram 744" o:spid="_x0000_s1026" type="#_x0000_t7" alt="Title: Shape" style="position:absolute;margin-left:411.75pt;margin-top:644.4pt;width:558.2pt;height:51.4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" adj="1379" fillcolor="#333 [3204]" stroked="f" strokeweight="3pt"/>
            </w:pict>
          </mc:Fallback>
        </mc:AlternateContent>
      </w:r>
      <w:r w:rsidR="00EB2085" w:rsidRPr="005714F7">
        <w:rPr>
          <w:noProof/>
          <w:color w:val="D0300F" w:themeColor="accent6" w:themeShade="BF"/>
        </w:rPr>
        <mc:AlternateContent>
          <mc:Choice Requires="wps">
            <w:drawing>
              <wp:anchor distT="0" distB="0" distL="114300" distR="114300" simplePos="0" relativeHeight="252233728" behindDoc="0" locked="0" layoutInCell="1" allowOverlap="1" wp14:anchorId="05E47090" wp14:editId="5EFA42F2">
                <wp:simplePos x="0" y="0"/>
                <wp:positionH relativeFrom="column">
                  <wp:posOffset>-1577340</wp:posOffset>
                </wp:positionH>
                <wp:positionV relativeFrom="paragraph">
                  <wp:posOffset>8183880</wp:posOffset>
                </wp:positionV>
                <wp:extent cx="7089140" cy="652780"/>
                <wp:effectExtent l="0" t="0" r="0" b="0"/>
                <wp:wrapNone/>
                <wp:docPr id="745" name="Parallelogram 745"/>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399216"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12A628A4"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47090" id="Parallelogram 745" o:spid="_x0000_s1291" type="#_x0000_t7" style="position:absolute;margin-left:-124.2pt;margin-top:644.4pt;width:558.2pt;height:51.4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" adj="1379" fillcolor="#ffc40c [3208]" stroked="f" strokeweight="3pt">
                <v:textbox>
                  <w:txbxContent>
                    <w:p w14:paraId="43399216"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12A628A4" w14:textId="77777777" w:rsidR="00FB3596" w:rsidRDefault="00FB3596" w:rsidP="00EB2085">
                      <w:pPr>
                        <w:jc w:val="cente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27584" behindDoc="0" locked="0" layoutInCell="1" allowOverlap="1" wp14:anchorId="676D14FE" wp14:editId="5ECB4770">
                <wp:simplePos x="0" y="0"/>
                <wp:positionH relativeFrom="column">
                  <wp:posOffset>-129540</wp:posOffset>
                </wp:positionH>
                <wp:positionV relativeFrom="paragraph">
                  <wp:posOffset>-3535045</wp:posOffset>
                </wp:positionV>
                <wp:extent cx="1805940" cy="1790700"/>
                <wp:effectExtent l="0" t="0" r="3810" b="0"/>
                <wp:wrapNone/>
                <wp:docPr id="749" name="Rectangle: Single Corner Snipped 749"/>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EE8ABE"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D14FE" id="Rectangle: Single Corner Snipped 749" o:spid="_x0000_s1292" style="position:absolute;margin-left:-10.2pt;margin-top:-278.35pt;width:142.2pt;height:141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e1IjXM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27EE8ABE"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28608" behindDoc="0" locked="0" layoutInCell="1" allowOverlap="1" wp14:anchorId="3780747F" wp14:editId="5601F9B0">
                <wp:simplePos x="0" y="0"/>
                <wp:positionH relativeFrom="column">
                  <wp:posOffset>4472940</wp:posOffset>
                </wp:positionH>
                <wp:positionV relativeFrom="paragraph">
                  <wp:posOffset>-8663306</wp:posOffset>
                </wp:positionV>
                <wp:extent cx="2435860" cy="2400300"/>
                <wp:effectExtent l="0" t="0" r="2540" b="0"/>
                <wp:wrapNone/>
                <wp:docPr id="750" name="Rectangle: Single Corner Snipped 750"/>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D6655" w14:textId="77777777" w:rsidR="00FB3596" w:rsidRDefault="00FB3596" w:rsidP="00EB2085">
                            <w:pPr>
                              <w:pStyle w:val="Heading3"/>
                              <w:spacing w:before="0"/>
                              <w:jc w:val="left"/>
                              <w:rPr>
                                <w:color w:val="FFC40C" w:themeColor="accent5"/>
                                <w:sz w:val="34"/>
                                <w:szCs w:val="34"/>
                                <w:lang w:val="en-IN"/>
                              </w:rPr>
                            </w:pPr>
                          </w:p>
                          <w:p w14:paraId="055B6D0D"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1F73389B"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24F6495"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0747F" id="Rectangle: Single Corner Snipped 750" o:spid="_x0000_s1293" style="position:absolute;margin-left:352.2pt;margin-top:-682.15pt;width:191.8pt;height:189pt;flip:x 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054D6655" w14:textId="77777777" w:rsidR="00FB3596" w:rsidRDefault="00FB3596" w:rsidP="00EB2085">
                      <w:pPr>
                        <w:pStyle w:val="Heading3"/>
                        <w:spacing w:before="0"/>
                        <w:jc w:val="left"/>
                        <w:rPr>
                          <w:color w:val="FFC40C" w:themeColor="accent5"/>
                          <w:sz w:val="34"/>
                          <w:szCs w:val="34"/>
                          <w:lang w:val="en-IN"/>
                        </w:rPr>
                      </w:pPr>
                    </w:p>
                    <w:p w14:paraId="055B6D0D"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1F73389B"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24F6495"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26560" behindDoc="0" locked="0" layoutInCell="1" allowOverlap="1" wp14:anchorId="24D4AEB4" wp14:editId="0E3EFA19">
                <wp:simplePos x="0" y="0"/>
                <wp:positionH relativeFrom="column">
                  <wp:posOffset>1089660</wp:posOffset>
                </wp:positionH>
                <wp:positionV relativeFrom="paragraph">
                  <wp:posOffset>-6918325</wp:posOffset>
                </wp:positionV>
                <wp:extent cx="3981450" cy="3981450"/>
                <wp:effectExtent l="0" t="0" r="0" b="0"/>
                <wp:wrapNone/>
                <wp:docPr id="751" name="Rectangle: Diagonal Corners Snipped 75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D26C8A"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59ABDC0"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AEB4" id="Rectangle: Diagonal Corners Snipped 751" o:spid="_x0000_s1294" style="position:absolute;margin-left:85.8pt;margin-top:-544.75pt;width:313.5pt;height:313.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5AD26C8A"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59ABDC0" w14:textId="77777777" w:rsidR="00FB3596" w:rsidRPr="00CB0CFF" w:rsidRDefault="00FB3596" w:rsidP="00EB2085">
                      <w:pPr>
                        <w:rPr>
                          <w:lang w:val="en-IN"/>
                        </w:rPr>
                      </w:pPr>
                    </w:p>
                  </w:txbxContent>
                </v:textbox>
              </v:shape>
            </w:pict>
          </mc:Fallback>
        </mc:AlternateContent>
      </w:r>
    </w:p>
    <w:p w14:paraId="31F59DFF" w14:textId="77777777" w:rsidR="00EB2085" w:rsidRDefault="00EB2085" w:rsidP="00EB2085">
      <w:pPr>
        <w:ind w:right="3600"/>
        <w:rPr>
          <w:color w:val="D0300F" w:themeColor="accent6" w:themeShade="BF"/>
        </w:rPr>
      </w:pPr>
    </w:p>
    <w:p w14:paraId="36BB1774" w14:textId="77777777" w:rsidR="00EB2085" w:rsidRDefault="00EB2085" w:rsidP="00EB2085">
      <w:pPr>
        <w:rPr>
          <w:color w:val="D0300F" w:themeColor="accent6" w:themeShade="BF"/>
        </w:rPr>
      </w:pPr>
    </w:p>
    <w:p w14:paraId="427F9DFC" w14:textId="77777777" w:rsidR="00EB2085" w:rsidRPr="00127C5F"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52160" behindDoc="0" locked="0" layoutInCell="1" allowOverlap="1" wp14:anchorId="210D483B" wp14:editId="1598CD49">
                <wp:simplePos x="0" y="0"/>
                <wp:positionH relativeFrom="column">
                  <wp:posOffset>-129540</wp:posOffset>
                </wp:positionH>
                <wp:positionV relativeFrom="paragraph">
                  <wp:posOffset>-3535045</wp:posOffset>
                </wp:positionV>
                <wp:extent cx="1805940" cy="1790700"/>
                <wp:effectExtent l="0" t="0" r="3810" b="0"/>
                <wp:wrapNone/>
                <wp:docPr id="752" name="Rectangle: Single Corner Snipped 752"/>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E63DD"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D483B" id="Rectangle: Single Corner Snipped 752" o:spid="_x0000_s1295" style="position:absolute;margin-left:-10.2pt;margin-top:-278.35pt;width:142.2pt;height:141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Ccur8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2C6E63DD"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253184" behindDoc="0" locked="0" layoutInCell="1" allowOverlap="1" wp14:anchorId="220838CC" wp14:editId="3077A454">
                <wp:simplePos x="0" y="0"/>
                <wp:positionH relativeFrom="column">
                  <wp:posOffset>4472940</wp:posOffset>
                </wp:positionH>
                <wp:positionV relativeFrom="paragraph">
                  <wp:posOffset>-8663306</wp:posOffset>
                </wp:positionV>
                <wp:extent cx="2435860" cy="2400300"/>
                <wp:effectExtent l="0" t="0" r="2540" b="0"/>
                <wp:wrapNone/>
                <wp:docPr id="753" name="Rectangle: Single Corner Snipped 753"/>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9EB74" w14:textId="77777777" w:rsidR="00FB3596" w:rsidRDefault="00FB3596" w:rsidP="00EB2085">
                            <w:pPr>
                              <w:pStyle w:val="Heading3"/>
                              <w:spacing w:before="0"/>
                              <w:jc w:val="left"/>
                              <w:rPr>
                                <w:color w:val="FFC40C" w:themeColor="accent5"/>
                                <w:sz w:val="34"/>
                                <w:szCs w:val="34"/>
                                <w:lang w:val="en-IN"/>
                              </w:rPr>
                            </w:pPr>
                          </w:p>
                          <w:p w14:paraId="0BCA96A3"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601A85A"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38A48D4A"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38CC" id="Rectangle: Single Corner Snipped 753" o:spid="_x0000_s1296" style="position:absolute;margin-left:352.2pt;margin-top:-682.15pt;width:191.8pt;height:189pt;flip:x y;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AT0/Gh0wIAAAk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21F9EB74" w14:textId="77777777" w:rsidR="00FB3596" w:rsidRDefault="00FB3596" w:rsidP="00EB2085">
                      <w:pPr>
                        <w:pStyle w:val="Heading3"/>
                        <w:spacing w:before="0"/>
                        <w:jc w:val="left"/>
                        <w:rPr>
                          <w:color w:val="FFC40C" w:themeColor="accent5"/>
                          <w:sz w:val="34"/>
                          <w:szCs w:val="34"/>
                          <w:lang w:val="en-IN"/>
                        </w:rPr>
                      </w:pPr>
                    </w:p>
                    <w:p w14:paraId="0BCA96A3"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601A85A"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38A48D4A"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251136" behindDoc="0" locked="0" layoutInCell="1" allowOverlap="1" wp14:anchorId="78E80986" wp14:editId="78C23FCE">
                <wp:simplePos x="0" y="0"/>
                <wp:positionH relativeFrom="column">
                  <wp:posOffset>1089660</wp:posOffset>
                </wp:positionH>
                <wp:positionV relativeFrom="paragraph">
                  <wp:posOffset>-6918325</wp:posOffset>
                </wp:positionV>
                <wp:extent cx="3981450" cy="3981450"/>
                <wp:effectExtent l="0" t="0" r="0" b="0"/>
                <wp:wrapNone/>
                <wp:docPr id="754" name="Rectangle: Diagonal Corners Snipped 754"/>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CD2ED2"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989E716"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80986" id="Rectangle: Diagonal Corners Snipped 754" o:spid="_x0000_s1297" style="position:absolute;margin-left:85.8pt;margin-top:-544.75pt;width:313.5pt;height:313.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NEym4n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1BCD2ED2"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2989E716"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57280" behindDoc="0" locked="0" layoutInCell="1" allowOverlap="1" wp14:anchorId="4F16B1DA" wp14:editId="34B1E751">
                <wp:simplePos x="0" y="0"/>
                <wp:positionH relativeFrom="column">
                  <wp:posOffset>0</wp:posOffset>
                </wp:positionH>
                <wp:positionV relativeFrom="paragraph">
                  <wp:posOffset>-259080</wp:posOffset>
                </wp:positionV>
                <wp:extent cx="3147060" cy="2560320"/>
                <wp:effectExtent l="0" t="0" r="0" b="0"/>
                <wp:wrapNone/>
                <wp:docPr id="755" name="Rectangle: Single Corner Snipped 755"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4B2" w14:textId="77777777" w:rsidR="00FB3596" w:rsidRDefault="00FB3596" w:rsidP="00EB2085">
                            <w:pPr>
                              <w:pStyle w:val="Heading1"/>
                              <w:rPr>
                                <w:color w:val="571745" w:themeColor="text2"/>
                              </w:rPr>
                            </w:pPr>
                          </w:p>
                          <w:p w14:paraId="1987E201" w14:textId="6211821C" w:rsidR="00FB3596" w:rsidRPr="00F7167D" w:rsidRDefault="00FB3596" w:rsidP="00EB2085">
                            <w:pPr>
                              <w:pStyle w:val="Heading1"/>
                            </w:pPr>
                            <w:r>
                              <w:rPr>
                                <w:color w:val="571745" w:themeColor="text2"/>
                              </w:rPr>
                              <w:t>COMMAND 28</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B1DA" id="Rectangle: Single Corner Snipped 755" o:spid="_x0000_s1298" alt="Title: Shape" style="position:absolute;margin-left:0;margin-top:-20.4pt;width:247.8pt;height:201.6pt;flip: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2A7304B2" w14:textId="77777777" w:rsidR="00FB3596" w:rsidRDefault="00FB3596" w:rsidP="00EB2085">
                      <w:pPr>
                        <w:pStyle w:val="Heading1"/>
                        <w:rPr>
                          <w:color w:val="571745" w:themeColor="text2"/>
                        </w:rPr>
                      </w:pPr>
                    </w:p>
                    <w:p w14:paraId="1987E201" w14:textId="6211821C" w:rsidR="00FB3596" w:rsidRPr="00F7167D" w:rsidRDefault="00FB3596" w:rsidP="00EB2085">
                      <w:pPr>
                        <w:pStyle w:val="Heading1"/>
                      </w:pPr>
                      <w:r>
                        <w:rPr>
                          <w:color w:val="571745" w:themeColor="text2"/>
                        </w:rPr>
                        <w:t>COMMAND 28</w:t>
                      </w:r>
                    </w:p>
                  </w:txbxContent>
                </v:textbox>
              </v:shape>
            </w:pict>
          </mc:Fallback>
        </mc:AlternateContent>
      </w:r>
    </w:p>
    <w:p w14:paraId="34DCB0CD"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50112" behindDoc="0" locked="0" layoutInCell="1" allowOverlap="1" wp14:anchorId="2803D037" wp14:editId="355793E4">
                <wp:simplePos x="0" y="0"/>
                <wp:positionH relativeFrom="margin">
                  <wp:posOffset>6426200</wp:posOffset>
                </wp:positionH>
                <wp:positionV relativeFrom="margin">
                  <wp:posOffset>1318260</wp:posOffset>
                </wp:positionV>
                <wp:extent cx="1356995" cy="868680"/>
                <wp:effectExtent l="0" t="0" r="0" b="7620"/>
                <wp:wrapNone/>
                <wp:docPr id="756"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0CF602D4"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803D037" id="_x0000_s1299" style="position:absolute;margin-left:506pt;margin-top:103.8pt;width:106.85pt;height:68.4pt;rotation:180;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ZmGWT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0CF602D4"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117783AA" w14:textId="6EF3B5B6" w:rsidR="00EB2085" w:rsidRPr="00127C5F" w:rsidRDefault="00276180"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2259328" behindDoc="0" locked="0" layoutInCell="1" allowOverlap="1" wp14:anchorId="7BD1575C" wp14:editId="49205821">
                <wp:simplePos x="0" y="0"/>
                <wp:positionH relativeFrom="column">
                  <wp:posOffset>793750</wp:posOffset>
                </wp:positionH>
                <wp:positionV relativeFrom="paragraph">
                  <wp:posOffset>3768725</wp:posOffset>
                </wp:positionV>
                <wp:extent cx="6311900" cy="2667000"/>
                <wp:effectExtent l="0" t="0" r="0" b="0"/>
                <wp:wrapNone/>
                <wp:docPr id="757" name="Text Box 757"/>
                <wp:cNvGraphicFramePr/>
                <a:graphic xmlns:a="http://schemas.openxmlformats.org/drawingml/2006/main">
                  <a:graphicData uri="http://schemas.microsoft.com/office/word/2010/wordprocessingShape">
                    <wps:wsp>
                      <wps:cNvSpPr txBox="1"/>
                      <wps:spPr>
                        <a:xfrm>
                          <a:off x="0" y="0"/>
                          <a:ext cx="6311900" cy="26670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4D736E9" w14:textId="77777777" w:rsidR="00FB3596" w:rsidRDefault="00FB3596" w:rsidP="00EB2085">
                            <w:pPr>
                              <w:rPr>
                                <w:noProof/>
                              </w:rPr>
                            </w:pPr>
                          </w:p>
                          <w:p w14:paraId="5F6275D0" w14:textId="168EF14B" w:rsidR="00FB3596" w:rsidRDefault="00FB3596" w:rsidP="00EB2085">
                            <w:r>
                              <w:rPr>
                                <w:noProof/>
                              </w:rPr>
                              <w:drawing>
                                <wp:inline distT="0" distB="0" distL="0" distR="0" wp14:anchorId="04CB8C90" wp14:editId="56B2FCAE">
                                  <wp:extent cx="10511326" cy="2082800"/>
                                  <wp:effectExtent l="0" t="0" r="4445"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27921" cy="20860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1575C" id="Text Box 757" o:spid="_x0000_s1300" type="#_x0000_t202" style="position:absolute;margin-left:62.5pt;margin-top:296.75pt;width:497pt;height:210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" filled="f" stroked="f">
                <v:textbox>
                  <w:txbxContent>
                    <w:p w14:paraId="54D736E9" w14:textId="77777777" w:rsidR="00FB3596" w:rsidRDefault="00FB3596" w:rsidP="00EB2085">
                      <w:pPr>
                        <w:rPr>
                          <w:noProof/>
                        </w:rPr>
                      </w:pPr>
                    </w:p>
                    <w:p w14:paraId="5F6275D0" w14:textId="168EF14B" w:rsidR="00FB3596" w:rsidRDefault="00FB3596" w:rsidP="00EB2085">
                      <w:r>
                        <w:rPr>
                          <w:noProof/>
                        </w:rPr>
                        <w:drawing>
                          <wp:inline distT="0" distB="0" distL="0" distR="0" wp14:anchorId="04CB8C90" wp14:editId="56B2FCAE">
                            <wp:extent cx="10511326" cy="2082800"/>
                            <wp:effectExtent l="0" t="0" r="4445"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27921" cy="2086088"/>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258304" behindDoc="0" locked="0" layoutInCell="1" allowOverlap="1" wp14:anchorId="35816F32" wp14:editId="6D85F655">
                <wp:simplePos x="0" y="0"/>
                <wp:positionH relativeFrom="column">
                  <wp:posOffset>2355850</wp:posOffset>
                </wp:positionH>
                <wp:positionV relativeFrom="paragraph">
                  <wp:posOffset>1406525</wp:posOffset>
                </wp:positionV>
                <wp:extent cx="3384550" cy="171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3384550" cy="17145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BF432E" w14:textId="77777777" w:rsidR="00FB3596" w:rsidRPr="00276180" w:rsidRDefault="00FB3596" w:rsidP="00276180">
                            <w:pPr>
                              <w:pStyle w:val="Heading2"/>
                              <w:rPr>
                                <w:rFonts w:ascii="Arial" w:hAnsi="Arial" w:cs="Arial"/>
                                <w:b/>
                                <w:bCs/>
                                <w:color w:val="2D3748"/>
                                <w:sz w:val="27"/>
                                <w:szCs w:val="27"/>
                              </w:rPr>
                            </w:pPr>
                            <w:r w:rsidRPr="00276180">
                              <w:rPr>
                                <w:rStyle w:val="Strong"/>
                                <w:rFonts w:ascii="Arial" w:hAnsi="Arial" w:cs="Arial"/>
                                <w:color w:val="2D3748"/>
                                <w:sz w:val="27"/>
                                <w:szCs w:val="27"/>
                              </w:rPr>
                              <w:t>groups Command</w:t>
                            </w:r>
                          </w:p>
                          <w:p w14:paraId="338114A7" w14:textId="77777777" w:rsidR="00FB3596" w:rsidRPr="00276180" w:rsidRDefault="00FB3596" w:rsidP="00276180">
                            <w:pPr>
                              <w:pStyle w:val="NormalWeb"/>
                              <w:spacing w:before="0" w:beforeAutospacing="0"/>
                              <w:jc w:val="both"/>
                              <w:rPr>
                                <w:rFonts w:ascii="Arial" w:hAnsi="Arial" w:cs="Arial"/>
                                <w:b/>
                                <w:bCs/>
                                <w:color w:val="2D3748"/>
                                <w:sz w:val="27"/>
                                <w:szCs w:val="27"/>
                              </w:rPr>
                            </w:pPr>
                            <w:r w:rsidRPr="00276180">
                              <w:rPr>
                                <w:rFonts w:ascii="Arial" w:hAnsi="Arial" w:cs="Arial"/>
                                <w:b/>
                                <w:bCs/>
                                <w:color w:val="2D3748"/>
                                <w:sz w:val="27"/>
                                <w:szCs w:val="27"/>
                              </w:rPr>
                              <w:t>Linux has to mechanism two manage users - users and groups. In simple words, the groups are a collection of users. A group makes it easier to manage user with same permission privileges.</w:t>
                            </w:r>
                          </w:p>
                          <w:p w14:paraId="70DFA721" w14:textId="6D0A35CF" w:rsidR="00FB3596" w:rsidRPr="00276180" w:rsidRDefault="00FB3596" w:rsidP="00EB2085">
                            <w:pPr>
                              <w:rPr>
                                <w:rFonts w:ascii="Arial" w:eastAsia="Times New Roman" w:hAnsi="Arial" w:cs="Arial"/>
                                <w:b/>
                                <w:bCs/>
                                <w:color w:val="222222"/>
                                <w:sz w:val="27"/>
                                <w:szCs w:val="27"/>
                                <w:lang w:val="en-IN" w:eastAsia="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6F32" id="Text Box 759" o:spid="_x0000_s1301" type="#_x0000_t202" style="position:absolute;margin-left:185.5pt;margin-top:110.75pt;width:266.5pt;height:13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" filled="f" stroked="f">
                <v:textbox>
                  <w:txbxContent>
                    <w:p w14:paraId="3BBF432E" w14:textId="77777777" w:rsidR="00FB3596" w:rsidRPr="00276180" w:rsidRDefault="00FB3596" w:rsidP="00276180">
                      <w:pPr>
                        <w:pStyle w:val="Heading2"/>
                        <w:rPr>
                          <w:rFonts w:ascii="Arial" w:hAnsi="Arial" w:cs="Arial"/>
                          <w:b/>
                          <w:bCs/>
                          <w:color w:val="2D3748"/>
                          <w:sz w:val="27"/>
                          <w:szCs w:val="27"/>
                        </w:rPr>
                      </w:pPr>
                      <w:r w:rsidRPr="00276180">
                        <w:rPr>
                          <w:rStyle w:val="Strong"/>
                          <w:rFonts w:ascii="Arial" w:hAnsi="Arial" w:cs="Arial"/>
                          <w:color w:val="2D3748"/>
                          <w:sz w:val="27"/>
                          <w:szCs w:val="27"/>
                        </w:rPr>
                        <w:t>groups Command</w:t>
                      </w:r>
                    </w:p>
                    <w:p w14:paraId="338114A7" w14:textId="77777777" w:rsidR="00FB3596" w:rsidRPr="00276180" w:rsidRDefault="00FB3596" w:rsidP="00276180">
                      <w:pPr>
                        <w:pStyle w:val="NormalWeb"/>
                        <w:spacing w:before="0" w:beforeAutospacing="0"/>
                        <w:jc w:val="both"/>
                        <w:rPr>
                          <w:rFonts w:ascii="Arial" w:hAnsi="Arial" w:cs="Arial"/>
                          <w:b/>
                          <w:bCs/>
                          <w:color w:val="2D3748"/>
                          <w:sz w:val="27"/>
                          <w:szCs w:val="27"/>
                        </w:rPr>
                      </w:pPr>
                      <w:r w:rsidRPr="00276180">
                        <w:rPr>
                          <w:rFonts w:ascii="Arial" w:hAnsi="Arial" w:cs="Arial"/>
                          <w:b/>
                          <w:bCs/>
                          <w:color w:val="2D3748"/>
                          <w:sz w:val="27"/>
                          <w:szCs w:val="27"/>
                        </w:rPr>
                        <w:t>Linux has to mechanism two manage users - users and groups. In simple words, the groups are a collection of users. A group makes it easier to manage user with same permission privileges.</w:t>
                      </w:r>
                    </w:p>
                    <w:p w14:paraId="70DFA721" w14:textId="6D0A35CF" w:rsidR="00FB3596" w:rsidRPr="00276180" w:rsidRDefault="00FB3596" w:rsidP="00EB2085">
                      <w:pPr>
                        <w:rPr>
                          <w:rFonts w:ascii="Arial" w:eastAsia="Times New Roman" w:hAnsi="Arial" w:cs="Arial"/>
                          <w:b/>
                          <w:bCs/>
                          <w:color w:val="222222"/>
                          <w:sz w:val="27"/>
                          <w:szCs w:val="27"/>
                          <w:lang w:val="en-IN" w:eastAsia="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56256" behindDoc="0" locked="0" layoutInCell="1" allowOverlap="1" wp14:anchorId="18CA3CD8" wp14:editId="19F822B2">
                <wp:simplePos x="0" y="0"/>
                <wp:positionH relativeFrom="column">
                  <wp:posOffset>2209800</wp:posOffset>
                </wp:positionH>
                <wp:positionV relativeFrom="paragraph">
                  <wp:posOffset>669925</wp:posOffset>
                </wp:positionV>
                <wp:extent cx="3759200" cy="2743200"/>
                <wp:effectExtent l="0" t="0" r="0" b="0"/>
                <wp:wrapNone/>
                <wp:docPr id="758" name="Rectangle: Single Corner Snipped 758"/>
                <wp:cNvGraphicFramePr/>
                <a:graphic xmlns:a="http://schemas.openxmlformats.org/drawingml/2006/main">
                  <a:graphicData uri="http://schemas.microsoft.com/office/word/2010/wordprocessingShape">
                    <wps:wsp>
                      <wps:cNvSpPr/>
                      <wps:spPr>
                        <a:xfrm flipH="1">
                          <a:off x="0" y="0"/>
                          <a:ext cx="3759200" cy="27432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6DC56"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3CD8" id="Rectangle: Single Corner Snipped 758" o:spid="_x0000_s1302" style="position:absolute;margin-left:174pt;margin-top:52.75pt;width:296pt;height:3in;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59200,27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" adj="-11796480,,5400" path="m,l2782950,r976250,976250l3759200,2743200,,2743200,,xe" fillcolor="#eeece1 [3214]" stroked="f" strokeweight="3pt">
                <v:fill opacity="43947f"/>
                <v:stroke joinstyle="miter"/>
                <v:formulas/>
                <v:path arrowok="t" o:connecttype="custom" o:connectlocs="0,0;2782950,0;3759200,976250;3759200,2743200;0,2743200;0,0" o:connectangles="0,0,0,0,0,0" textboxrect="0,0,3759200,2743200"/>
                <v:textbox>
                  <w:txbxContent>
                    <w:p w14:paraId="5F26DC56" w14:textId="77777777" w:rsidR="00FB3596" w:rsidRPr="0093030D" w:rsidRDefault="00FB3596" w:rsidP="00EB2085">
                      <w:pPr>
                        <w:rPr>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82880" behindDoc="0" locked="0" layoutInCell="1" allowOverlap="1" wp14:anchorId="5A41E974" wp14:editId="2DA5FC2E">
                <wp:simplePos x="0" y="0"/>
                <wp:positionH relativeFrom="column">
                  <wp:posOffset>5626100</wp:posOffset>
                </wp:positionH>
                <wp:positionV relativeFrom="paragraph">
                  <wp:posOffset>7416165</wp:posOffset>
                </wp:positionV>
                <wp:extent cx="1417320" cy="281940"/>
                <wp:effectExtent l="0" t="0" r="0" b="3810"/>
                <wp:wrapNone/>
                <wp:docPr id="760" name="Text Box 760"/>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F1B9FAA"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41E974" id="Text Box 760" o:spid="_x0000_s1303" type="#_x0000_t202" style="position:absolute;margin-left:443pt;margin-top:583.95pt;width:111.6pt;height:22.2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" filled="f" stroked="f">
                <v:textbox>
                  <w:txbxContent>
                    <w:p w14:paraId="4F1B9FAA"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EB2085" w:rsidRPr="005714F7">
        <w:rPr>
          <w:noProof/>
          <w:color w:val="D0300F" w:themeColor="accent6" w:themeShade="BF"/>
        </w:rPr>
        <mc:AlternateContent>
          <mc:Choice Requires="wps">
            <w:drawing>
              <wp:anchor distT="0" distB="0" distL="114300" distR="114300" simplePos="0" relativeHeight="252255232" behindDoc="0" locked="0" layoutInCell="1" allowOverlap="1" wp14:anchorId="53C83FE9" wp14:editId="4448A742">
                <wp:simplePos x="0" y="0"/>
                <wp:positionH relativeFrom="column">
                  <wp:posOffset>5330402</wp:posOffset>
                </wp:positionH>
                <wp:positionV relativeFrom="paragraph">
                  <wp:posOffset>7261225</wp:posOffset>
                </wp:positionV>
                <wp:extent cx="7089140" cy="652780"/>
                <wp:effectExtent l="0" t="0" r="0" b="0"/>
                <wp:wrapNone/>
                <wp:docPr id="761" name="Parallelogram 761"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34062" id="Parallelogram 761" o:spid="_x0000_s1026" type="#_x0000_t7" alt="Title: Shape" style="position:absolute;margin-left:419.7pt;margin-top:571.75pt;width:558.2pt;height:51.4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" adj="1379" fillcolor="#333 [3204]" stroked="f" strokeweight="3pt"/>
            </w:pict>
          </mc:Fallback>
        </mc:AlternateContent>
      </w:r>
      <w:r w:rsidR="00EB2085" w:rsidRPr="005714F7">
        <w:rPr>
          <w:noProof/>
          <w:color w:val="D0300F" w:themeColor="accent6" w:themeShade="BF"/>
        </w:rPr>
        <mc:AlternateContent>
          <mc:Choice Requires="wps">
            <w:drawing>
              <wp:anchor distT="0" distB="0" distL="114300" distR="114300" simplePos="0" relativeHeight="252254208" behindDoc="0" locked="0" layoutInCell="1" allowOverlap="1" wp14:anchorId="3245721C" wp14:editId="2D375B90">
                <wp:simplePos x="0" y="0"/>
                <wp:positionH relativeFrom="column">
                  <wp:posOffset>-1484206</wp:posOffset>
                </wp:positionH>
                <wp:positionV relativeFrom="paragraph">
                  <wp:posOffset>7261225</wp:posOffset>
                </wp:positionV>
                <wp:extent cx="7089140" cy="652780"/>
                <wp:effectExtent l="0" t="0" r="0" b="0"/>
                <wp:wrapNone/>
                <wp:docPr id="762" name="Parallelogram 762"/>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90E34"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4932CBBD"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5721C" id="Parallelogram 762" o:spid="_x0000_s1304" type="#_x0000_t7" style="position:absolute;margin-left:-116.85pt;margin-top:571.75pt;width:558.2pt;height:51.4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" adj="1379" fillcolor="#ffc40c [3208]" stroked="f" strokeweight="3pt">
                <v:textbox>
                  <w:txbxContent>
                    <w:p w14:paraId="71C90E34"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4932CBBD" w14:textId="77777777" w:rsidR="00FB3596" w:rsidRDefault="00FB3596" w:rsidP="00EB2085">
                      <w:pPr>
                        <w:jc w:val="cente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41920" behindDoc="0" locked="0" layoutInCell="1" allowOverlap="1" wp14:anchorId="3FC0706A" wp14:editId="54A568D3">
                <wp:simplePos x="0" y="0"/>
                <wp:positionH relativeFrom="column">
                  <wp:posOffset>-129540</wp:posOffset>
                </wp:positionH>
                <wp:positionV relativeFrom="paragraph">
                  <wp:posOffset>-3535045</wp:posOffset>
                </wp:positionV>
                <wp:extent cx="1805940" cy="1790700"/>
                <wp:effectExtent l="0" t="0" r="3810" b="0"/>
                <wp:wrapNone/>
                <wp:docPr id="763" name="Rectangle: Single Corner Snipped 763"/>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EEC66"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0706A" id="Rectangle: Single Corner Snipped 763" o:spid="_x0000_s1305" style="position:absolute;margin-left:-10.2pt;margin-top:-278.35pt;width:142.2pt;height:141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9/Rl8c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3CBEEC66"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42944" behindDoc="0" locked="0" layoutInCell="1" allowOverlap="1" wp14:anchorId="68B34A14" wp14:editId="412DE2E4">
                <wp:simplePos x="0" y="0"/>
                <wp:positionH relativeFrom="column">
                  <wp:posOffset>4472940</wp:posOffset>
                </wp:positionH>
                <wp:positionV relativeFrom="paragraph">
                  <wp:posOffset>-8663306</wp:posOffset>
                </wp:positionV>
                <wp:extent cx="2435860" cy="2400300"/>
                <wp:effectExtent l="0" t="0" r="2540" b="0"/>
                <wp:wrapNone/>
                <wp:docPr id="764" name="Rectangle: Single Corner Snipped 764"/>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7FDDA0" w14:textId="77777777" w:rsidR="00FB3596" w:rsidRDefault="00FB3596" w:rsidP="00EB2085">
                            <w:pPr>
                              <w:pStyle w:val="Heading3"/>
                              <w:spacing w:before="0"/>
                              <w:jc w:val="left"/>
                              <w:rPr>
                                <w:color w:val="FFC40C" w:themeColor="accent5"/>
                                <w:sz w:val="34"/>
                                <w:szCs w:val="34"/>
                                <w:lang w:val="en-IN"/>
                              </w:rPr>
                            </w:pPr>
                          </w:p>
                          <w:p w14:paraId="5B65EB0F"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FF79788"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87D2AA1"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34A14" id="Rectangle: Single Corner Snipped 764" o:spid="_x0000_s1306" style="position:absolute;margin-left:352.2pt;margin-top:-682.15pt;width:191.8pt;height:189pt;flip:x y;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037FDDA0" w14:textId="77777777" w:rsidR="00FB3596" w:rsidRDefault="00FB3596" w:rsidP="00EB2085">
                      <w:pPr>
                        <w:pStyle w:val="Heading3"/>
                        <w:spacing w:before="0"/>
                        <w:jc w:val="left"/>
                        <w:rPr>
                          <w:color w:val="FFC40C" w:themeColor="accent5"/>
                          <w:sz w:val="34"/>
                          <w:szCs w:val="34"/>
                          <w:lang w:val="en-IN"/>
                        </w:rPr>
                      </w:pPr>
                    </w:p>
                    <w:p w14:paraId="5B65EB0F"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6FF79788"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087D2AA1"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40896" behindDoc="0" locked="0" layoutInCell="1" allowOverlap="1" wp14:anchorId="186627D0" wp14:editId="22120804">
                <wp:simplePos x="0" y="0"/>
                <wp:positionH relativeFrom="column">
                  <wp:posOffset>1089660</wp:posOffset>
                </wp:positionH>
                <wp:positionV relativeFrom="paragraph">
                  <wp:posOffset>-6918325</wp:posOffset>
                </wp:positionV>
                <wp:extent cx="3981450" cy="3981450"/>
                <wp:effectExtent l="0" t="0" r="0" b="0"/>
                <wp:wrapNone/>
                <wp:docPr id="765" name="Rectangle: Diagonal Corners Snipped 765"/>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91D75"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84BE978"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27D0" id="Rectangle: Diagonal Corners Snipped 765" o:spid="_x0000_s1307" style="position:absolute;margin-left:85.8pt;margin-top:-544.75pt;width:313.5pt;height:313.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44D91D75"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584BE978" w14:textId="77777777" w:rsidR="00FB3596" w:rsidRPr="00CB0CFF" w:rsidRDefault="00FB3596" w:rsidP="00EB2085">
                      <w:pPr>
                        <w:rPr>
                          <w:lang w:val="en-IN"/>
                        </w:rPr>
                      </w:pPr>
                    </w:p>
                  </w:txbxContent>
                </v:textbox>
              </v:shape>
            </w:pict>
          </mc:Fallback>
        </mc:AlternateContent>
      </w:r>
    </w:p>
    <w:p w14:paraId="3102C668" w14:textId="77777777" w:rsidR="00EB2085" w:rsidRPr="00127C5F" w:rsidRDefault="00EB2085" w:rsidP="00EB2085">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2247040" behindDoc="0" locked="0" layoutInCell="1" allowOverlap="1" wp14:anchorId="28CA56CC" wp14:editId="7570A5AD">
                <wp:simplePos x="0" y="0"/>
                <wp:positionH relativeFrom="column">
                  <wp:posOffset>0</wp:posOffset>
                </wp:positionH>
                <wp:positionV relativeFrom="paragraph">
                  <wp:posOffset>-259080</wp:posOffset>
                </wp:positionV>
                <wp:extent cx="3147060" cy="2560320"/>
                <wp:effectExtent l="0" t="0" r="0" b="0"/>
                <wp:wrapNone/>
                <wp:docPr id="766" name="Rectangle: Single Corner Snipped 766"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883DF" w14:textId="77777777" w:rsidR="00FB3596" w:rsidRDefault="00FB3596" w:rsidP="00EB2085">
                            <w:pPr>
                              <w:pStyle w:val="Heading1"/>
                              <w:rPr>
                                <w:color w:val="571745" w:themeColor="text2"/>
                              </w:rPr>
                            </w:pPr>
                          </w:p>
                          <w:p w14:paraId="3FF7F5B4" w14:textId="5AFBBE8D" w:rsidR="00FB3596" w:rsidRPr="005018AE" w:rsidRDefault="00FB3596" w:rsidP="00EB2085">
                            <w:pPr>
                              <w:pStyle w:val="Heading1"/>
                              <w:rPr>
                                <w:color w:val="571745" w:themeColor="text2"/>
                              </w:rPr>
                            </w:pPr>
                            <w:r>
                              <w:rPr>
                                <w:color w:val="571745" w:themeColor="text2"/>
                              </w:rPr>
                              <w:t>COMMAND 29</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A56CC" id="Rectangle: Single Corner Snipped 766" o:spid="_x0000_s1308" alt="Title: Shape" style="position:absolute;margin-left:0;margin-top:-20.4pt;width:247.8pt;height:201.6pt;flip:y;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GqBF3P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734883DF" w14:textId="77777777" w:rsidR="00FB3596" w:rsidRDefault="00FB3596" w:rsidP="00EB2085">
                      <w:pPr>
                        <w:pStyle w:val="Heading1"/>
                        <w:rPr>
                          <w:color w:val="571745" w:themeColor="text2"/>
                        </w:rPr>
                      </w:pPr>
                    </w:p>
                    <w:p w14:paraId="3FF7F5B4" w14:textId="5AFBBE8D" w:rsidR="00FB3596" w:rsidRPr="005018AE" w:rsidRDefault="00FB3596" w:rsidP="00EB2085">
                      <w:pPr>
                        <w:pStyle w:val="Heading1"/>
                        <w:rPr>
                          <w:color w:val="571745" w:themeColor="text2"/>
                        </w:rPr>
                      </w:pPr>
                      <w:r>
                        <w:rPr>
                          <w:color w:val="571745" w:themeColor="text2"/>
                        </w:rPr>
                        <w:t>COMMAND 29</w:t>
                      </w:r>
                    </w:p>
                  </w:txbxContent>
                </v:textbox>
              </v:shape>
            </w:pict>
          </mc:Fallback>
        </mc:AlternateContent>
      </w:r>
    </w:p>
    <w:p w14:paraId="52825FB8"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39872" behindDoc="0" locked="0" layoutInCell="1" allowOverlap="1" wp14:anchorId="7D90C851" wp14:editId="3661CFFA">
                <wp:simplePos x="0" y="0"/>
                <wp:positionH relativeFrom="margin">
                  <wp:posOffset>6426200</wp:posOffset>
                </wp:positionH>
                <wp:positionV relativeFrom="margin">
                  <wp:posOffset>1318260</wp:posOffset>
                </wp:positionV>
                <wp:extent cx="1356995" cy="868680"/>
                <wp:effectExtent l="0" t="0" r="0" b="7620"/>
                <wp:wrapNone/>
                <wp:docPr id="767"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2699BF40"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D90C851" id="_x0000_s1309" style="position:absolute;margin-left:506pt;margin-top:103.8pt;width:106.85pt;height:68.4pt;rotation:180;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rrEcFT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2699BF40"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6E9EEACF" w14:textId="76C40D26" w:rsidR="00EB2085" w:rsidRDefault="00EB2085" w:rsidP="00EB2085">
      <w:pPr>
        <w:rPr>
          <w:color w:val="D0300F" w:themeColor="accent6" w:themeShade="BF"/>
        </w:rPr>
      </w:pPr>
    </w:p>
    <w:p w14:paraId="61A306A7" w14:textId="2BF197F5" w:rsidR="00EB2085" w:rsidRPr="005E6AF0" w:rsidRDefault="00D87DDA" w:rsidP="00EB2085">
      <w:r w:rsidRPr="005714F7">
        <w:rPr>
          <w:noProof/>
          <w:color w:val="D0300F" w:themeColor="accent6" w:themeShade="BF"/>
        </w:rPr>
        <mc:AlternateContent>
          <mc:Choice Requires="wps">
            <w:drawing>
              <wp:anchor distT="0" distB="0" distL="114300" distR="114300" simplePos="0" relativeHeight="252246016" behindDoc="0" locked="0" layoutInCell="1" allowOverlap="1" wp14:anchorId="5C6F9365" wp14:editId="50C18434">
                <wp:simplePos x="0" y="0"/>
                <wp:positionH relativeFrom="column">
                  <wp:posOffset>2190750</wp:posOffset>
                </wp:positionH>
                <wp:positionV relativeFrom="paragraph">
                  <wp:posOffset>268605</wp:posOffset>
                </wp:positionV>
                <wp:extent cx="4013200" cy="2895600"/>
                <wp:effectExtent l="0" t="0" r="6350" b="0"/>
                <wp:wrapNone/>
                <wp:docPr id="769" name="Rectangle: Single Corner Snipped 769"/>
                <wp:cNvGraphicFramePr/>
                <a:graphic xmlns:a="http://schemas.openxmlformats.org/drawingml/2006/main">
                  <a:graphicData uri="http://schemas.microsoft.com/office/word/2010/wordprocessingShape">
                    <wps:wsp>
                      <wps:cNvSpPr/>
                      <wps:spPr>
                        <a:xfrm flipH="1">
                          <a:off x="0" y="0"/>
                          <a:ext cx="4013200" cy="289560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5A06A"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F9365" id="Rectangle: Single Corner Snipped 769" o:spid="_x0000_s1310" style="position:absolute;margin-left:172.5pt;margin-top:21.15pt;width:316pt;height:228pt;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13200,2895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" adj="-11796480,,5400" path="m,l2982714,,4013200,1030486r,1865114l,2895600,,xe" fillcolor="#eeece1 [3214]" stroked="f" strokeweight="3pt">
                <v:fill opacity="43947f"/>
                <v:stroke joinstyle="miter"/>
                <v:formulas/>
                <v:path arrowok="t" o:connecttype="custom" o:connectlocs="0,0;2982714,0;4013200,1030486;4013200,2895600;0,2895600;0,0" o:connectangles="0,0,0,0,0,0" textboxrect="0,0,4013200,2895600"/>
                <v:textbox>
                  <w:txbxContent>
                    <w:p w14:paraId="7545A06A" w14:textId="77777777" w:rsidR="00FB3596" w:rsidRPr="0093030D" w:rsidRDefault="00FB3596" w:rsidP="00EB2085">
                      <w:pPr>
                        <w:rPr>
                          <w:lang w:val="en-IN"/>
                        </w:rPr>
                      </w:pPr>
                    </w:p>
                  </w:txbxContent>
                </v:textbox>
              </v:shape>
            </w:pict>
          </mc:Fallback>
        </mc:AlternateContent>
      </w:r>
    </w:p>
    <w:p w14:paraId="46430D75" w14:textId="21288E8E" w:rsidR="00EB2085" w:rsidRPr="005E6AF0" w:rsidRDefault="00EB2085" w:rsidP="00EB2085"/>
    <w:p w14:paraId="156824B6" w14:textId="77777777" w:rsidR="00EB2085" w:rsidRPr="005E6AF0" w:rsidRDefault="00EB2085" w:rsidP="00EB2085"/>
    <w:p w14:paraId="57552079" w14:textId="77777777" w:rsidR="00EB2085" w:rsidRPr="005E6AF0" w:rsidRDefault="00EB2085" w:rsidP="00EB2085">
      <w:r>
        <w:rPr>
          <w:noProof/>
          <w:color w:val="D0300F" w:themeColor="accent6" w:themeShade="BF"/>
        </w:rPr>
        <mc:AlternateContent>
          <mc:Choice Requires="wps">
            <w:drawing>
              <wp:anchor distT="0" distB="0" distL="114300" distR="114300" simplePos="0" relativeHeight="252248064" behindDoc="0" locked="0" layoutInCell="1" allowOverlap="1" wp14:anchorId="3DA9B500" wp14:editId="0CF3C578">
                <wp:simplePos x="0" y="0"/>
                <wp:positionH relativeFrom="column">
                  <wp:posOffset>2355850</wp:posOffset>
                </wp:positionH>
                <wp:positionV relativeFrom="paragraph">
                  <wp:posOffset>112395</wp:posOffset>
                </wp:positionV>
                <wp:extent cx="3683000" cy="1968500"/>
                <wp:effectExtent l="0" t="0" r="0" b="0"/>
                <wp:wrapNone/>
                <wp:docPr id="770" name="Text Box 770"/>
                <wp:cNvGraphicFramePr/>
                <a:graphic xmlns:a="http://schemas.openxmlformats.org/drawingml/2006/main">
                  <a:graphicData uri="http://schemas.microsoft.com/office/word/2010/wordprocessingShape">
                    <wps:wsp>
                      <wps:cNvSpPr txBox="1"/>
                      <wps:spPr>
                        <a:xfrm>
                          <a:off x="0" y="0"/>
                          <a:ext cx="3683000" cy="19685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364CBB" w14:textId="77777777" w:rsidR="00FB3596" w:rsidRPr="000B12E5" w:rsidRDefault="00FB3596" w:rsidP="00D87DDA">
                            <w:pPr>
                              <w:jc w:val="center"/>
                              <w:rPr>
                                <w:rStyle w:val="Strong"/>
                                <w:rFonts w:ascii="Arial" w:eastAsia="Times New Roman" w:hAnsi="Arial" w:cs="Arial"/>
                                <w:color w:val="222222"/>
                                <w:sz w:val="27"/>
                                <w:szCs w:val="27"/>
                                <w:lang w:val="en-IN" w:eastAsia="en-IN"/>
                              </w:rPr>
                            </w:pPr>
                            <w:r w:rsidRPr="000B12E5">
                              <w:rPr>
                                <w:rStyle w:val="Strong"/>
                                <w:rFonts w:ascii="Arial" w:eastAsia="Times New Roman" w:hAnsi="Arial" w:cs="Arial"/>
                                <w:color w:val="222222"/>
                                <w:sz w:val="27"/>
                                <w:szCs w:val="27"/>
                                <w:lang w:val="en-IN" w:eastAsia="en-IN"/>
                              </w:rPr>
                              <w:t>history command</w:t>
                            </w:r>
                          </w:p>
                          <w:p w14:paraId="7B0B6003" w14:textId="512A7EB2" w:rsidR="00FB3596" w:rsidRDefault="00FB3596" w:rsidP="000B12E5">
                            <w:pPr>
                              <w:rPr>
                                <w:rStyle w:val="Strong"/>
                                <w:rFonts w:ascii="Roboto" w:eastAsia="Times New Roman" w:hAnsi="Roboto" w:cs="Times New Roman"/>
                                <w:color w:val="222222"/>
                                <w:sz w:val="27"/>
                                <w:szCs w:val="27"/>
                                <w:lang w:val="en-IN" w:eastAsia="en-IN"/>
                              </w:rPr>
                            </w:pPr>
                            <w:r w:rsidRPr="000B12E5">
                              <w:rPr>
                                <w:rStyle w:val="Strong"/>
                                <w:rFonts w:ascii="Arial" w:eastAsia="Times New Roman" w:hAnsi="Arial" w:cs="Arial"/>
                                <w:color w:val="222222"/>
                                <w:sz w:val="27"/>
                                <w:szCs w:val="27"/>
                                <w:lang w:val="en-IN" w:eastAsia="en-IN"/>
                              </w:rPr>
                              <w:t>When you’ve been using Linux for a certain period of time, you’ll quickly notice that you can run hundreds of commands every day. As such, running history command is particularly useful if you want to review the commands you’ve entered before.</w:t>
                            </w:r>
                          </w:p>
                          <w:p w14:paraId="7E6F5AEE" w14:textId="77777777" w:rsidR="00FB3596" w:rsidRDefault="00FB3596" w:rsidP="00EB2085">
                            <w:pPr>
                              <w:rPr>
                                <w:rStyle w:val="Strong"/>
                                <w:rFonts w:ascii="Roboto" w:eastAsia="Times New Roman" w:hAnsi="Roboto" w:cs="Times New Roman"/>
                                <w:color w:val="222222"/>
                                <w:sz w:val="27"/>
                                <w:szCs w:val="27"/>
                                <w:lang w:val="en-IN" w:eastAsia="en-IN"/>
                              </w:rPr>
                            </w:pPr>
                          </w:p>
                          <w:p w14:paraId="110068CE" w14:textId="77777777" w:rsidR="00FB3596" w:rsidRDefault="00FB3596" w:rsidP="00EB2085">
                            <w:pPr>
                              <w:rPr>
                                <w:rStyle w:val="Strong"/>
                                <w:rFonts w:ascii="Roboto" w:eastAsia="Times New Roman" w:hAnsi="Roboto" w:cs="Times New Roman"/>
                                <w:color w:val="222222"/>
                                <w:sz w:val="27"/>
                                <w:szCs w:val="27"/>
                                <w:lang w:val="en-IN" w:eastAsia="en-IN"/>
                              </w:rPr>
                            </w:pPr>
                          </w:p>
                          <w:p w14:paraId="57C1628D" w14:textId="77777777" w:rsidR="00FB3596" w:rsidRDefault="00FB3596" w:rsidP="00EB2085">
                            <w:pPr>
                              <w:rPr>
                                <w:rStyle w:val="Strong"/>
                                <w:rFonts w:ascii="Roboto" w:eastAsia="Times New Roman" w:hAnsi="Roboto" w:cs="Times New Roman"/>
                                <w:color w:val="222222"/>
                                <w:sz w:val="27"/>
                                <w:szCs w:val="27"/>
                                <w:lang w:val="en-IN" w:eastAsia="en-IN"/>
                              </w:rPr>
                            </w:pPr>
                          </w:p>
                          <w:p w14:paraId="30EEB282" w14:textId="77777777" w:rsidR="00FB3596" w:rsidRDefault="00FB3596" w:rsidP="00EB2085">
                            <w:pPr>
                              <w:rPr>
                                <w:rStyle w:val="Strong"/>
                                <w:rFonts w:ascii="Roboto" w:eastAsia="Times New Roman" w:hAnsi="Roboto" w:cs="Times New Roman"/>
                                <w:color w:val="222222"/>
                                <w:sz w:val="27"/>
                                <w:szCs w:val="27"/>
                                <w:lang w:val="en-IN" w:eastAsia="en-IN"/>
                              </w:rPr>
                            </w:pPr>
                          </w:p>
                          <w:p w14:paraId="504305A9" w14:textId="77777777" w:rsidR="00FB3596" w:rsidRDefault="00FB3596" w:rsidP="00EB2085">
                            <w:pPr>
                              <w:rPr>
                                <w:rStyle w:val="Strong"/>
                                <w:rFonts w:ascii="Roboto" w:eastAsia="Times New Roman" w:hAnsi="Roboto" w:cs="Times New Roman"/>
                                <w:color w:val="222222"/>
                                <w:sz w:val="27"/>
                                <w:szCs w:val="27"/>
                                <w:lang w:val="en-IN" w:eastAsia="en-IN"/>
                              </w:rPr>
                            </w:pPr>
                          </w:p>
                          <w:p w14:paraId="363CF578" w14:textId="77777777" w:rsidR="00FB3596" w:rsidRDefault="00FB3596" w:rsidP="00EB2085">
                            <w:pPr>
                              <w:rPr>
                                <w:rStyle w:val="Strong"/>
                                <w:rFonts w:ascii="Roboto" w:eastAsia="Times New Roman" w:hAnsi="Roboto" w:cs="Times New Roman"/>
                                <w:color w:val="222222"/>
                                <w:sz w:val="27"/>
                                <w:szCs w:val="27"/>
                                <w:lang w:val="en-IN" w:eastAsia="en-IN"/>
                              </w:rPr>
                            </w:pPr>
                          </w:p>
                          <w:p w14:paraId="5BA1C499" w14:textId="77777777" w:rsidR="00FB3596" w:rsidRPr="0093030D" w:rsidRDefault="00FB3596" w:rsidP="00EB2085">
                            <w:pPr>
                              <w:rPr>
                                <w:lang w:val="en-IN"/>
                              </w:rPr>
                            </w:pPr>
                          </w:p>
                          <w:p w14:paraId="680010C6"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9B500" id="Text Box 770" o:spid="_x0000_s1311" type="#_x0000_t202" style="position:absolute;margin-left:185.5pt;margin-top:8.85pt;width:290pt;height:15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" filled="f" stroked="f">
                <v:textbox>
                  <w:txbxContent>
                    <w:p w14:paraId="2F364CBB" w14:textId="77777777" w:rsidR="00FB3596" w:rsidRPr="000B12E5" w:rsidRDefault="00FB3596" w:rsidP="00D87DDA">
                      <w:pPr>
                        <w:jc w:val="center"/>
                        <w:rPr>
                          <w:rStyle w:val="Strong"/>
                          <w:rFonts w:ascii="Arial" w:eastAsia="Times New Roman" w:hAnsi="Arial" w:cs="Arial"/>
                          <w:color w:val="222222"/>
                          <w:sz w:val="27"/>
                          <w:szCs w:val="27"/>
                          <w:lang w:val="en-IN" w:eastAsia="en-IN"/>
                        </w:rPr>
                      </w:pPr>
                      <w:r w:rsidRPr="000B12E5">
                        <w:rPr>
                          <w:rStyle w:val="Strong"/>
                          <w:rFonts w:ascii="Arial" w:eastAsia="Times New Roman" w:hAnsi="Arial" w:cs="Arial"/>
                          <w:color w:val="222222"/>
                          <w:sz w:val="27"/>
                          <w:szCs w:val="27"/>
                          <w:lang w:val="en-IN" w:eastAsia="en-IN"/>
                        </w:rPr>
                        <w:t>history command</w:t>
                      </w:r>
                    </w:p>
                    <w:p w14:paraId="7B0B6003" w14:textId="512A7EB2" w:rsidR="00FB3596" w:rsidRDefault="00FB3596" w:rsidP="000B12E5">
                      <w:pPr>
                        <w:rPr>
                          <w:rStyle w:val="Strong"/>
                          <w:rFonts w:ascii="Roboto" w:eastAsia="Times New Roman" w:hAnsi="Roboto" w:cs="Times New Roman"/>
                          <w:color w:val="222222"/>
                          <w:sz w:val="27"/>
                          <w:szCs w:val="27"/>
                          <w:lang w:val="en-IN" w:eastAsia="en-IN"/>
                        </w:rPr>
                      </w:pPr>
                      <w:r w:rsidRPr="000B12E5">
                        <w:rPr>
                          <w:rStyle w:val="Strong"/>
                          <w:rFonts w:ascii="Arial" w:eastAsia="Times New Roman" w:hAnsi="Arial" w:cs="Arial"/>
                          <w:color w:val="222222"/>
                          <w:sz w:val="27"/>
                          <w:szCs w:val="27"/>
                          <w:lang w:val="en-IN" w:eastAsia="en-IN"/>
                        </w:rPr>
                        <w:t>When you’ve been using Linux for a certain period of time, you’ll quickly notice that you can run hundreds of commands every day. As such, running history command is particularly useful if you want to review the commands you’ve entered before.</w:t>
                      </w:r>
                    </w:p>
                    <w:p w14:paraId="7E6F5AEE" w14:textId="77777777" w:rsidR="00FB3596" w:rsidRDefault="00FB3596" w:rsidP="00EB2085">
                      <w:pPr>
                        <w:rPr>
                          <w:rStyle w:val="Strong"/>
                          <w:rFonts w:ascii="Roboto" w:eastAsia="Times New Roman" w:hAnsi="Roboto" w:cs="Times New Roman"/>
                          <w:color w:val="222222"/>
                          <w:sz w:val="27"/>
                          <w:szCs w:val="27"/>
                          <w:lang w:val="en-IN" w:eastAsia="en-IN"/>
                        </w:rPr>
                      </w:pPr>
                    </w:p>
                    <w:p w14:paraId="110068CE" w14:textId="77777777" w:rsidR="00FB3596" w:rsidRDefault="00FB3596" w:rsidP="00EB2085">
                      <w:pPr>
                        <w:rPr>
                          <w:rStyle w:val="Strong"/>
                          <w:rFonts w:ascii="Roboto" w:eastAsia="Times New Roman" w:hAnsi="Roboto" w:cs="Times New Roman"/>
                          <w:color w:val="222222"/>
                          <w:sz w:val="27"/>
                          <w:szCs w:val="27"/>
                          <w:lang w:val="en-IN" w:eastAsia="en-IN"/>
                        </w:rPr>
                      </w:pPr>
                    </w:p>
                    <w:p w14:paraId="57C1628D" w14:textId="77777777" w:rsidR="00FB3596" w:rsidRDefault="00FB3596" w:rsidP="00EB2085">
                      <w:pPr>
                        <w:rPr>
                          <w:rStyle w:val="Strong"/>
                          <w:rFonts w:ascii="Roboto" w:eastAsia="Times New Roman" w:hAnsi="Roboto" w:cs="Times New Roman"/>
                          <w:color w:val="222222"/>
                          <w:sz w:val="27"/>
                          <w:szCs w:val="27"/>
                          <w:lang w:val="en-IN" w:eastAsia="en-IN"/>
                        </w:rPr>
                      </w:pPr>
                    </w:p>
                    <w:p w14:paraId="30EEB282" w14:textId="77777777" w:rsidR="00FB3596" w:rsidRDefault="00FB3596" w:rsidP="00EB2085">
                      <w:pPr>
                        <w:rPr>
                          <w:rStyle w:val="Strong"/>
                          <w:rFonts w:ascii="Roboto" w:eastAsia="Times New Roman" w:hAnsi="Roboto" w:cs="Times New Roman"/>
                          <w:color w:val="222222"/>
                          <w:sz w:val="27"/>
                          <w:szCs w:val="27"/>
                          <w:lang w:val="en-IN" w:eastAsia="en-IN"/>
                        </w:rPr>
                      </w:pPr>
                    </w:p>
                    <w:p w14:paraId="504305A9" w14:textId="77777777" w:rsidR="00FB3596" w:rsidRDefault="00FB3596" w:rsidP="00EB2085">
                      <w:pPr>
                        <w:rPr>
                          <w:rStyle w:val="Strong"/>
                          <w:rFonts w:ascii="Roboto" w:eastAsia="Times New Roman" w:hAnsi="Roboto" w:cs="Times New Roman"/>
                          <w:color w:val="222222"/>
                          <w:sz w:val="27"/>
                          <w:szCs w:val="27"/>
                          <w:lang w:val="en-IN" w:eastAsia="en-IN"/>
                        </w:rPr>
                      </w:pPr>
                    </w:p>
                    <w:p w14:paraId="363CF578" w14:textId="77777777" w:rsidR="00FB3596" w:rsidRDefault="00FB3596" w:rsidP="00EB2085">
                      <w:pPr>
                        <w:rPr>
                          <w:rStyle w:val="Strong"/>
                          <w:rFonts w:ascii="Roboto" w:eastAsia="Times New Roman" w:hAnsi="Roboto" w:cs="Times New Roman"/>
                          <w:color w:val="222222"/>
                          <w:sz w:val="27"/>
                          <w:szCs w:val="27"/>
                          <w:lang w:val="en-IN" w:eastAsia="en-IN"/>
                        </w:rPr>
                      </w:pPr>
                    </w:p>
                    <w:p w14:paraId="5BA1C499" w14:textId="77777777" w:rsidR="00FB3596" w:rsidRPr="0093030D" w:rsidRDefault="00FB3596" w:rsidP="00EB2085">
                      <w:pPr>
                        <w:rPr>
                          <w:lang w:val="en-IN"/>
                        </w:rPr>
                      </w:pPr>
                    </w:p>
                    <w:p w14:paraId="680010C6" w14:textId="77777777" w:rsidR="00FB3596" w:rsidRDefault="00FB3596" w:rsidP="00EB2085"/>
                  </w:txbxContent>
                </v:textbox>
              </v:shape>
            </w:pict>
          </mc:Fallback>
        </mc:AlternateContent>
      </w:r>
    </w:p>
    <w:p w14:paraId="77CBB14C" w14:textId="77777777" w:rsidR="00EB2085" w:rsidRPr="005E6AF0" w:rsidRDefault="00EB2085" w:rsidP="00EB2085"/>
    <w:p w14:paraId="5C5DADAA" w14:textId="77777777" w:rsidR="00EB2085" w:rsidRPr="005E6AF0" w:rsidRDefault="00EB2085" w:rsidP="00EB2085"/>
    <w:p w14:paraId="10DC32BF" w14:textId="77777777" w:rsidR="00EB2085" w:rsidRDefault="00EB2085" w:rsidP="00EB2085">
      <w:pPr>
        <w:rPr>
          <w:color w:val="D0300F" w:themeColor="accent6" w:themeShade="BF"/>
        </w:rPr>
      </w:pPr>
    </w:p>
    <w:p w14:paraId="6A9370A6" w14:textId="77777777" w:rsidR="00EB2085" w:rsidRDefault="00EB2085" w:rsidP="00EB2085">
      <w:pPr>
        <w:tabs>
          <w:tab w:val="left" w:pos="2400"/>
        </w:tabs>
      </w:pPr>
      <w:r>
        <w:tab/>
      </w:r>
    </w:p>
    <w:p w14:paraId="3555710A" w14:textId="77777777" w:rsidR="00EB2085" w:rsidRDefault="00EB2085" w:rsidP="00EB2085">
      <w:pPr>
        <w:tabs>
          <w:tab w:val="left" w:pos="2400"/>
        </w:tabs>
      </w:pPr>
    </w:p>
    <w:p w14:paraId="29DE5338" w14:textId="5A39695B" w:rsidR="00EB2085" w:rsidRDefault="000B12E5" w:rsidP="00EB2085">
      <w:pPr>
        <w:tabs>
          <w:tab w:val="left" w:pos="2400"/>
        </w:tabs>
      </w:pPr>
      <w:r>
        <w:rPr>
          <w:noProof/>
          <w:color w:val="D0300F" w:themeColor="accent6" w:themeShade="BF"/>
        </w:rPr>
        <mc:AlternateContent>
          <mc:Choice Requires="wps">
            <w:drawing>
              <wp:anchor distT="0" distB="0" distL="114300" distR="114300" simplePos="0" relativeHeight="252249088" behindDoc="0" locked="0" layoutInCell="1" allowOverlap="1" wp14:anchorId="617469BC" wp14:editId="75541F30">
                <wp:simplePos x="0" y="0"/>
                <wp:positionH relativeFrom="column">
                  <wp:posOffset>1219200</wp:posOffset>
                </wp:positionH>
                <wp:positionV relativeFrom="paragraph">
                  <wp:posOffset>256540</wp:posOffset>
                </wp:positionV>
                <wp:extent cx="5721350" cy="3352800"/>
                <wp:effectExtent l="0" t="0" r="0" b="0"/>
                <wp:wrapNone/>
                <wp:docPr id="768" name="Text Box 768"/>
                <wp:cNvGraphicFramePr/>
                <a:graphic xmlns:a="http://schemas.openxmlformats.org/drawingml/2006/main">
                  <a:graphicData uri="http://schemas.microsoft.com/office/word/2010/wordprocessingShape">
                    <wps:wsp>
                      <wps:cNvSpPr txBox="1"/>
                      <wps:spPr>
                        <a:xfrm>
                          <a:off x="0" y="0"/>
                          <a:ext cx="5721350" cy="3352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34AD150" w14:textId="55BB126A" w:rsidR="00FB3596" w:rsidRDefault="00FB3596" w:rsidP="00EB2085">
                            <w:r>
                              <w:rPr>
                                <w:noProof/>
                              </w:rPr>
                              <w:drawing>
                                <wp:inline distT="0" distB="0" distL="0" distR="0" wp14:anchorId="04BE4C0C" wp14:editId="44E180D1">
                                  <wp:extent cx="8413876" cy="4483100"/>
                                  <wp:effectExtent l="0" t="0" r="635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33880" cy="4493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69BC" id="Text Box 768" o:spid="_x0000_s1312" type="#_x0000_t202" style="position:absolute;margin-left:96pt;margin-top:20.2pt;width:450.5pt;height:26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" filled="f" stroked="f">
                <v:textbox>
                  <w:txbxContent>
                    <w:p w14:paraId="734AD150" w14:textId="55BB126A" w:rsidR="00FB3596" w:rsidRDefault="00FB3596" w:rsidP="00EB2085">
                      <w:r>
                        <w:rPr>
                          <w:noProof/>
                        </w:rPr>
                        <w:drawing>
                          <wp:inline distT="0" distB="0" distL="0" distR="0" wp14:anchorId="04BE4C0C" wp14:editId="44E180D1">
                            <wp:extent cx="8413876" cy="4483100"/>
                            <wp:effectExtent l="0" t="0" r="635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33880" cy="4493759"/>
                                    </a:xfrm>
                                    <a:prstGeom prst="rect">
                                      <a:avLst/>
                                    </a:prstGeom>
                                  </pic:spPr>
                                </pic:pic>
                              </a:graphicData>
                            </a:graphic>
                          </wp:inline>
                        </w:drawing>
                      </w:r>
                    </w:p>
                  </w:txbxContent>
                </v:textbox>
              </v:shape>
            </w:pict>
          </mc:Fallback>
        </mc:AlternateContent>
      </w:r>
    </w:p>
    <w:p w14:paraId="512B42DD" w14:textId="77777777" w:rsidR="00EB2085" w:rsidRDefault="00EB2085" w:rsidP="00EB2085">
      <w:pPr>
        <w:tabs>
          <w:tab w:val="left" w:pos="2400"/>
        </w:tabs>
      </w:pPr>
    </w:p>
    <w:p w14:paraId="03B108FB" w14:textId="77777777" w:rsidR="00EB2085" w:rsidRDefault="00EB2085" w:rsidP="00EB2085">
      <w:pPr>
        <w:tabs>
          <w:tab w:val="left" w:pos="2400"/>
        </w:tabs>
      </w:pPr>
    </w:p>
    <w:p w14:paraId="39B23FDA" w14:textId="77777777" w:rsidR="00EB2085" w:rsidRDefault="00EB2085" w:rsidP="00EB2085">
      <w:pPr>
        <w:tabs>
          <w:tab w:val="left" w:pos="2400"/>
        </w:tabs>
      </w:pPr>
    </w:p>
    <w:p w14:paraId="064870A8" w14:textId="77777777" w:rsidR="00EB2085" w:rsidRDefault="00EB2085" w:rsidP="00EB2085">
      <w:pPr>
        <w:tabs>
          <w:tab w:val="left" w:pos="2400"/>
        </w:tabs>
      </w:pPr>
    </w:p>
    <w:p w14:paraId="24168412" w14:textId="77777777" w:rsidR="00EB2085" w:rsidRDefault="00EB2085" w:rsidP="00EB2085">
      <w:pPr>
        <w:tabs>
          <w:tab w:val="left" w:pos="2400"/>
        </w:tabs>
      </w:pPr>
    </w:p>
    <w:p w14:paraId="0ED5725F" w14:textId="77777777" w:rsidR="00EB2085" w:rsidRDefault="00EB2085" w:rsidP="00EB2085">
      <w:pPr>
        <w:tabs>
          <w:tab w:val="left" w:pos="2400"/>
        </w:tabs>
      </w:pPr>
    </w:p>
    <w:p w14:paraId="2D915318" w14:textId="77777777" w:rsidR="00EB2085" w:rsidRDefault="00EB2085" w:rsidP="00EB2085">
      <w:pPr>
        <w:tabs>
          <w:tab w:val="left" w:pos="2400"/>
        </w:tabs>
      </w:pPr>
    </w:p>
    <w:p w14:paraId="3B2D9C7B" w14:textId="77777777" w:rsidR="00EB2085" w:rsidRDefault="00EB2085" w:rsidP="00EB2085">
      <w:pPr>
        <w:tabs>
          <w:tab w:val="left" w:pos="2400"/>
        </w:tabs>
      </w:pPr>
    </w:p>
    <w:p w14:paraId="5FD8EF93" w14:textId="77777777" w:rsidR="00EB2085" w:rsidRDefault="00EB2085" w:rsidP="00EB2085">
      <w:pPr>
        <w:tabs>
          <w:tab w:val="left" w:pos="2400"/>
        </w:tabs>
      </w:pPr>
    </w:p>
    <w:p w14:paraId="206BD2E4" w14:textId="77777777" w:rsidR="00EB2085" w:rsidRDefault="00EB2085" w:rsidP="00EB2085">
      <w:pPr>
        <w:tabs>
          <w:tab w:val="left" w:pos="2400"/>
        </w:tabs>
      </w:pPr>
    </w:p>
    <w:p w14:paraId="63862B4D" w14:textId="77777777" w:rsidR="00EB2085" w:rsidRDefault="00EB2085" w:rsidP="00EB2085">
      <w:pPr>
        <w:tabs>
          <w:tab w:val="left" w:pos="2400"/>
        </w:tabs>
      </w:pPr>
    </w:p>
    <w:p w14:paraId="2D3804D6" w14:textId="77777777" w:rsidR="00EB2085" w:rsidRDefault="00EB2085" w:rsidP="00EB2085">
      <w:pPr>
        <w:tabs>
          <w:tab w:val="left" w:pos="2400"/>
        </w:tabs>
      </w:pPr>
    </w:p>
    <w:p w14:paraId="591E53BE" w14:textId="77777777" w:rsidR="00EB2085" w:rsidRDefault="00EB2085" w:rsidP="00EB2085">
      <w:pPr>
        <w:tabs>
          <w:tab w:val="left" w:pos="2400"/>
        </w:tabs>
      </w:pPr>
      <w:r w:rsidRPr="005714F7">
        <w:rPr>
          <w:noProof/>
          <w:color w:val="D0300F" w:themeColor="accent6" w:themeShade="BF"/>
        </w:rPr>
        <mc:AlternateContent>
          <mc:Choice Requires="wps">
            <w:drawing>
              <wp:anchor distT="0" distB="0" distL="114300" distR="114300" simplePos="0" relativeHeight="252243968" behindDoc="0" locked="0" layoutInCell="1" allowOverlap="1" wp14:anchorId="13EE7E4F" wp14:editId="3F7069E0">
                <wp:simplePos x="0" y="0"/>
                <wp:positionH relativeFrom="column">
                  <wp:posOffset>-1165013</wp:posOffset>
                </wp:positionH>
                <wp:positionV relativeFrom="paragraph">
                  <wp:posOffset>388196</wp:posOffset>
                </wp:positionV>
                <wp:extent cx="7089140" cy="652780"/>
                <wp:effectExtent l="0" t="0" r="0" b="0"/>
                <wp:wrapNone/>
                <wp:docPr id="771" name="Parallelogram 771"/>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906B0C"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0679382"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E7E4F" id="Parallelogram 771" o:spid="_x0000_s1313" type="#_x0000_t7" style="position:absolute;margin-left:-91.75pt;margin-top:30.55pt;width:558.2pt;height:51.4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" adj="1379" fillcolor="#ffc40c [3208]" stroked="f" strokeweight="3pt">
                <v:textbox>
                  <w:txbxContent>
                    <w:p w14:paraId="65906B0C"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70679382" w14:textId="77777777" w:rsidR="00FB3596" w:rsidRDefault="00FB3596" w:rsidP="00EB2085">
                      <w:pPr>
                        <w:jc w:val="center"/>
                      </w:pPr>
                    </w:p>
                  </w:txbxContent>
                </v:textbox>
              </v:shape>
            </w:pict>
          </mc:Fallback>
        </mc:AlternateContent>
      </w:r>
    </w:p>
    <w:p w14:paraId="7B7F7D3B" w14:textId="77777777" w:rsidR="00EB2085" w:rsidRDefault="00EB2085" w:rsidP="00EB2085">
      <w:pPr>
        <w:tabs>
          <w:tab w:val="left" w:pos="2400"/>
        </w:tabs>
      </w:pPr>
      <w:r>
        <w:rPr>
          <w:noProof/>
          <w:color w:val="D0300F" w:themeColor="accent6" w:themeShade="BF"/>
        </w:rPr>
        <mc:AlternateContent>
          <mc:Choice Requires="wps">
            <w:drawing>
              <wp:anchor distT="0" distB="0" distL="114300" distR="114300" simplePos="0" relativeHeight="252283904" behindDoc="0" locked="0" layoutInCell="1" allowOverlap="1" wp14:anchorId="569A93A9" wp14:editId="031F99B5">
                <wp:simplePos x="0" y="0"/>
                <wp:positionH relativeFrom="column">
                  <wp:posOffset>5771515</wp:posOffset>
                </wp:positionH>
                <wp:positionV relativeFrom="paragraph">
                  <wp:posOffset>263313</wp:posOffset>
                </wp:positionV>
                <wp:extent cx="1417320" cy="281940"/>
                <wp:effectExtent l="0" t="0" r="0" b="3810"/>
                <wp:wrapNone/>
                <wp:docPr id="772" name="Text Box 772"/>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092CE7F"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A93A9" id="Text Box 772" o:spid="_x0000_s1314" type="#_x0000_t202" style="position:absolute;margin-left:454.45pt;margin-top:20.75pt;width:111.6pt;height:22.2pt;z-index:25228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" filled="f" stroked="f">
                <v:textbox>
                  <w:txbxContent>
                    <w:p w14:paraId="5092CE7F"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44992" behindDoc="0" locked="0" layoutInCell="1" allowOverlap="1" wp14:anchorId="6E586A07" wp14:editId="50E86E01">
                <wp:simplePos x="0" y="0"/>
                <wp:positionH relativeFrom="column">
                  <wp:posOffset>5626735</wp:posOffset>
                </wp:positionH>
                <wp:positionV relativeFrom="paragraph">
                  <wp:posOffset>64982</wp:posOffset>
                </wp:positionV>
                <wp:extent cx="7089140" cy="652780"/>
                <wp:effectExtent l="0" t="0" r="0" b="0"/>
                <wp:wrapNone/>
                <wp:docPr id="773" name="Parallelogram 77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A367" id="Parallelogram 773" o:spid="_x0000_s1026" type="#_x0000_t7" alt="Title: Shape" style="position:absolute;margin-left:443.05pt;margin-top:5.1pt;width:558.2pt;height:51.4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" adj="1379" fillcolor="#333 [3204]" stroked="f" strokeweight="3pt"/>
            </w:pict>
          </mc:Fallback>
        </mc:AlternateContent>
      </w:r>
    </w:p>
    <w:p w14:paraId="64F43F23" w14:textId="77777777" w:rsidR="00EB2085" w:rsidRDefault="00EB2085" w:rsidP="00EB2085">
      <w:pPr>
        <w:tabs>
          <w:tab w:val="left" w:pos="2400"/>
        </w:tabs>
      </w:pPr>
    </w:p>
    <w:p w14:paraId="0927018D" w14:textId="77777777" w:rsidR="00EB2085" w:rsidRPr="00127C5F" w:rsidRDefault="00EB2085" w:rsidP="00EB2085">
      <w:pPr>
        <w:rPr>
          <w:color w:val="D0300F" w:themeColor="accent6" w:themeShade="BF"/>
        </w:rPr>
      </w:pPr>
      <w:r>
        <w:rPr>
          <w:noProof/>
          <w:color w:val="D0300F" w:themeColor="accent6" w:themeShade="BF"/>
        </w:rPr>
        <w:lastRenderedPageBreak/>
        <mc:AlternateContent>
          <mc:Choice Requires="wps">
            <w:drawing>
              <wp:anchor distT="0" distB="0" distL="114300" distR="114300" simplePos="0" relativeHeight="252272640" behindDoc="0" locked="0" layoutInCell="1" allowOverlap="1" wp14:anchorId="7FD0F6A6" wp14:editId="0E9339CA">
                <wp:simplePos x="0" y="0"/>
                <wp:positionH relativeFrom="column">
                  <wp:posOffset>-129540</wp:posOffset>
                </wp:positionH>
                <wp:positionV relativeFrom="paragraph">
                  <wp:posOffset>-3535045</wp:posOffset>
                </wp:positionV>
                <wp:extent cx="1805940" cy="1790700"/>
                <wp:effectExtent l="0" t="0" r="3810" b="0"/>
                <wp:wrapNone/>
                <wp:docPr id="774" name="Rectangle: Single Corner Snipped 774"/>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8CA1C"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0F6A6" id="Rectangle: Single Corner Snipped 774" o:spid="_x0000_s1315" style="position:absolute;margin-left:-10.2pt;margin-top:-278.35pt;width:142.2pt;height:141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2jpSAc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2B08CA1C"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273664" behindDoc="0" locked="0" layoutInCell="1" allowOverlap="1" wp14:anchorId="411CBB0C" wp14:editId="06408BD6">
                <wp:simplePos x="0" y="0"/>
                <wp:positionH relativeFrom="column">
                  <wp:posOffset>4472940</wp:posOffset>
                </wp:positionH>
                <wp:positionV relativeFrom="paragraph">
                  <wp:posOffset>-8663306</wp:posOffset>
                </wp:positionV>
                <wp:extent cx="2435860" cy="2400300"/>
                <wp:effectExtent l="0" t="0" r="2540" b="0"/>
                <wp:wrapNone/>
                <wp:docPr id="775" name="Rectangle: Single Corner Snipped 775"/>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3E6433" w14:textId="77777777" w:rsidR="00FB3596" w:rsidRDefault="00FB3596" w:rsidP="00EB2085">
                            <w:pPr>
                              <w:pStyle w:val="Heading3"/>
                              <w:spacing w:before="0"/>
                              <w:jc w:val="left"/>
                              <w:rPr>
                                <w:color w:val="FFC40C" w:themeColor="accent5"/>
                                <w:sz w:val="34"/>
                                <w:szCs w:val="34"/>
                                <w:lang w:val="en-IN"/>
                              </w:rPr>
                            </w:pPr>
                          </w:p>
                          <w:p w14:paraId="7396ABB3"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645F48D"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4C3AF3E"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CBB0C" id="Rectangle: Single Corner Snipped 775" o:spid="_x0000_s1316" style="position:absolute;margin-left:352.2pt;margin-top:-682.15pt;width:191.8pt;height:189pt;flip:x y;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0B3E6433" w14:textId="77777777" w:rsidR="00FB3596" w:rsidRDefault="00FB3596" w:rsidP="00EB2085">
                      <w:pPr>
                        <w:pStyle w:val="Heading3"/>
                        <w:spacing w:before="0"/>
                        <w:jc w:val="left"/>
                        <w:rPr>
                          <w:color w:val="FFC40C" w:themeColor="accent5"/>
                          <w:sz w:val="34"/>
                          <w:szCs w:val="34"/>
                          <w:lang w:val="en-IN"/>
                        </w:rPr>
                      </w:pPr>
                    </w:p>
                    <w:p w14:paraId="7396ABB3"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7645F48D"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74C3AF3E"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Pr>
          <w:noProof/>
          <w:color w:val="D0300F" w:themeColor="accent6" w:themeShade="BF"/>
        </w:rPr>
        <mc:AlternateContent>
          <mc:Choice Requires="wps">
            <w:drawing>
              <wp:anchor distT="0" distB="0" distL="114300" distR="114300" simplePos="0" relativeHeight="252271616" behindDoc="0" locked="0" layoutInCell="1" allowOverlap="1" wp14:anchorId="7541475D" wp14:editId="645BA495">
                <wp:simplePos x="0" y="0"/>
                <wp:positionH relativeFrom="column">
                  <wp:posOffset>1089660</wp:posOffset>
                </wp:positionH>
                <wp:positionV relativeFrom="paragraph">
                  <wp:posOffset>-6918325</wp:posOffset>
                </wp:positionV>
                <wp:extent cx="3981450" cy="3981450"/>
                <wp:effectExtent l="0" t="0" r="0" b="0"/>
                <wp:wrapNone/>
                <wp:docPr id="776" name="Rectangle: Diagonal Corners Snipped 776"/>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6DEA1"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783778C3"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475D" id="Rectangle: Diagonal Corners Snipped 776" o:spid="_x0000_s1317" style="position:absolute;margin-left:85.8pt;margin-top:-544.75pt;width:313.5pt;height:31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1226DEA1"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783778C3" w14:textId="77777777" w:rsidR="00FB3596" w:rsidRPr="00CB0CFF" w:rsidRDefault="00FB3596" w:rsidP="00EB2085">
                      <w:pPr>
                        <w:rPr>
                          <w:lang w:val="en-IN"/>
                        </w:rPr>
                      </w:pPr>
                    </w:p>
                  </w:txbxContent>
                </v:textbox>
              </v:shape>
            </w:pict>
          </mc:Fallback>
        </mc:AlternateContent>
      </w:r>
      <w:r w:rsidRPr="005714F7">
        <w:rPr>
          <w:noProof/>
          <w:color w:val="D0300F" w:themeColor="accent6" w:themeShade="BF"/>
        </w:rPr>
        <mc:AlternateContent>
          <mc:Choice Requires="wps">
            <w:drawing>
              <wp:anchor distT="0" distB="0" distL="114300" distR="114300" simplePos="0" relativeHeight="252277760" behindDoc="0" locked="0" layoutInCell="1" allowOverlap="1" wp14:anchorId="2AC5D441" wp14:editId="026C7937">
                <wp:simplePos x="0" y="0"/>
                <wp:positionH relativeFrom="column">
                  <wp:posOffset>0</wp:posOffset>
                </wp:positionH>
                <wp:positionV relativeFrom="paragraph">
                  <wp:posOffset>-259080</wp:posOffset>
                </wp:positionV>
                <wp:extent cx="3147060" cy="2560320"/>
                <wp:effectExtent l="0" t="0" r="0" b="0"/>
                <wp:wrapNone/>
                <wp:docPr id="777" name="Rectangle: Single Corner Snipped 777" title="Shape"/>
                <wp:cNvGraphicFramePr/>
                <a:graphic xmlns:a="http://schemas.openxmlformats.org/drawingml/2006/main">
                  <a:graphicData uri="http://schemas.microsoft.com/office/word/2010/wordprocessingShape">
                    <wps:wsp>
                      <wps:cNvSpPr/>
                      <wps:spPr>
                        <a:xfrm flipV="1">
                          <a:off x="0" y="0"/>
                          <a:ext cx="3147060" cy="256032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20CC7A" w14:textId="77777777" w:rsidR="00FB3596" w:rsidRDefault="00FB3596" w:rsidP="00EB2085">
                            <w:pPr>
                              <w:pStyle w:val="Heading1"/>
                              <w:rPr>
                                <w:color w:val="571745" w:themeColor="text2"/>
                              </w:rPr>
                            </w:pPr>
                          </w:p>
                          <w:p w14:paraId="1C510CB6" w14:textId="699A4FD8" w:rsidR="00FB3596" w:rsidRPr="00F7167D" w:rsidRDefault="00FB3596" w:rsidP="00EB2085">
                            <w:pPr>
                              <w:pStyle w:val="Heading1"/>
                            </w:pPr>
                            <w:r>
                              <w:rPr>
                                <w:color w:val="571745" w:themeColor="text2"/>
                              </w:rPr>
                              <w:t>COMMAND 30</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5D441" id="Rectangle: Single Corner Snipped 777" o:spid="_x0000_s1318" alt="Title: Shape" style="position:absolute;margin-left:0;margin-top:-20.4pt;width:247.8pt;height:201.6pt;flip:y;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706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" adj="-11796480,,5400" path="m,l1866900,,3147060,1280160r,1280160l,2560320,,xe" fillcolor="#ffc40c [3208]" stroked="f" strokeweight="3pt">
                <v:fill opacity="43947f"/>
                <v:stroke joinstyle="miter"/>
                <v:formulas/>
                <v:path arrowok="t" o:connecttype="custom" o:connectlocs="0,0;1866900,0;3147060,1280160;3147060,2560320;0,2560320;0,0" o:connectangles="0,0,0,0,0,0" textboxrect="0,0,3147060,2560320"/>
                <v:textbox inset=",7.2pt,,7.2pt">
                  <w:txbxContent>
                    <w:p w14:paraId="0320CC7A" w14:textId="77777777" w:rsidR="00FB3596" w:rsidRDefault="00FB3596" w:rsidP="00EB2085">
                      <w:pPr>
                        <w:pStyle w:val="Heading1"/>
                        <w:rPr>
                          <w:color w:val="571745" w:themeColor="text2"/>
                        </w:rPr>
                      </w:pPr>
                    </w:p>
                    <w:p w14:paraId="1C510CB6" w14:textId="699A4FD8" w:rsidR="00FB3596" w:rsidRPr="00F7167D" w:rsidRDefault="00FB3596" w:rsidP="00EB2085">
                      <w:pPr>
                        <w:pStyle w:val="Heading1"/>
                      </w:pPr>
                      <w:r>
                        <w:rPr>
                          <w:color w:val="571745" w:themeColor="text2"/>
                        </w:rPr>
                        <w:t>COMMAND 30</w:t>
                      </w:r>
                    </w:p>
                  </w:txbxContent>
                </v:textbox>
              </v:shape>
            </w:pict>
          </mc:Fallback>
        </mc:AlternateContent>
      </w:r>
    </w:p>
    <w:p w14:paraId="38733DEA" w14:textId="77777777" w:rsidR="00EB2085" w:rsidRDefault="00EB2085" w:rsidP="00EB2085">
      <w:pPr>
        <w:rPr>
          <w:color w:val="D0300F" w:themeColor="accent6" w:themeShade="BF"/>
        </w:rPr>
      </w:pPr>
      <w:r>
        <w:rPr>
          <w:noProof/>
          <w:color w:val="D0300F" w:themeColor="accent6" w:themeShade="BF"/>
        </w:rPr>
        <mc:AlternateContent>
          <mc:Choice Requires="wps">
            <w:drawing>
              <wp:anchor distT="0" distB="0" distL="114300" distR="114300" simplePos="0" relativeHeight="252279808" behindDoc="0" locked="0" layoutInCell="1" allowOverlap="1" wp14:anchorId="1672DDEB" wp14:editId="4FB836EC">
                <wp:simplePos x="0" y="0"/>
                <wp:positionH relativeFrom="column">
                  <wp:posOffset>1219200</wp:posOffset>
                </wp:positionH>
                <wp:positionV relativeFrom="paragraph">
                  <wp:posOffset>4206452</wp:posOffset>
                </wp:positionV>
                <wp:extent cx="5672667" cy="2209800"/>
                <wp:effectExtent l="0" t="0" r="0" b="0"/>
                <wp:wrapNone/>
                <wp:docPr id="778" name="Text Box 778"/>
                <wp:cNvGraphicFramePr/>
                <a:graphic xmlns:a="http://schemas.openxmlformats.org/drawingml/2006/main">
                  <a:graphicData uri="http://schemas.microsoft.com/office/word/2010/wordprocessingShape">
                    <wps:wsp>
                      <wps:cNvSpPr txBox="1"/>
                      <wps:spPr>
                        <a:xfrm>
                          <a:off x="0" y="0"/>
                          <a:ext cx="5672667" cy="2209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C6151EC" w14:textId="2BC22689" w:rsidR="00FB3596" w:rsidRDefault="00FB3596" w:rsidP="00EB2085">
                            <w:r>
                              <w:rPr>
                                <w:noProof/>
                              </w:rPr>
                              <w:drawing>
                                <wp:inline distT="0" distB="0" distL="0" distR="0" wp14:anchorId="524D1D53" wp14:editId="22842B86">
                                  <wp:extent cx="16543386" cy="267335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51054" cy="2674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72DDEB" id="Text Box 778" o:spid="_x0000_s1319" type="#_x0000_t202" style="position:absolute;margin-left:96pt;margin-top:331.2pt;width:446.65pt;height:174pt;z-index:25227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" filled="f" stroked="f">
                <v:textbox>
                  <w:txbxContent>
                    <w:p w14:paraId="6C6151EC" w14:textId="2BC22689" w:rsidR="00FB3596" w:rsidRDefault="00FB3596" w:rsidP="00EB2085">
                      <w:r>
                        <w:rPr>
                          <w:noProof/>
                        </w:rPr>
                        <w:drawing>
                          <wp:inline distT="0" distB="0" distL="0" distR="0" wp14:anchorId="524D1D53" wp14:editId="22842B86">
                            <wp:extent cx="16543386" cy="267335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51054" cy="2674589"/>
                                    </a:xfrm>
                                    <a:prstGeom prst="rect">
                                      <a:avLst/>
                                    </a:prstGeom>
                                  </pic:spPr>
                                </pic:pic>
                              </a:graphicData>
                            </a:graphic>
                          </wp:inline>
                        </w:drawing>
                      </w:r>
                    </w:p>
                  </w:txbxContent>
                </v:textbox>
              </v:shape>
            </w:pict>
          </mc:Fallback>
        </mc:AlternateContent>
      </w:r>
      <w:r>
        <w:rPr>
          <w:noProof/>
          <w:color w:val="D0300F" w:themeColor="accent6" w:themeShade="BF"/>
        </w:rPr>
        <mc:AlternateContent>
          <mc:Choice Requires="wps">
            <w:drawing>
              <wp:anchor distT="0" distB="0" distL="114300" distR="114300" simplePos="0" relativeHeight="252270592" behindDoc="0" locked="0" layoutInCell="1" allowOverlap="1" wp14:anchorId="691FCF34" wp14:editId="045CE512">
                <wp:simplePos x="0" y="0"/>
                <wp:positionH relativeFrom="margin">
                  <wp:posOffset>6426200</wp:posOffset>
                </wp:positionH>
                <wp:positionV relativeFrom="margin">
                  <wp:posOffset>1318260</wp:posOffset>
                </wp:positionV>
                <wp:extent cx="1356995" cy="868680"/>
                <wp:effectExtent l="0" t="0" r="0" b="7620"/>
                <wp:wrapNone/>
                <wp:docPr id="779"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48104A24"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91FCF34" id="_x0000_s1320" style="position:absolute;margin-left:506pt;margin-top:103.8pt;width:106.85pt;height:68.4pt;rotation:180;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48104A24" w14:textId="77777777" w:rsidR="00FB3596" w:rsidRPr="0093030D" w:rsidRDefault="00FB3596" w:rsidP="00EB2085">
                      <w:pPr>
                        <w:pStyle w:val="TabName"/>
                        <w:spacing w:before="480" w:after="0"/>
                        <w:jc w:val="left"/>
                        <w:rPr>
                          <w:color w:val="FFFFFF" w:themeColor="background1"/>
                          <w:sz w:val="40"/>
                          <w:szCs w:val="40"/>
                          <w:lang w:val="en-IN"/>
                        </w:rPr>
                      </w:pPr>
                      <w:r>
                        <w:rPr>
                          <w:color w:val="FFFFFF" w:themeColor="background1"/>
                          <w:sz w:val="40"/>
                          <w:szCs w:val="40"/>
                          <w:lang w:val="en-IN"/>
                        </w:rPr>
                        <w:t xml:space="preserve"> </w:t>
                      </w:r>
                      <w:r w:rsidRPr="0093030D">
                        <w:rPr>
                          <w:color w:val="FFFFFF" w:themeColor="background1"/>
                          <w:sz w:val="40"/>
                          <w:szCs w:val="40"/>
                          <w:lang w:val="en-IN"/>
                        </w:rPr>
                        <w:t>SRET</w:t>
                      </w:r>
                    </w:p>
                  </w:txbxContent>
                </v:textbox>
                <w10:wrap anchorx="margin" anchory="margin"/>
              </v:shape>
            </w:pict>
          </mc:Fallback>
        </mc:AlternateContent>
      </w:r>
    </w:p>
    <w:p w14:paraId="381AFC9F" w14:textId="506FC8BD" w:rsidR="00EB2085" w:rsidRPr="00127C5F" w:rsidRDefault="00D87DDA" w:rsidP="00EB2085">
      <w:pPr>
        <w:rPr>
          <w:color w:val="D0300F" w:themeColor="accent6" w:themeShade="BF"/>
        </w:rPr>
        <w:sectPr w:rsidR="00EB2085" w:rsidRPr="00127C5F" w:rsidSect="00D36652">
          <w:pgSz w:w="12240" w:h="15840"/>
          <w:pgMar w:top="720" w:right="720" w:bottom="720" w:left="720" w:header="720" w:footer="720" w:gutter="0"/>
          <w:cols w:space="720"/>
          <w:titlePg/>
          <w:docGrid w:linePitch="360"/>
        </w:sectPr>
      </w:pPr>
      <w:r w:rsidRPr="005714F7">
        <w:rPr>
          <w:noProof/>
          <w:color w:val="D0300F" w:themeColor="accent6" w:themeShade="BF"/>
        </w:rPr>
        <mc:AlternateContent>
          <mc:Choice Requires="wps">
            <w:drawing>
              <wp:anchor distT="0" distB="0" distL="114300" distR="114300" simplePos="0" relativeHeight="252276736" behindDoc="0" locked="0" layoutInCell="1" allowOverlap="1" wp14:anchorId="0DBC9FC4" wp14:editId="5261EBFF">
                <wp:simplePos x="0" y="0"/>
                <wp:positionH relativeFrom="column">
                  <wp:posOffset>2209800</wp:posOffset>
                </wp:positionH>
                <wp:positionV relativeFrom="paragraph">
                  <wp:posOffset>674371</wp:posOffset>
                </wp:positionV>
                <wp:extent cx="3556000" cy="2393950"/>
                <wp:effectExtent l="0" t="0" r="6350" b="6350"/>
                <wp:wrapNone/>
                <wp:docPr id="784" name="Rectangle: Single Corner Snipped 784"/>
                <wp:cNvGraphicFramePr/>
                <a:graphic xmlns:a="http://schemas.openxmlformats.org/drawingml/2006/main">
                  <a:graphicData uri="http://schemas.microsoft.com/office/word/2010/wordprocessingShape">
                    <wps:wsp>
                      <wps:cNvSpPr/>
                      <wps:spPr>
                        <a:xfrm flipH="1">
                          <a:off x="0" y="0"/>
                          <a:ext cx="3556000" cy="239395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85BFE1" w14:textId="77777777" w:rsidR="00FB3596" w:rsidRPr="0093030D"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9FC4" id="Rectangle: Single Corner Snipped 784" o:spid="_x0000_s1321" style="position:absolute;margin-left:174pt;margin-top:53.1pt;width:280pt;height:188.5pt;flip:x;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56000,2393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" adj="-11796480,,5400" path="m,l2704041,r851959,851959l3556000,2393950,,2393950,,xe" fillcolor="#eeece1 [3214]" stroked="f" strokeweight="3pt">
                <v:fill opacity="43947f"/>
                <v:stroke joinstyle="miter"/>
                <v:formulas/>
                <v:path arrowok="t" o:connecttype="custom" o:connectlocs="0,0;2704041,0;3556000,851959;3556000,2393950;0,2393950;0,0" o:connectangles="0,0,0,0,0,0" textboxrect="0,0,3556000,2393950"/>
                <v:textbox>
                  <w:txbxContent>
                    <w:p w14:paraId="3685BFE1" w14:textId="77777777" w:rsidR="00FB3596" w:rsidRPr="0093030D" w:rsidRDefault="00FB3596" w:rsidP="00EB2085">
                      <w:pPr>
                        <w:rPr>
                          <w:lang w:val="en-IN"/>
                        </w:rPr>
                      </w:pPr>
                    </w:p>
                  </w:txbxContent>
                </v:textbox>
              </v:shape>
            </w:pict>
          </mc:Fallback>
        </mc:AlternateContent>
      </w:r>
      <w:r>
        <w:rPr>
          <w:noProof/>
          <w:color w:val="D0300F" w:themeColor="accent6" w:themeShade="BF"/>
        </w:rPr>
        <mc:AlternateContent>
          <mc:Choice Requires="wps">
            <w:drawing>
              <wp:anchor distT="0" distB="0" distL="114300" distR="114300" simplePos="0" relativeHeight="252278784" behindDoc="0" locked="0" layoutInCell="1" allowOverlap="1" wp14:anchorId="6427A86D" wp14:editId="30D88B03">
                <wp:simplePos x="0" y="0"/>
                <wp:positionH relativeFrom="column">
                  <wp:posOffset>2355851</wp:posOffset>
                </wp:positionH>
                <wp:positionV relativeFrom="paragraph">
                  <wp:posOffset>1404620</wp:posOffset>
                </wp:positionV>
                <wp:extent cx="3321050" cy="1631950"/>
                <wp:effectExtent l="0" t="0" r="0" b="6350"/>
                <wp:wrapNone/>
                <wp:docPr id="783" name="Text Box 783"/>
                <wp:cNvGraphicFramePr/>
                <a:graphic xmlns:a="http://schemas.openxmlformats.org/drawingml/2006/main">
                  <a:graphicData uri="http://schemas.microsoft.com/office/word/2010/wordprocessingShape">
                    <wps:wsp>
                      <wps:cNvSpPr txBox="1"/>
                      <wps:spPr>
                        <a:xfrm>
                          <a:off x="0" y="0"/>
                          <a:ext cx="3321050" cy="1631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CE53D" w14:textId="77777777" w:rsidR="00FB3596" w:rsidRPr="00D87DDA" w:rsidRDefault="00FB3596" w:rsidP="00D87DDA">
                            <w:pPr>
                              <w:jc w:val="center"/>
                              <w:rPr>
                                <w:rStyle w:val="Strong"/>
                                <w:rFonts w:ascii="Arial" w:eastAsia="Times New Roman" w:hAnsi="Arial" w:cs="Arial"/>
                                <w:color w:val="222222"/>
                                <w:sz w:val="27"/>
                                <w:szCs w:val="27"/>
                                <w:lang w:val="en-IN" w:eastAsia="en-IN"/>
                              </w:rPr>
                            </w:pPr>
                            <w:proofErr w:type="spellStart"/>
                            <w:r w:rsidRPr="00D87DDA">
                              <w:rPr>
                                <w:rStyle w:val="Strong"/>
                                <w:rFonts w:ascii="Arial" w:eastAsia="Times New Roman" w:hAnsi="Arial" w:cs="Arial"/>
                                <w:color w:val="222222"/>
                                <w:sz w:val="27"/>
                                <w:szCs w:val="27"/>
                                <w:lang w:val="en-IN" w:eastAsia="en-IN"/>
                              </w:rPr>
                              <w:t>whoami</w:t>
                            </w:r>
                            <w:proofErr w:type="spellEnd"/>
                            <w:r w:rsidRPr="00D87DDA">
                              <w:rPr>
                                <w:rStyle w:val="Strong"/>
                                <w:rFonts w:ascii="Arial" w:eastAsia="Times New Roman" w:hAnsi="Arial" w:cs="Arial"/>
                                <w:color w:val="222222"/>
                                <w:sz w:val="27"/>
                                <w:szCs w:val="27"/>
                                <w:lang w:val="en-IN" w:eastAsia="en-IN"/>
                              </w:rPr>
                              <w:t xml:space="preserve"> Command</w:t>
                            </w:r>
                          </w:p>
                          <w:p w14:paraId="716990AF" w14:textId="43232988" w:rsidR="00FB3596" w:rsidRDefault="00FB3596" w:rsidP="00D87DDA">
                            <w:pPr>
                              <w:rPr>
                                <w:rStyle w:val="Strong"/>
                                <w:rFonts w:ascii="Roboto" w:eastAsia="Times New Roman" w:hAnsi="Roboto" w:cs="Times New Roman"/>
                                <w:color w:val="222222"/>
                                <w:sz w:val="27"/>
                                <w:szCs w:val="27"/>
                                <w:lang w:val="en-IN" w:eastAsia="en-IN"/>
                              </w:rPr>
                            </w:pPr>
                            <w:r w:rsidRPr="00D87DDA">
                              <w:rPr>
                                <w:rStyle w:val="Strong"/>
                                <w:rFonts w:ascii="Arial" w:eastAsia="Times New Roman" w:hAnsi="Arial" w:cs="Arial"/>
                                <w:color w:val="222222"/>
                                <w:sz w:val="27"/>
                                <w:szCs w:val="27"/>
                                <w:lang w:val="en-IN" w:eastAsia="en-IN"/>
                              </w:rPr>
                              <w:t xml:space="preserve">The </w:t>
                            </w:r>
                            <w:proofErr w:type="spellStart"/>
                            <w:r w:rsidRPr="00D87DDA">
                              <w:rPr>
                                <w:rStyle w:val="Strong"/>
                                <w:rFonts w:ascii="Arial" w:eastAsia="Times New Roman" w:hAnsi="Arial" w:cs="Arial"/>
                                <w:color w:val="222222"/>
                                <w:sz w:val="27"/>
                                <w:szCs w:val="27"/>
                                <w:lang w:val="en-IN" w:eastAsia="en-IN"/>
                              </w:rPr>
                              <w:t>whoami</w:t>
                            </w:r>
                            <w:proofErr w:type="spellEnd"/>
                            <w:r w:rsidRPr="00D87DDA">
                              <w:rPr>
                                <w:rStyle w:val="Strong"/>
                                <w:rFonts w:ascii="Arial" w:eastAsia="Times New Roman" w:hAnsi="Arial" w:cs="Arial"/>
                                <w:color w:val="222222"/>
                                <w:sz w:val="27"/>
                                <w:szCs w:val="27"/>
                                <w:lang w:val="en-IN" w:eastAsia="en-IN"/>
                              </w:rPr>
                              <w:t xml:space="preserve"> command is simple and mostly comes handy for amateur Linux users. It tells the user with a username they are logged in as.</w:t>
                            </w:r>
                          </w:p>
                          <w:p w14:paraId="79E087C0" w14:textId="77777777" w:rsidR="00FB3596" w:rsidRDefault="00FB3596" w:rsidP="00EB2085">
                            <w:pPr>
                              <w:rPr>
                                <w:rStyle w:val="Strong"/>
                                <w:rFonts w:ascii="Roboto" w:eastAsia="Times New Roman" w:hAnsi="Roboto" w:cs="Times New Roman"/>
                                <w:color w:val="222222"/>
                                <w:sz w:val="27"/>
                                <w:szCs w:val="27"/>
                                <w:lang w:val="en-IN" w:eastAsia="en-IN"/>
                              </w:rPr>
                            </w:pPr>
                          </w:p>
                          <w:p w14:paraId="35C4CC75" w14:textId="77777777" w:rsidR="00FB3596" w:rsidRDefault="00FB3596" w:rsidP="00EB2085">
                            <w:pPr>
                              <w:rPr>
                                <w:rStyle w:val="Strong"/>
                                <w:rFonts w:ascii="Roboto" w:eastAsia="Times New Roman" w:hAnsi="Roboto" w:cs="Times New Roman"/>
                                <w:color w:val="222222"/>
                                <w:sz w:val="27"/>
                                <w:szCs w:val="27"/>
                                <w:lang w:val="en-IN" w:eastAsia="en-IN"/>
                              </w:rPr>
                            </w:pPr>
                          </w:p>
                          <w:p w14:paraId="59E47A25" w14:textId="77777777" w:rsidR="00FB3596" w:rsidRDefault="00FB3596" w:rsidP="00EB2085">
                            <w:pPr>
                              <w:rPr>
                                <w:rStyle w:val="Strong"/>
                                <w:rFonts w:ascii="Roboto" w:eastAsia="Times New Roman" w:hAnsi="Roboto" w:cs="Times New Roman"/>
                                <w:color w:val="222222"/>
                                <w:sz w:val="27"/>
                                <w:szCs w:val="27"/>
                                <w:lang w:val="en-IN" w:eastAsia="en-IN"/>
                              </w:rPr>
                            </w:pPr>
                          </w:p>
                          <w:p w14:paraId="2D2ECEE2" w14:textId="77777777" w:rsidR="00FB3596" w:rsidRDefault="00FB3596" w:rsidP="00EB2085">
                            <w:pPr>
                              <w:rPr>
                                <w:rStyle w:val="Strong"/>
                                <w:rFonts w:ascii="Roboto" w:eastAsia="Times New Roman" w:hAnsi="Roboto" w:cs="Times New Roman"/>
                                <w:color w:val="222222"/>
                                <w:sz w:val="27"/>
                                <w:szCs w:val="27"/>
                                <w:lang w:val="en-IN" w:eastAsia="en-IN"/>
                              </w:rPr>
                            </w:pPr>
                          </w:p>
                          <w:p w14:paraId="77C38E16" w14:textId="77777777" w:rsidR="00FB3596" w:rsidRPr="0093030D" w:rsidRDefault="00FB3596" w:rsidP="00EB2085">
                            <w:pPr>
                              <w:rPr>
                                <w:lang w:val="en-IN"/>
                              </w:rPr>
                            </w:pPr>
                          </w:p>
                          <w:p w14:paraId="242EE7F7" w14:textId="77777777" w:rsidR="00FB3596" w:rsidRDefault="00FB3596" w:rsidP="00EB20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7A86D" id="Text Box 783" o:spid="_x0000_s1322" type="#_x0000_t202" style="position:absolute;margin-left:185.5pt;margin-top:110.6pt;width:261.5pt;height:12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" filled="f" stroked="f">
                <v:textbox>
                  <w:txbxContent>
                    <w:p w14:paraId="48ECE53D" w14:textId="77777777" w:rsidR="00FB3596" w:rsidRPr="00D87DDA" w:rsidRDefault="00FB3596" w:rsidP="00D87DDA">
                      <w:pPr>
                        <w:jc w:val="center"/>
                        <w:rPr>
                          <w:rStyle w:val="Strong"/>
                          <w:rFonts w:ascii="Arial" w:eastAsia="Times New Roman" w:hAnsi="Arial" w:cs="Arial"/>
                          <w:color w:val="222222"/>
                          <w:sz w:val="27"/>
                          <w:szCs w:val="27"/>
                          <w:lang w:val="en-IN" w:eastAsia="en-IN"/>
                        </w:rPr>
                      </w:pPr>
                      <w:proofErr w:type="spellStart"/>
                      <w:r w:rsidRPr="00D87DDA">
                        <w:rPr>
                          <w:rStyle w:val="Strong"/>
                          <w:rFonts w:ascii="Arial" w:eastAsia="Times New Roman" w:hAnsi="Arial" w:cs="Arial"/>
                          <w:color w:val="222222"/>
                          <w:sz w:val="27"/>
                          <w:szCs w:val="27"/>
                          <w:lang w:val="en-IN" w:eastAsia="en-IN"/>
                        </w:rPr>
                        <w:t>whoami</w:t>
                      </w:r>
                      <w:proofErr w:type="spellEnd"/>
                      <w:r w:rsidRPr="00D87DDA">
                        <w:rPr>
                          <w:rStyle w:val="Strong"/>
                          <w:rFonts w:ascii="Arial" w:eastAsia="Times New Roman" w:hAnsi="Arial" w:cs="Arial"/>
                          <w:color w:val="222222"/>
                          <w:sz w:val="27"/>
                          <w:szCs w:val="27"/>
                          <w:lang w:val="en-IN" w:eastAsia="en-IN"/>
                        </w:rPr>
                        <w:t xml:space="preserve"> Command</w:t>
                      </w:r>
                    </w:p>
                    <w:p w14:paraId="716990AF" w14:textId="43232988" w:rsidR="00FB3596" w:rsidRDefault="00FB3596" w:rsidP="00D87DDA">
                      <w:pPr>
                        <w:rPr>
                          <w:rStyle w:val="Strong"/>
                          <w:rFonts w:ascii="Roboto" w:eastAsia="Times New Roman" w:hAnsi="Roboto" w:cs="Times New Roman"/>
                          <w:color w:val="222222"/>
                          <w:sz w:val="27"/>
                          <w:szCs w:val="27"/>
                          <w:lang w:val="en-IN" w:eastAsia="en-IN"/>
                        </w:rPr>
                      </w:pPr>
                      <w:r w:rsidRPr="00D87DDA">
                        <w:rPr>
                          <w:rStyle w:val="Strong"/>
                          <w:rFonts w:ascii="Arial" w:eastAsia="Times New Roman" w:hAnsi="Arial" w:cs="Arial"/>
                          <w:color w:val="222222"/>
                          <w:sz w:val="27"/>
                          <w:szCs w:val="27"/>
                          <w:lang w:val="en-IN" w:eastAsia="en-IN"/>
                        </w:rPr>
                        <w:t xml:space="preserve">The </w:t>
                      </w:r>
                      <w:proofErr w:type="spellStart"/>
                      <w:r w:rsidRPr="00D87DDA">
                        <w:rPr>
                          <w:rStyle w:val="Strong"/>
                          <w:rFonts w:ascii="Arial" w:eastAsia="Times New Roman" w:hAnsi="Arial" w:cs="Arial"/>
                          <w:color w:val="222222"/>
                          <w:sz w:val="27"/>
                          <w:szCs w:val="27"/>
                          <w:lang w:val="en-IN" w:eastAsia="en-IN"/>
                        </w:rPr>
                        <w:t>whoami</w:t>
                      </w:r>
                      <w:proofErr w:type="spellEnd"/>
                      <w:r w:rsidRPr="00D87DDA">
                        <w:rPr>
                          <w:rStyle w:val="Strong"/>
                          <w:rFonts w:ascii="Arial" w:eastAsia="Times New Roman" w:hAnsi="Arial" w:cs="Arial"/>
                          <w:color w:val="222222"/>
                          <w:sz w:val="27"/>
                          <w:szCs w:val="27"/>
                          <w:lang w:val="en-IN" w:eastAsia="en-IN"/>
                        </w:rPr>
                        <w:t xml:space="preserve"> command is simple and mostly comes handy for amateur Linux users. It tells the user with a username they are logged in as.</w:t>
                      </w:r>
                    </w:p>
                    <w:p w14:paraId="79E087C0" w14:textId="77777777" w:rsidR="00FB3596" w:rsidRDefault="00FB3596" w:rsidP="00EB2085">
                      <w:pPr>
                        <w:rPr>
                          <w:rStyle w:val="Strong"/>
                          <w:rFonts w:ascii="Roboto" w:eastAsia="Times New Roman" w:hAnsi="Roboto" w:cs="Times New Roman"/>
                          <w:color w:val="222222"/>
                          <w:sz w:val="27"/>
                          <w:szCs w:val="27"/>
                          <w:lang w:val="en-IN" w:eastAsia="en-IN"/>
                        </w:rPr>
                      </w:pPr>
                    </w:p>
                    <w:p w14:paraId="35C4CC75" w14:textId="77777777" w:rsidR="00FB3596" w:rsidRDefault="00FB3596" w:rsidP="00EB2085">
                      <w:pPr>
                        <w:rPr>
                          <w:rStyle w:val="Strong"/>
                          <w:rFonts w:ascii="Roboto" w:eastAsia="Times New Roman" w:hAnsi="Roboto" w:cs="Times New Roman"/>
                          <w:color w:val="222222"/>
                          <w:sz w:val="27"/>
                          <w:szCs w:val="27"/>
                          <w:lang w:val="en-IN" w:eastAsia="en-IN"/>
                        </w:rPr>
                      </w:pPr>
                    </w:p>
                    <w:p w14:paraId="59E47A25" w14:textId="77777777" w:rsidR="00FB3596" w:rsidRDefault="00FB3596" w:rsidP="00EB2085">
                      <w:pPr>
                        <w:rPr>
                          <w:rStyle w:val="Strong"/>
                          <w:rFonts w:ascii="Roboto" w:eastAsia="Times New Roman" w:hAnsi="Roboto" w:cs="Times New Roman"/>
                          <w:color w:val="222222"/>
                          <w:sz w:val="27"/>
                          <w:szCs w:val="27"/>
                          <w:lang w:val="en-IN" w:eastAsia="en-IN"/>
                        </w:rPr>
                      </w:pPr>
                    </w:p>
                    <w:p w14:paraId="2D2ECEE2" w14:textId="77777777" w:rsidR="00FB3596" w:rsidRDefault="00FB3596" w:rsidP="00EB2085">
                      <w:pPr>
                        <w:rPr>
                          <w:rStyle w:val="Strong"/>
                          <w:rFonts w:ascii="Roboto" w:eastAsia="Times New Roman" w:hAnsi="Roboto" w:cs="Times New Roman"/>
                          <w:color w:val="222222"/>
                          <w:sz w:val="27"/>
                          <w:szCs w:val="27"/>
                          <w:lang w:val="en-IN" w:eastAsia="en-IN"/>
                        </w:rPr>
                      </w:pPr>
                    </w:p>
                    <w:p w14:paraId="77C38E16" w14:textId="77777777" w:rsidR="00FB3596" w:rsidRPr="0093030D" w:rsidRDefault="00FB3596" w:rsidP="00EB2085">
                      <w:pPr>
                        <w:rPr>
                          <w:lang w:val="en-IN"/>
                        </w:rPr>
                      </w:pPr>
                    </w:p>
                    <w:p w14:paraId="242EE7F7" w14:textId="77777777" w:rsidR="00FB3596" w:rsidRDefault="00FB3596" w:rsidP="00EB2085"/>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84928" behindDoc="0" locked="0" layoutInCell="1" allowOverlap="1" wp14:anchorId="7ACC9B95" wp14:editId="16799E3D">
                <wp:simplePos x="0" y="0"/>
                <wp:positionH relativeFrom="column">
                  <wp:posOffset>5514340</wp:posOffset>
                </wp:positionH>
                <wp:positionV relativeFrom="paragraph">
                  <wp:posOffset>7952952</wp:posOffset>
                </wp:positionV>
                <wp:extent cx="1417320" cy="281940"/>
                <wp:effectExtent l="0" t="0" r="0" b="3810"/>
                <wp:wrapNone/>
                <wp:docPr id="780" name="Text Box 780"/>
                <wp:cNvGraphicFramePr/>
                <a:graphic xmlns:a="http://schemas.openxmlformats.org/drawingml/2006/main">
                  <a:graphicData uri="http://schemas.microsoft.com/office/word/2010/wordprocessingShape">
                    <wps:wsp>
                      <wps:cNvSpPr txBox="1"/>
                      <wps:spPr>
                        <a:xfrm>
                          <a:off x="0" y="0"/>
                          <a:ext cx="1417320" cy="2819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33F92CD5"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C9B95" id="Text Box 780" o:spid="_x0000_s1323" type="#_x0000_t202" style="position:absolute;margin-left:434.2pt;margin-top:626.2pt;width:111.6pt;height:22.2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" filled="f" stroked="f">
                <v:textbox>
                  <w:txbxContent>
                    <w:p w14:paraId="33F92CD5" w14:textId="77777777" w:rsidR="00FB3596" w:rsidRPr="00BC4FF1" w:rsidRDefault="00FB3596" w:rsidP="00EB2085">
                      <w:pPr>
                        <w:jc w:val="center"/>
                        <w:rPr>
                          <w:rFonts w:ascii="Times New Roman" w:hAnsi="Times New Roman" w:cs="Times New Roman"/>
                          <w:color w:val="FFFFFF" w:themeColor="background1"/>
                          <w:sz w:val="30"/>
                          <w:szCs w:val="30"/>
                          <w:lang w:val="en-IN"/>
                        </w:rPr>
                      </w:pPr>
                      <w:r w:rsidRPr="00BC4FF1">
                        <w:rPr>
                          <w:rFonts w:ascii="Times New Roman" w:hAnsi="Times New Roman" w:cs="Times New Roman"/>
                          <w:color w:val="FFFFFF" w:themeColor="background1"/>
                          <w:sz w:val="30"/>
                          <w:szCs w:val="30"/>
                          <w:lang w:val="en-IN"/>
                        </w:rPr>
                        <w:t>31/08/2020</w:t>
                      </w:r>
                    </w:p>
                  </w:txbxContent>
                </v:textbox>
              </v:shape>
            </w:pict>
          </mc:Fallback>
        </mc:AlternateContent>
      </w:r>
      <w:r w:rsidR="00EB2085" w:rsidRPr="005714F7">
        <w:rPr>
          <w:noProof/>
          <w:color w:val="D0300F" w:themeColor="accent6" w:themeShade="BF"/>
        </w:rPr>
        <mc:AlternateContent>
          <mc:Choice Requires="wps">
            <w:drawing>
              <wp:anchor distT="0" distB="0" distL="114300" distR="114300" simplePos="0" relativeHeight="252275712" behindDoc="0" locked="0" layoutInCell="1" allowOverlap="1" wp14:anchorId="52B84E6B" wp14:editId="03A54AEC">
                <wp:simplePos x="0" y="0"/>
                <wp:positionH relativeFrom="column">
                  <wp:posOffset>5212291</wp:posOffset>
                </wp:positionH>
                <wp:positionV relativeFrom="paragraph">
                  <wp:posOffset>7785735</wp:posOffset>
                </wp:positionV>
                <wp:extent cx="7089140" cy="652780"/>
                <wp:effectExtent l="0" t="0" r="0" b="0"/>
                <wp:wrapNone/>
                <wp:docPr id="781" name="Parallelogram 781"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8BB6" id="Parallelogram 781" o:spid="_x0000_s1026" type="#_x0000_t7" alt="Title: Shape" style="position:absolute;margin-left:410.4pt;margin-top:613.05pt;width:558.2pt;height:51.4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" adj="1379" fillcolor="#333 [3204]" stroked="f" strokeweight="3pt"/>
            </w:pict>
          </mc:Fallback>
        </mc:AlternateContent>
      </w:r>
      <w:r w:rsidR="00EB2085" w:rsidRPr="005714F7">
        <w:rPr>
          <w:noProof/>
          <w:color w:val="D0300F" w:themeColor="accent6" w:themeShade="BF"/>
        </w:rPr>
        <mc:AlternateContent>
          <mc:Choice Requires="wps">
            <w:drawing>
              <wp:anchor distT="0" distB="0" distL="114300" distR="114300" simplePos="0" relativeHeight="252274688" behindDoc="0" locked="0" layoutInCell="1" allowOverlap="1" wp14:anchorId="7737F05C" wp14:editId="105FEF46">
                <wp:simplePos x="0" y="0"/>
                <wp:positionH relativeFrom="column">
                  <wp:posOffset>-1576917</wp:posOffset>
                </wp:positionH>
                <wp:positionV relativeFrom="paragraph">
                  <wp:posOffset>7785735</wp:posOffset>
                </wp:positionV>
                <wp:extent cx="7089140" cy="652780"/>
                <wp:effectExtent l="0" t="0" r="0" b="0"/>
                <wp:wrapNone/>
                <wp:docPr id="782" name="Parallelogram 782"/>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9B47A"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5CDA900" w14:textId="77777777" w:rsidR="00FB3596" w:rsidRDefault="00FB3596" w:rsidP="00EB20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7F05C" id="Parallelogram 782" o:spid="_x0000_s1324" type="#_x0000_t7" style="position:absolute;margin-left:-124.15pt;margin-top:613.05pt;width:558.2pt;height:51.4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" adj="1379" fillcolor="#ffc40c [3208]" stroked="f" strokeweight="3pt">
                <v:textbox>
                  <w:txbxContent>
                    <w:p w14:paraId="7939B47A" w14:textId="77777777" w:rsidR="00FB3596" w:rsidRPr="005714F7" w:rsidRDefault="00FB3596" w:rsidP="00EB2085">
                      <w:pPr>
                        <w:pStyle w:val="Date"/>
                        <w:rPr>
                          <w:color w:val="571745" w:themeColor="text2"/>
                          <w:sz w:val="56"/>
                          <w:szCs w:val="56"/>
                        </w:rPr>
                      </w:pPr>
                      <w:r w:rsidRPr="005714F7">
                        <w:rPr>
                          <w:color w:val="571745" w:themeColor="text2"/>
                          <w:sz w:val="56"/>
                          <w:szCs w:val="56"/>
                        </w:rPr>
                        <w:t xml:space="preserve">Report </w:t>
                      </w:r>
                      <w:r>
                        <w:rPr>
                          <w:color w:val="571745" w:themeColor="text2"/>
                          <w:sz w:val="56"/>
                          <w:szCs w:val="56"/>
                        </w:rPr>
                        <w:t>on Linux Commands</w:t>
                      </w:r>
                    </w:p>
                    <w:p w14:paraId="35CDA900" w14:textId="77777777" w:rsidR="00FB3596" w:rsidRDefault="00FB3596" w:rsidP="00EB2085">
                      <w:pPr>
                        <w:jc w:val="cente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62400" behindDoc="0" locked="0" layoutInCell="1" allowOverlap="1" wp14:anchorId="63DF22A6" wp14:editId="02411FC3">
                <wp:simplePos x="0" y="0"/>
                <wp:positionH relativeFrom="column">
                  <wp:posOffset>-129540</wp:posOffset>
                </wp:positionH>
                <wp:positionV relativeFrom="paragraph">
                  <wp:posOffset>-3535045</wp:posOffset>
                </wp:positionV>
                <wp:extent cx="1805940" cy="1790700"/>
                <wp:effectExtent l="0" t="0" r="3810" b="0"/>
                <wp:wrapNone/>
                <wp:docPr id="785" name="Rectangle: Single Corner Snipped 785"/>
                <wp:cNvGraphicFramePr/>
                <a:graphic xmlns:a="http://schemas.openxmlformats.org/drawingml/2006/main">
                  <a:graphicData uri="http://schemas.microsoft.com/office/word/2010/wordprocessingShape">
                    <wps:wsp>
                      <wps:cNvSpPr/>
                      <wps:spPr>
                        <a:xfrm>
                          <a:off x="0" y="0"/>
                          <a:ext cx="1805940"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1EE9B6" w14:textId="77777777" w:rsidR="00FB3596" w:rsidRPr="00BC4FF1" w:rsidRDefault="00FB3596" w:rsidP="00EB2085">
                            <w:pPr>
                              <w:pStyle w:val="Heading3"/>
                              <w:spacing w:before="0"/>
                              <w:rPr>
                                <w:color w:val="FFC40C" w:themeColor="accent5"/>
                                <w:sz w:val="32"/>
                                <w:szCs w:val="32"/>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F22A6" id="Rectangle: Single Corner Snipped 785" o:spid="_x0000_s1325" style="position:absolute;margin-left:-10.2pt;margin-top:-278.35pt;width:142.2pt;height:141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594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" adj="-11796480,,5400" path="m,l1089875,r716065,716065l1805940,1790700,,1790700,,xe" fillcolor="#333 [3204]" stroked="f" strokeweight="3pt">
                <v:stroke joinstyle="miter"/>
                <v:formulas/>
                <v:path arrowok="t" o:connecttype="custom" o:connectlocs="0,0;1089875,0;1805940,716065;1805940,1790700;0,1790700;0,0" o:connectangles="0,0,0,0,0,0" textboxrect="0,0,1805940,1790700"/>
                <v:textbox>
                  <w:txbxContent>
                    <w:p w14:paraId="441EE9B6" w14:textId="77777777" w:rsidR="00FB3596" w:rsidRPr="00BC4FF1" w:rsidRDefault="00FB3596" w:rsidP="00EB2085">
                      <w:pPr>
                        <w:pStyle w:val="Heading3"/>
                        <w:spacing w:before="0"/>
                        <w:rPr>
                          <w:color w:val="FFC40C" w:themeColor="accent5"/>
                          <w:sz w:val="32"/>
                          <w:szCs w:val="32"/>
                          <w:lang w:val="en-IN"/>
                        </w:rPr>
                      </w:pP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63424" behindDoc="0" locked="0" layoutInCell="1" allowOverlap="1" wp14:anchorId="176C2D12" wp14:editId="2C09CBFB">
                <wp:simplePos x="0" y="0"/>
                <wp:positionH relativeFrom="column">
                  <wp:posOffset>4472940</wp:posOffset>
                </wp:positionH>
                <wp:positionV relativeFrom="paragraph">
                  <wp:posOffset>-8663306</wp:posOffset>
                </wp:positionV>
                <wp:extent cx="2435860" cy="2400300"/>
                <wp:effectExtent l="0" t="0" r="2540" b="0"/>
                <wp:wrapNone/>
                <wp:docPr id="786" name="Rectangle: Single Corner Snipped 786"/>
                <wp:cNvGraphicFramePr/>
                <a:graphic xmlns:a="http://schemas.openxmlformats.org/drawingml/2006/main">
                  <a:graphicData uri="http://schemas.microsoft.com/office/word/2010/wordprocessingShape">
                    <wps:wsp>
                      <wps:cNvSpPr/>
                      <wps:spPr>
                        <a:xfrm flipH="1" flipV="1">
                          <a:off x="0" y="0"/>
                          <a:ext cx="2435860" cy="2400300"/>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8D630" w14:textId="77777777" w:rsidR="00FB3596" w:rsidRDefault="00FB3596" w:rsidP="00EB2085">
                            <w:pPr>
                              <w:pStyle w:val="Heading3"/>
                              <w:spacing w:before="0"/>
                              <w:jc w:val="left"/>
                              <w:rPr>
                                <w:color w:val="FFC40C" w:themeColor="accent5"/>
                                <w:sz w:val="34"/>
                                <w:szCs w:val="34"/>
                                <w:lang w:val="en-IN"/>
                              </w:rPr>
                            </w:pPr>
                          </w:p>
                          <w:p w14:paraId="153DDEEF"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019E3518"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D678B06"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C2D12" id="Rectangle: Single Corner Snipped 786" o:spid="_x0000_s1326" style="position:absolute;margin-left:352.2pt;margin-top:-682.15pt;width:191.8pt;height:189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" adj="-11796480,,5400" path="m,l1712626,r723234,723234l2435860,2400300,,2400300,,xe" fillcolor="#333 [3204]" stroked="f" strokeweight="3pt">
                <v:stroke joinstyle="miter"/>
                <v:formulas/>
                <v:path arrowok="t" o:connecttype="custom" o:connectlocs="0,0;1712626,0;2435860,723234;2435860,2400300;0,2400300;0,0" o:connectangles="0,0,0,0,0,0" textboxrect="0,0,2435860,2400300"/>
                <v:textbox>
                  <w:txbxContent>
                    <w:p w14:paraId="70F8D630" w14:textId="77777777" w:rsidR="00FB3596" w:rsidRDefault="00FB3596" w:rsidP="00EB2085">
                      <w:pPr>
                        <w:pStyle w:val="Heading3"/>
                        <w:spacing w:before="0"/>
                        <w:jc w:val="left"/>
                        <w:rPr>
                          <w:color w:val="FFC40C" w:themeColor="accent5"/>
                          <w:sz w:val="34"/>
                          <w:szCs w:val="34"/>
                          <w:lang w:val="en-IN"/>
                        </w:rPr>
                      </w:pPr>
                    </w:p>
                    <w:p w14:paraId="153DDEEF" w14:textId="77777777" w:rsidR="00FB3596" w:rsidRPr="00BC4FF1" w:rsidRDefault="00FB3596" w:rsidP="00EB2085">
                      <w:pPr>
                        <w:pStyle w:val="Heading3"/>
                        <w:spacing w:before="0"/>
                        <w:jc w:val="left"/>
                        <w:rPr>
                          <w:color w:val="FFC40C" w:themeColor="accent5"/>
                          <w:sz w:val="34"/>
                          <w:szCs w:val="34"/>
                          <w:lang w:val="en-IN"/>
                        </w:rPr>
                      </w:pPr>
                      <w:r w:rsidRPr="00BC4FF1">
                        <w:rPr>
                          <w:color w:val="FFC40C" w:themeColor="accent5"/>
                          <w:sz w:val="34"/>
                          <w:szCs w:val="34"/>
                          <w:lang w:val="en-IN"/>
                        </w:rPr>
                        <w:t>SRi RAMACHANDRA</w:t>
                      </w:r>
                    </w:p>
                    <w:p w14:paraId="019E3518" w14:textId="77777777" w:rsidR="00FB3596" w:rsidRPr="00BC4FF1" w:rsidRDefault="00FB3596" w:rsidP="00EB2085">
                      <w:pPr>
                        <w:pStyle w:val="Heading3"/>
                        <w:spacing w:before="0"/>
                        <w:jc w:val="left"/>
                        <w:rPr>
                          <w:color w:val="FFC40C" w:themeColor="accent5"/>
                          <w:sz w:val="34"/>
                          <w:szCs w:val="34"/>
                          <w:lang w:val="en-IN"/>
                        </w:rPr>
                      </w:pPr>
                      <w:r>
                        <w:rPr>
                          <w:color w:val="FFC40C" w:themeColor="accent5"/>
                          <w:sz w:val="34"/>
                          <w:szCs w:val="34"/>
                          <w:lang w:val="en-IN"/>
                        </w:rPr>
                        <w:t xml:space="preserve">   </w:t>
                      </w:r>
                      <w:r w:rsidRPr="00BC4FF1">
                        <w:rPr>
                          <w:color w:val="FFC40C" w:themeColor="accent5"/>
                          <w:sz w:val="34"/>
                          <w:szCs w:val="34"/>
                          <w:lang w:val="en-IN"/>
                        </w:rPr>
                        <w:t xml:space="preserve">ENGINEERINg &amp; </w:t>
                      </w:r>
                    </w:p>
                    <w:p w14:paraId="2D678B06" w14:textId="77777777" w:rsidR="00FB3596" w:rsidRPr="00BC4FF1" w:rsidRDefault="00FB3596" w:rsidP="00EB2085">
                      <w:pPr>
                        <w:pStyle w:val="Heading3"/>
                        <w:spacing w:before="0"/>
                        <w:rPr>
                          <w:color w:val="FFC40C" w:themeColor="accent5"/>
                          <w:sz w:val="34"/>
                          <w:szCs w:val="34"/>
                          <w:lang w:val="en-IN"/>
                        </w:rPr>
                      </w:pPr>
                      <w:r w:rsidRPr="00BC4FF1">
                        <w:rPr>
                          <w:color w:val="FFC40C" w:themeColor="accent5"/>
                          <w:sz w:val="34"/>
                          <w:szCs w:val="34"/>
                          <w:lang w:val="en-IN"/>
                        </w:rPr>
                        <w:t>TEchnology</w:t>
                      </w:r>
                    </w:p>
                  </w:txbxContent>
                </v:textbox>
              </v:shape>
            </w:pict>
          </mc:Fallback>
        </mc:AlternateContent>
      </w:r>
      <w:r w:rsidR="00EB2085">
        <w:rPr>
          <w:noProof/>
          <w:color w:val="D0300F" w:themeColor="accent6" w:themeShade="BF"/>
        </w:rPr>
        <mc:AlternateContent>
          <mc:Choice Requires="wps">
            <w:drawing>
              <wp:anchor distT="0" distB="0" distL="114300" distR="114300" simplePos="0" relativeHeight="252261376" behindDoc="0" locked="0" layoutInCell="1" allowOverlap="1" wp14:anchorId="0EE32EC2" wp14:editId="3C858266">
                <wp:simplePos x="0" y="0"/>
                <wp:positionH relativeFrom="column">
                  <wp:posOffset>1089660</wp:posOffset>
                </wp:positionH>
                <wp:positionV relativeFrom="paragraph">
                  <wp:posOffset>-6918325</wp:posOffset>
                </wp:positionV>
                <wp:extent cx="3981450" cy="3981450"/>
                <wp:effectExtent l="0" t="0" r="0" b="0"/>
                <wp:wrapNone/>
                <wp:docPr id="787" name="Rectangle: Diagonal Corners Snipped 787"/>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D2C96"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3B45FCE" w14:textId="77777777" w:rsidR="00FB3596" w:rsidRPr="00CB0CFF" w:rsidRDefault="00FB3596" w:rsidP="00EB208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2EC2" id="Rectangle: Diagonal Corners Snipped 787" o:spid="_x0000_s1327" style="position:absolute;margin-left:85.8pt;margin-top:-544.75pt;width:313.5pt;height:313.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784D2C96" w14:textId="77777777" w:rsidR="00FB3596" w:rsidRDefault="00FB3596" w:rsidP="00EB2085">
                      <w:pPr>
                        <w:pStyle w:val="Heading2"/>
                        <w:rPr>
                          <w:rFonts w:ascii="Bahnschrift SemiCondensed" w:hAnsi="Bahnschrift SemiCondensed"/>
                          <w:color w:val="C00000"/>
                          <w:sz w:val="56"/>
                          <w:lang w:val="en-IN"/>
                        </w:rPr>
                      </w:pPr>
                      <w:r w:rsidRPr="00CB0CFF">
                        <w:rPr>
                          <w:rFonts w:ascii="Bahnschrift SemiCondensed" w:hAnsi="Bahnschrift SemiCondensed"/>
                          <w:color w:val="C00000"/>
                          <w:sz w:val="56"/>
                          <w:lang w:val="en-IN"/>
                        </w:rPr>
                        <w:t>OPERATING SYSTEMS</w:t>
                      </w:r>
                    </w:p>
                    <w:p w14:paraId="43B45FCE" w14:textId="77777777" w:rsidR="00FB3596" w:rsidRPr="00CB0CFF" w:rsidRDefault="00FB3596" w:rsidP="00EB2085">
                      <w:pPr>
                        <w:rPr>
                          <w:lang w:val="en-IN"/>
                        </w:rPr>
                      </w:pPr>
                    </w:p>
                  </w:txbxContent>
                </v:textbox>
              </v:shape>
            </w:pict>
          </mc:Fallback>
        </mc:AlternateContent>
      </w:r>
    </w:p>
    <w:p w14:paraId="31A1A7B9" w14:textId="302BC15F" w:rsidR="00EB2085" w:rsidRPr="00EB2085" w:rsidRDefault="00EB2085" w:rsidP="00D87DDA">
      <w:pPr>
        <w:ind w:right="3600"/>
      </w:pPr>
    </w:p>
    <w:p w14:paraId="21AC2133" w14:textId="77777777" w:rsidR="00EB2085" w:rsidRPr="00EB2085" w:rsidRDefault="00EB2085" w:rsidP="00EB2085"/>
    <w:p w14:paraId="638275D2" w14:textId="77777777" w:rsidR="00EB2085" w:rsidRDefault="00EB2085" w:rsidP="00EB2085"/>
    <w:p w14:paraId="1EEEE065" w14:textId="77777777" w:rsidR="00EB2085" w:rsidRPr="00EB2085" w:rsidRDefault="00EB2085" w:rsidP="00EB2085">
      <w:pPr>
        <w:tabs>
          <w:tab w:val="left" w:pos="4730"/>
        </w:tabs>
      </w:pPr>
      <w:r>
        <w:tab/>
      </w:r>
    </w:p>
    <w:p w14:paraId="45E51DDF" w14:textId="77777777" w:rsidR="006C41BC" w:rsidRDefault="006C41BC" w:rsidP="00EB2085">
      <w:pPr>
        <w:tabs>
          <w:tab w:val="left" w:pos="4730"/>
        </w:tabs>
      </w:pPr>
    </w:p>
    <w:p w14:paraId="2CD9E4FB" w14:textId="2AE48A9C" w:rsidR="00EB2085" w:rsidRDefault="00D87DDA" w:rsidP="00EB2085">
      <w:pPr>
        <w:tabs>
          <w:tab w:val="left" w:pos="4730"/>
        </w:tabs>
      </w:pPr>
      <w:r>
        <w:rPr>
          <w:noProof/>
          <w:color w:val="D0300F" w:themeColor="accent6" w:themeShade="BF"/>
        </w:rPr>
        <mc:AlternateContent>
          <mc:Choice Requires="wps">
            <w:drawing>
              <wp:anchor distT="0" distB="0" distL="114300" distR="114300" simplePos="0" relativeHeight="252286976" behindDoc="0" locked="0" layoutInCell="1" allowOverlap="1" wp14:anchorId="74B3A9ED" wp14:editId="532BDBC7">
                <wp:simplePos x="0" y="0"/>
                <wp:positionH relativeFrom="column">
                  <wp:posOffset>1838960</wp:posOffset>
                </wp:positionH>
                <wp:positionV relativeFrom="paragraph">
                  <wp:posOffset>452755</wp:posOffset>
                </wp:positionV>
                <wp:extent cx="3981450" cy="3981450"/>
                <wp:effectExtent l="0" t="0" r="0" b="0"/>
                <wp:wrapNone/>
                <wp:docPr id="852" name="Rectangle: Diagonal Corners Snipped 852"/>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F9F78" w14:textId="1A6710E9" w:rsidR="00FB3596" w:rsidRPr="00D87DDA" w:rsidRDefault="00FB3596" w:rsidP="00D87DDA">
                            <w:pPr>
                              <w:jc w:val="center"/>
                              <w:rPr>
                                <w:noProof/>
                                <w:color w:val="C00000"/>
                                <w:sz w:val="90"/>
                                <w:szCs w:val="90"/>
                                <w:lang w:val="en-IN"/>
                              </w:rPr>
                            </w:pPr>
                            <w:r w:rsidRPr="00D87DDA">
                              <w:rPr>
                                <w:color w:val="C00000"/>
                                <w:sz w:val="70"/>
                                <w:szCs w:val="70"/>
                                <w:lang w:val="en-IN"/>
                              </w:rPr>
                              <w:t>THANK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A9ED" id="Rectangle: Diagonal Corners Snipped 852" o:spid="_x0000_s1328" style="position:absolute;margin-left:144.8pt;margin-top:35.65pt;width:313.5pt;height:313.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3E7F9F78" w14:textId="1A6710E9" w:rsidR="00FB3596" w:rsidRPr="00D87DDA" w:rsidRDefault="00FB3596" w:rsidP="00D87DDA">
                      <w:pPr>
                        <w:jc w:val="center"/>
                        <w:rPr>
                          <w:noProof/>
                          <w:color w:val="C00000"/>
                          <w:sz w:val="90"/>
                          <w:szCs w:val="90"/>
                          <w:lang w:val="en-IN"/>
                        </w:rPr>
                      </w:pPr>
                      <w:r w:rsidRPr="00D87DDA">
                        <w:rPr>
                          <w:color w:val="C00000"/>
                          <w:sz w:val="70"/>
                          <w:szCs w:val="70"/>
                          <w:lang w:val="en-IN"/>
                        </w:rPr>
                        <w:t>THANK YOU</w:t>
                      </w:r>
                    </w:p>
                  </w:txbxContent>
                </v:textbox>
              </v:shape>
            </w:pict>
          </mc:Fallback>
        </mc:AlternateContent>
      </w:r>
      <w:r w:rsidR="008572F4">
        <w:t xml:space="preserve">                </w:t>
      </w:r>
    </w:p>
    <w:p w14:paraId="1CA654DF" w14:textId="3412AC74" w:rsidR="008572F4" w:rsidRDefault="008572F4" w:rsidP="00EB2085">
      <w:pPr>
        <w:tabs>
          <w:tab w:val="left" w:pos="4730"/>
        </w:tabs>
      </w:pPr>
    </w:p>
    <w:p w14:paraId="4B6EB5E2" w14:textId="71446D79" w:rsidR="008572F4" w:rsidRDefault="008572F4" w:rsidP="00EB2085">
      <w:pPr>
        <w:tabs>
          <w:tab w:val="left" w:pos="4730"/>
        </w:tabs>
      </w:pPr>
    </w:p>
    <w:p w14:paraId="6928BB02" w14:textId="5A9B25E6" w:rsidR="008572F4" w:rsidRDefault="008572F4" w:rsidP="00EB2085">
      <w:pPr>
        <w:tabs>
          <w:tab w:val="left" w:pos="4730"/>
        </w:tabs>
      </w:pPr>
    </w:p>
    <w:p w14:paraId="0D09D128" w14:textId="4CA9B4E3" w:rsidR="008572F4" w:rsidRDefault="008572F4" w:rsidP="00EB2085">
      <w:pPr>
        <w:tabs>
          <w:tab w:val="left" w:pos="4730"/>
        </w:tabs>
      </w:pPr>
    </w:p>
    <w:p w14:paraId="258D3BA3" w14:textId="3635A785" w:rsidR="008572F4" w:rsidRDefault="008572F4" w:rsidP="00EB2085">
      <w:pPr>
        <w:tabs>
          <w:tab w:val="left" w:pos="4730"/>
        </w:tabs>
      </w:pPr>
    </w:p>
    <w:p w14:paraId="436861D9" w14:textId="167E9515" w:rsidR="008572F4" w:rsidRDefault="008572F4" w:rsidP="00EB2085">
      <w:pPr>
        <w:tabs>
          <w:tab w:val="left" w:pos="4730"/>
        </w:tabs>
      </w:pPr>
    </w:p>
    <w:p w14:paraId="1129F28A" w14:textId="114A5C8C" w:rsidR="008572F4" w:rsidRDefault="008572F4" w:rsidP="00EB2085">
      <w:pPr>
        <w:tabs>
          <w:tab w:val="left" w:pos="4730"/>
        </w:tabs>
      </w:pPr>
    </w:p>
    <w:p w14:paraId="6CCD141D" w14:textId="128991A7" w:rsidR="008572F4" w:rsidRDefault="008572F4" w:rsidP="00EB2085">
      <w:pPr>
        <w:tabs>
          <w:tab w:val="left" w:pos="4730"/>
        </w:tabs>
      </w:pPr>
    </w:p>
    <w:p w14:paraId="42A5638C" w14:textId="5DE8CE52" w:rsidR="008572F4" w:rsidRDefault="008572F4" w:rsidP="00EB2085">
      <w:pPr>
        <w:tabs>
          <w:tab w:val="left" w:pos="4730"/>
        </w:tabs>
      </w:pPr>
    </w:p>
    <w:p w14:paraId="473FFF2C" w14:textId="7D2D1D96" w:rsidR="008572F4" w:rsidRDefault="008572F4" w:rsidP="00EB2085">
      <w:pPr>
        <w:tabs>
          <w:tab w:val="left" w:pos="4730"/>
        </w:tabs>
      </w:pPr>
    </w:p>
    <w:p w14:paraId="46D50531" w14:textId="753512D2" w:rsidR="008572F4" w:rsidRDefault="008572F4" w:rsidP="00EB2085">
      <w:pPr>
        <w:tabs>
          <w:tab w:val="left" w:pos="4730"/>
        </w:tabs>
      </w:pPr>
    </w:p>
    <w:p w14:paraId="10200352" w14:textId="372C0C2C" w:rsidR="008572F4" w:rsidRDefault="008572F4" w:rsidP="00EB2085">
      <w:pPr>
        <w:tabs>
          <w:tab w:val="left" w:pos="4730"/>
        </w:tabs>
      </w:pPr>
    </w:p>
    <w:p w14:paraId="2FDBD458" w14:textId="1F6DFE13" w:rsidR="008572F4" w:rsidRDefault="008572F4" w:rsidP="00EB2085">
      <w:pPr>
        <w:tabs>
          <w:tab w:val="left" w:pos="4730"/>
        </w:tabs>
      </w:pPr>
    </w:p>
    <w:p w14:paraId="59B8EB07" w14:textId="261D5A5D" w:rsidR="008572F4" w:rsidRDefault="008572F4" w:rsidP="00EB2085">
      <w:pPr>
        <w:tabs>
          <w:tab w:val="left" w:pos="4730"/>
        </w:tabs>
      </w:pPr>
    </w:p>
    <w:p w14:paraId="4F206E10" w14:textId="2A2B3235" w:rsidR="008572F4" w:rsidRDefault="008572F4" w:rsidP="00EB2085">
      <w:pPr>
        <w:tabs>
          <w:tab w:val="left" w:pos="4730"/>
        </w:tabs>
      </w:pPr>
    </w:p>
    <w:p w14:paraId="5631DF4A" w14:textId="1D45347A" w:rsidR="008572F4" w:rsidRPr="00EB2085" w:rsidRDefault="008572F4" w:rsidP="00116CAE">
      <w:pPr>
        <w:tabs>
          <w:tab w:val="left" w:pos="4730"/>
        </w:tabs>
        <w:ind w:left="6480"/>
      </w:pPr>
      <w:r>
        <w:tab/>
      </w:r>
      <w:r>
        <w:tab/>
      </w:r>
      <w:r>
        <w:tab/>
      </w:r>
      <w:r>
        <w:tab/>
        <w:t xml:space="preserve">                                </w:t>
      </w:r>
      <w:r w:rsidR="00116CAE">
        <w:pict w14:anchorId="02FAED5D">
          <v:shape id="_x0000_i1043" type="#_x0000_t75" alt="Microsoft Office Signature Line..." style="width:192pt;height:96pt">
            <v:imagedata r:id="rId38" o:title=""/>
            <o:lock v:ext="edit" ungrouping="t" rotation="t" cropping="t" verticies="t" text="t" grouping="t"/>
            <o:signatureline v:ext="edit" id="{292A4F6E-91A9-44B6-9444-F5340A908FD2}" provid="{00000000-0000-0000-0000-000000000000}" o:suggestedsigner="M.Sathishkumar" o:suggestedsigner2="Student" o:suggestedsigneremail="klmsathish@gmail.com" issignatureline="t"/>
          </v:shape>
        </w:pict>
      </w:r>
    </w:p>
    <w:sectPr w:rsidR="008572F4" w:rsidRPr="00EB2085" w:rsidSect="00F77647">
      <w:pgSz w:w="12240" w:h="15840"/>
      <w:pgMar w:top="1440" w:right="5083"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EDB7B" w14:textId="77777777" w:rsidR="00F32A40" w:rsidRDefault="00F32A40" w:rsidP="00E71C68">
      <w:pPr>
        <w:spacing w:after="0" w:line="240" w:lineRule="auto"/>
      </w:pPr>
      <w:r>
        <w:separator/>
      </w:r>
    </w:p>
  </w:endnote>
  <w:endnote w:type="continuationSeparator" w:id="0">
    <w:p w14:paraId="68F9840D" w14:textId="77777777" w:rsidR="00F32A40" w:rsidRDefault="00F32A40"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Office Preview Font">
    <w:charset w:val="00"/>
    <w:family w:val="swiss"/>
    <w:pitch w:val="variable"/>
    <w:sig w:usb0="00000003" w:usb1="02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5FF49" w14:textId="77777777" w:rsidR="00F32A40" w:rsidRDefault="00F32A40" w:rsidP="00E71C68">
      <w:pPr>
        <w:spacing w:after="0" w:line="240" w:lineRule="auto"/>
      </w:pPr>
      <w:r>
        <w:separator/>
      </w:r>
    </w:p>
  </w:footnote>
  <w:footnote w:type="continuationSeparator" w:id="0">
    <w:p w14:paraId="527E9EC5" w14:textId="77777777" w:rsidR="00F32A40" w:rsidRDefault="00F32A40" w:rsidP="00E71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688B3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Smiling face with no fill" style="width:28.2pt;height:30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" o:bullet="t">
        <v:imagedata r:id="rId1" o:title="" croptop="-5200f" cropbottom="-5416f" cropleft="-5558f" cropright="-4168f"/>
      </v:shape>
    </w:pict>
  </w:numPicBullet>
  <w:abstractNum w:abstractNumId="0"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colormru v:ext="edit" colors="#68686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9F"/>
    <w:rsid w:val="00006FB5"/>
    <w:rsid w:val="00011FF1"/>
    <w:rsid w:val="0002200E"/>
    <w:rsid w:val="0003441C"/>
    <w:rsid w:val="00046990"/>
    <w:rsid w:val="00057B1A"/>
    <w:rsid w:val="0006261B"/>
    <w:rsid w:val="000811F4"/>
    <w:rsid w:val="00082E2C"/>
    <w:rsid w:val="000B12E5"/>
    <w:rsid w:val="000B12EB"/>
    <w:rsid w:val="000B4B04"/>
    <w:rsid w:val="000B56BF"/>
    <w:rsid w:val="000B5C76"/>
    <w:rsid w:val="000C16F9"/>
    <w:rsid w:val="000D0FB4"/>
    <w:rsid w:val="000D14F9"/>
    <w:rsid w:val="000E082B"/>
    <w:rsid w:val="000E2E3E"/>
    <w:rsid w:val="000F1EE6"/>
    <w:rsid w:val="000F3AB3"/>
    <w:rsid w:val="000F6E14"/>
    <w:rsid w:val="000F7717"/>
    <w:rsid w:val="00106D84"/>
    <w:rsid w:val="00114AA9"/>
    <w:rsid w:val="00116CAE"/>
    <w:rsid w:val="00123E3F"/>
    <w:rsid w:val="00127C5F"/>
    <w:rsid w:val="001419D9"/>
    <w:rsid w:val="00141AC3"/>
    <w:rsid w:val="00166BC2"/>
    <w:rsid w:val="001943EC"/>
    <w:rsid w:val="001A1FD8"/>
    <w:rsid w:val="001A4CE9"/>
    <w:rsid w:val="001B2BDB"/>
    <w:rsid w:val="001B6867"/>
    <w:rsid w:val="001C3CC5"/>
    <w:rsid w:val="001D7239"/>
    <w:rsid w:val="001D7464"/>
    <w:rsid w:val="001D79DD"/>
    <w:rsid w:val="001F45AD"/>
    <w:rsid w:val="002028F6"/>
    <w:rsid w:val="00216CA2"/>
    <w:rsid w:val="00220B18"/>
    <w:rsid w:val="00226B91"/>
    <w:rsid w:val="00232288"/>
    <w:rsid w:val="00237489"/>
    <w:rsid w:val="00242BFB"/>
    <w:rsid w:val="00247F14"/>
    <w:rsid w:val="00276180"/>
    <w:rsid w:val="00276B61"/>
    <w:rsid w:val="00281013"/>
    <w:rsid w:val="0029766D"/>
    <w:rsid w:val="002A071C"/>
    <w:rsid w:val="002B0C55"/>
    <w:rsid w:val="002C357A"/>
    <w:rsid w:val="002D41EE"/>
    <w:rsid w:val="002E076A"/>
    <w:rsid w:val="002F65C8"/>
    <w:rsid w:val="00301FB0"/>
    <w:rsid w:val="0030342E"/>
    <w:rsid w:val="00305E11"/>
    <w:rsid w:val="00311394"/>
    <w:rsid w:val="0031277C"/>
    <w:rsid w:val="00313274"/>
    <w:rsid w:val="00327501"/>
    <w:rsid w:val="003277BA"/>
    <w:rsid w:val="00327A26"/>
    <w:rsid w:val="00327FD4"/>
    <w:rsid w:val="00335C40"/>
    <w:rsid w:val="00340B80"/>
    <w:rsid w:val="00344A2D"/>
    <w:rsid w:val="00351184"/>
    <w:rsid w:val="003527A6"/>
    <w:rsid w:val="0037133C"/>
    <w:rsid w:val="00381773"/>
    <w:rsid w:val="003842A3"/>
    <w:rsid w:val="003D0F5F"/>
    <w:rsid w:val="003E1F23"/>
    <w:rsid w:val="003E78CA"/>
    <w:rsid w:val="003F086C"/>
    <w:rsid w:val="00415427"/>
    <w:rsid w:val="004232A7"/>
    <w:rsid w:val="004242BA"/>
    <w:rsid w:val="00433BDB"/>
    <w:rsid w:val="0044254D"/>
    <w:rsid w:val="0045204A"/>
    <w:rsid w:val="00477E7E"/>
    <w:rsid w:val="00483357"/>
    <w:rsid w:val="004B6520"/>
    <w:rsid w:val="004B6747"/>
    <w:rsid w:val="004D012D"/>
    <w:rsid w:val="004D4571"/>
    <w:rsid w:val="004D5084"/>
    <w:rsid w:val="004D77DE"/>
    <w:rsid w:val="004F3A2A"/>
    <w:rsid w:val="004F68A6"/>
    <w:rsid w:val="005018AE"/>
    <w:rsid w:val="00503867"/>
    <w:rsid w:val="00505D5C"/>
    <w:rsid w:val="00513BE6"/>
    <w:rsid w:val="00516D9A"/>
    <w:rsid w:val="00531213"/>
    <w:rsid w:val="00553AF2"/>
    <w:rsid w:val="00561F2A"/>
    <w:rsid w:val="005710D1"/>
    <w:rsid w:val="005714F7"/>
    <w:rsid w:val="00585C94"/>
    <w:rsid w:val="005907CF"/>
    <w:rsid w:val="00595173"/>
    <w:rsid w:val="00596F7A"/>
    <w:rsid w:val="005A39E3"/>
    <w:rsid w:val="005A4B58"/>
    <w:rsid w:val="005B0147"/>
    <w:rsid w:val="005B5088"/>
    <w:rsid w:val="005C0237"/>
    <w:rsid w:val="005D7B71"/>
    <w:rsid w:val="005E616C"/>
    <w:rsid w:val="005E6AF0"/>
    <w:rsid w:val="005F03FB"/>
    <w:rsid w:val="005F4499"/>
    <w:rsid w:val="00603C6F"/>
    <w:rsid w:val="00607A9E"/>
    <w:rsid w:val="00623218"/>
    <w:rsid w:val="006477A4"/>
    <w:rsid w:val="00654860"/>
    <w:rsid w:val="00655E3C"/>
    <w:rsid w:val="0065720E"/>
    <w:rsid w:val="00661713"/>
    <w:rsid w:val="00662232"/>
    <w:rsid w:val="00666759"/>
    <w:rsid w:val="0067304F"/>
    <w:rsid w:val="006942E3"/>
    <w:rsid w:val="006C41BC"/>
    <w:rsid w:val="006C5603"/>
    <w:rsid w:val="006C7237"/>
    <w:rsid w:val="006E682A"/>
    <w:rsid w:val="006F0ECB"/>
    <w:rsid w:val="006F549D"/>
    <w:rsid w:val="00701178"/>
    <w:rsid w:val="00703074"/>
    <w:rsid w:val="007075FB"/>
    <w:rsid w:val="00714974"/>
    <w:rsid w:val="0071641C"/>
    <w:rsid w:val="00720560"/>
    <w:rsid w:val="00727CDF"/>
    <w:rsid w:val="007336F2"/>
    <w:rsid w:val="0073432E"/>
    <w:rsid w:val="00734AA9"/>
    <w:rsid w:val="00747EDB"/>
    <w:rsid w:val="00750509"/>
    <w:rsid w:val="00754FFE"/>
    <w:rsid w:val="0076193A"/>
    <w:rsid w:val="007638B8"/>
    <w:rsid w:val="007730CE"/>
    <w:rsid w:val="00775AB0"/>
    <w:rsid w:val="007A4F6C"/>
    <w:rsid w:val="007A7C50"/>
    <w:rsid w:val="007D2103"/>
    <w:rsid w:val="007D430A"/>
    <w:rsid w:val="007D735D"/>
    <w:rsid w:val="007D78D5"/>
    <w:rsid w:val="007E0CC0"/>
    <w:rsid w:val="007E191F"/>
    <w:rsid w:val="007F270D"/>
    <w:rsid w:val="00802E4B"/>
    <w:rsid w:val="00806727"/>
    <w:rsid w:val="008121A2"/>
    <w:rsid w:val="0083433E"/>
    <w:rsid w:val="008437A4"/>
    <w:rsid w:val="008472CF"/>
    <w:rsid w:val="008572F4"/>
    <w:rsid w:val="00857541"/>
    <w:rsid w:val="00861DE7"/>
    <w:rsid w:val="0087250B"/>
    <w:rsid w:val="00890994"/>
    <w:rsid w:val="008945CC"/>
    <w:rsid w:val="00894754"/>
    <w:rsid w:val="008A5A4F"/>
    <w:rsid w:val="008C300E"/>
    <w:rsid w:val="008D7CA9"/>
    <w:rsid w:val="008E73C6"/>
    <w:rsid w:val="008F179F"/>
    <w:rsid w:val="008F1825"/>
    <w:rsid w:val="008F1F04"/>
    <w:rsid w:val="008F636F"/>
    <w:rsid w:val="0090618A"/>
    <w:rsid w:val="009225E5"/>
    <w:rsid w:val="0093030D"/>
    <w:rsid w:val="0093309D"/>
    <w:rsid w:val="0093445E"/>
    <w:rsid w:val="00940997"/>
    <w:rsid w:val="0095336F"/>
    <w:rsid w:val="00991736"/>
    <w:rsid w:val="009920C5"/>
    <w:rsid w:val="00993850"/>
    <w:rsid w:val="009A5B09"/>
    <w:rsid w:val="009C601D"/>
    <w:rsid w:val="009F6BB1"/>
    <w:rsid w:val="00A02E9A"/>
    <w:rsid w:val="00A031B1"/>
    <w:rsid w:val="00A0722F"/>
    <w:rsid w:val="00A16CD4"/>
    <w:rsid w:val="00A22808"/>
    <w:rsid w:val="00A764AC"/>
    <w:rsid w:val="00A76530"/>
    <w:rsid w:val="00A83921"/>
    <w:rsid w:val="00A83959"/>
    <w:rsid w:val="00A90C75"/>
    <w:rsid w:val="00A91F94"/>
    <w:rsid w:val="00A96584"/>
    <w:rsid w:val="00AA3E2D"/>
    <w:rsid w:val="00AB0720"/>
    <w:rsid w:val="00AB21AC"/>
    <w:rsid w:val="00AC0CDB"/>
    <w:rsid w:val="00AC4155"/>
    <w:rsid w:val="00AD32B0"/>
    <w:rsid w:val="00AF5119"/>
    <w:rsid w:val="00B3401F"/>
    <w:rsid w:val="00B34603"/>
    <w:rsid w:val="00B453A6"/>
    <w:rsid w:val="00B45600"/>
    <w:rsid w:val="00B65E45"/>
    <w:rsid w:val="00B82845"/>
    <w:rsid w:val="00B84B85"/>
    <w:rsid w:val="00B86AF3"/>
    <w:rsid w:val="00B95DA5"/>
    <w:rsid w:val="00B97DE0"/>
    <w:rsid w:val="00BC4FF1"/>
    <w:rsid w:val="00BD0E87"/>
    <w:rsid w:val="00BD73DD"/>
    <w:rsid w:val="00BE022E"/>
    <w:rsid w:val="00BE2FAA"/>
    <w:rsid w:val="00BF5322"/>
    <w:rsid w:val="00C02FA7"/>
    <w:rsid w:val="00C0585E"/>
    <w:rsid w:val="00C2509D"/>
    <w:rsid w:val="00C314A8"/>
    <w:rsid w:val="00C36CBE"/>
    <w:rsid w:val="00C37765"/>
    <w:rsid w:val="00C47E5D"/>
    <w:rsid w:val="00C537B5"/>
    <w:rsid w:val="00C56592"/>
    <w:rsid w:val="00C63E7D"/>
    <w:rsid w:val="00C76123"/>
    <w:rsid w:val="00C85A37"/>
    <w:rsid w:val="00C91FDE"/>
    <w:rsid w:val="00CA368C"/>
    <w:rsid w:val="00CB0CFF"/>
    <w:rsid w:val="00CB34A9"/>
    <w:rsid w:val="00CB7C48"/>
    <w:rsid w:val="00D1709A"/>
    <w:rsid w:val="00D228C1"/>
    <w:rsid w:val="00D2651B"/>
    <w:rsid w:val="00D36652"/>
    <w:rsid w:val="00D53EDE"/>
    <w:rsid w:val="00D61901"/>
    <w:rsid w:val="00D62452"/>
    <w:rsid w:val="00D87DDA"/>
    <w:rsid w:val="00DC5A24"/>
    <w:rsid w:val="00DF1303"/>
    <w:rsid w:val="00E06669"/>
    <w:rsid w:val="00E126C5"/>
    <w:rsid w:val="00E126DB"/>
    <w:rsid w:val="00E2507A"/>
    <w:rsid w:val="00E400EE"/>
    <w:rsid w:val="00E535A3"/>
    <w:rsid w:val="00E547F3"/>
    <w:rsid w:val="00E5582E"/>
    <w:rsid w:val="00E6595B"/>
    <w:rsid w:val="00E71C68"/>
    <w:rsid w:val="00E75F75"/>
    <w:rsid w:val="00E8024A"/>
    <w:rsid w:val="00E8693C"/>
    <w:rsid w:val="00EA31B7"/>
    <w:rsid w:val="00EB2085"/>
    <w:rsid w:val="00ED4F64"/>
    <w:rsid w:val="00ED6088"/>
    <w:rsid w:val="00ED7502"/>
    <w:rsid w:val="00EE7959"/>
    <w:rsid w:val="00F03761"/>
    <w:rsid w:val="00F252A7"/>
    <w:rsid w:val="00F32A40"/>
    <w:rsid w:val="00F47899"/>
    <w:rsid w:val="00F540FA"/>
    <w:rsid w:val="00F7167D"/>
    <w:rsid w:val="00F77647"/>
    <w:rsid w:val="00F81C5E"/>
    <w:rsid w:val="00F934B6"/>
    <w:rsid w:val="00F95754"/>
    <w:rsid w:val="00FB0797"/>
    <w:rsid w:val="00FB3596"/>
    <w:rsid w:val="00FB544B"/>
    <w:rsid w:val="00FB6B32"/>
    <w:rsid w:val="00FC7B17"/>
    <w:rsid w:val="00FD7E5E"/>
    <w:rsid w:val="00FE219F"/>
    <w:rsid w:val="00FE227B"/>
    <w:rsid w:val="00FE5373"/>
    <w:rsid w:val="00FF3CD0"/>
    <w:rsid w:val="00FF52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colormru v:ext="edit" colors="#686868"/>
    </o:shapedefaults>
    <o:shapelayout v:ext="edit">
      <o:idmap v:ext="edit" data="1"/>
    </o:shapelayout>
  </w:shapeDefaults>
  <w:decimalSymbol w:val="."/>
  <w:listSeparator w:val=","/>
  <w14:docId w14:val="7A359E7B"/>
  <w15:docId w15:val="{9D9F9574-1B2C-4B3D-8CD0-8F3BCEA61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AF5119"/>
    <w:pPr>
      <w:outlineLvl w:val="1"/>
    </w:pPr>
    <w:rPr>
      <w:color w:val="901940" w:themeColor="accent2"/>
      <w:sz w:val="44"/>
    </w:rPr>
  </w:style>
  <w:style w:type="paragraph" w:styleId="Heading3">
    <w:name w:val="heading 3"/>
    <w:basedOn w:val="Normal"/>
    <w:next w:val="Normal"/>
    <w:link w:val="Heading3Char"/>
    <w:uiPriority w:val="9"/>
    <w:unhideWhenUsed/>
    <w:qFormat/>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5">
    <w:name w:val="heading 5"/>
    <w:basedOn w:val="Normal"/>
    <w:next w:val="Normal"/>
    <w:link w:val="Heading5Char"/>
    <w:uiPriority w:val="9"/>
    <w:unhideWhenUsed/>
    <w:qFormat/>
    <w:rsid w:val="00E400EE"/>
    <w:pPr>
      <w:keepNext/>
      <w:keepLines/>
      <w:spacing w:before="40" w:after="0"/>
      <w:outlineLvl w:val="4"/>
    </w:pPr>
    <w:rPr>
      <w:rFonts w:asciiTheme="majorHAnsi" w:eastAsiaTheme="majorEastAsia" w:hAnsiTheme="majorHAnsi" w:cstheme="majorBidi"/>
      <w:b/>
      <w:color w:val="571745" w:themeColor="text2"/>
      <w:sz w:val="36"/>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411133"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901940"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411133"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AF5119"/>
    <w:pPr>
      <w:spacing w:after="0" w:line="240" w:lineRule="auto"/>
      <w:jc w:val="center"/>
    </w:pPr>
    <w:rPr>
      <w:b/>
      <w:color w:val="571745" w:themeColor="text2"/>
      <w:sz w:val="44"/>
      <w:szCs w:val="44"/>
      <w:lang w:bidi="hi-IN"/>
    </w:rPr>
  </w:style>
  <w:style w:type="paragraph" w:customStyle="1" w:styleId="15Spine">
    <w:name w:val="1.5&quot; Spine"/>
    <w:basedOn w:val="Normal"/>
    <w:qFormat/>
    <w:rsid w:val="00AF5119"/>
    <w:pPr>
      <w:spacing w:after="0" w:line="240" w:lineRule="auto"/>
      <w:jc w:val="center"/>
    </w:pPr>
    <w:rPr>
      <w:b/>
      <w:color w:val="571745" w:themeColor="text2"/>
      <w:sz w:val="48"/>
      <w:szCs w:val="48"/>
      <w:lang w:bidi="hi-IN"/>
    </w:rPr>
  </w:style>
  <w:style w:type="paragraph" w:customStyle="1" w:styleId="2Spine">
    <w:name w:val="2&quot; Spine"/>
    <w:basedOn w:val="Normal"/>
    <w:qFormat/>
    <w:rsid w:val="00AF5119"/>
    <w:pPr>
      <w:spacing w:after="0" w:line="240" w:lineRule="auto"/>
      <w:jc w:val="center"/>
    </w:pPr>
    <w:rPr>
      <w:b/>
      <w:color w:val="571745" w:themeColor="text2"/>
      <w:sz w:val="56"/>
      <w:szCs w:val="56"/>
      <w:lang w:bidi="hi-IN"/>
    </w:rPr>
  </w:style>
  <w:style w:type="paragraph" w:customStyle="1" w:styleId="3Spine">
    <w:name w:val="3&quot; Spine"/>
    <w:basedOn w:val="Normal"/>
    <w:qFormat/>
    <w:rsid w:val="00AF5119"/>
    <w:pPr>
      <w:spacing w:after="0" w:line="240" w:lineRule="auto"/>
      <w:jc w:val="center"/>
    </w:pPr>
    <w:rPr>
      <w:b/>
      <w:color w:val="571745" w:themeColor="text2"/>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ED6088"/>
    <w:pPr>
      <w:spacing w:line="240" w:lineRule="auto"/>
      <w:jc w:val="center"/>
    </w:pPr>
    <w:rPr>
      <w:rFonts w:ascii="Microsoft Office Preview Font" w:hAnsi="Microsoft Office Preview Font"/>
      <w:b/>
      <w:color w:val="000000" w:themeColor="text1"/>
      <w:sz w:val="40"/>
      <w:szCs w:val="32"/>
    </w:rPr>
  </w:style>
  <w:style w:type="paragraph" w:styleId="NoSpacing">
    <w:name w:val="No Spacing"/>
    <w:uiPriority w:val="1"/>
    <w:qFormat/>
    <w:rsid w:val="00276B61"/>
    <w:pPr>
      <w:spacing w:after="0" w:line="240" w:lineRule="auto"/>
      <w:jc w:val="right"/>
    </w:pPr>
    <w:rPr>
      <w:b/>
      <w:color w:val="FFFFFF" w:themeColor="background1"/>
      <w:sz w:val="36"/>
    </w:rPr>
  </w:style>
  <w:style w:type="character" w:customStyle="1" w:styleId="Subtitle2Char">
    <w:name w:val="Subtitle 2 Char"/>
    <w:basedOn w:val="Heading4Char"/>
    <w:link w:val="Subtitle2"/>
    <w:rsid w:val="00ED6088"/>
    <w:rPr>
      <w:rFonts w:ascii="Microsoft Office Preview Font" w:hAnsi="Microsoft Office Preview Font"/>
      <w:b/>
      <w:color w:val="000000" w:themeColor="text1"/>
      <w:sz w:val="40"/>
      <w:szCs w:val="32"/>
    </w:rPr>
  </w:style>
  <w:style w:type="paragraph" w:customStyle="1" w:styleId="Name">
    <w:name w:val="Name"/>
    <w:basedOn w:val="Normal"/>
    <w:qFormat/>
    <w:rsid w:val="005714F7"/>
    <w:pPr>
      <w:jc w:val="center"/>
    </w:pPr>
    <w:rPr>
      <w:rFonts w:asciiTheme="majorHAnsi" w:hAnsiTheme="majorHAnsi"/>
      <w:color w:val="571745" w:themeColor="text2"/>
      <w:sz w:val="40"/>
      <w:szCs w:val="40"/>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571745" w:themeColor="text2"/>
      <w:sz w:val="36"/>
    </w:rPr>
  </w:style>
  <w:style w:type="paragraph" w:styleId="NormalWeb">
    <w:name w:val="Normal (Web)"/>
    <w:basedOn w:val="Normal"/>
    <w:uiPriority w:val="99"/>
    <w:semiHidden/>
    <w:unhideWhenUsed/>
    <w:rsid w:val="0093030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93030D"/>
    <w:rPr>
      <w:b/>
      <w:bCs/>
    </w:rPr>
  </w:style>
  <w:style w:type="character" w:styleId="Hyperlink">
    <w:name w:val="Hyperlink"/>
    <w:basedOn w:val="DefaultParagraphFont"/>
    <w:uiPriority w:val="99"/>
    <w:semiHidden/>
    <w:unhideWhenUsed/>
    <w:rsid w:val="009303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5551">
      <w:bodyDiv w:val="1"/>
      <w:marLeft w:val="0"/>
      <w:marRight w:val="0"/>
      <w:marTop w:val="0"/>
      <w:marBottom w:val="0"/>
      <w:divBdr>
        <w:top w:val="none" w:sz="0" w:space="0" w:color="auto"/>
        <w:left w:val="none" w:sz="0" w:space="0" w:color="auto"/>
        <w:bottom w:val="none" w:sz="0" w:space="0" w:color="auto"/>
        <w:right w:val="none" w:sz="0" w:space="0" w:color="auto"/>
      </w:divBdr>
    </w:div>
    <w:div w:id="296182718">
      <w:bodyDiv w:val="1"/>
      <w:marLeft w:val="0"/>
      <w:marRight w:val="0"/>
      <w:marTop w:val="0"/>
      <w:marBottom w:val="0"/>
      <w:divBdr>
        <w:top w:val="none" w:sz="0" w:space="0" w:color="auto"/>
        <w:left w:val="none" w:sz="0" w:space="0" w:color="auto"/>
        <w:bottom w:val="none" w:sz="0" w:space="0" w:color="auto"/>
        <w:right w:val="none" w:sz="0" w:space="0" w:color="auto"/>
      </w:divBdr>
    </w:div>
    <w:div w:id="552156528">
      <w:bodyDiv w:val="1"/>
      <w:marLeft w:val="0"/>
      <w:marRight w:val="0"/>
      <w:marTop w:val="0"/>
      <w:marBottom w:val="0"/>
      <w:divBdr>
        <w:top w:val="none" w:sz="0" w:space="0" w:color="auto"/>
        <w:left w:val="none" w:sz="0" w:space="0" w:color="auto"/>
        <w:bottom w:val="none" w:sz="0" w:space="0" w:color="auto"/>
        <w:right w:val="none" w:sz="0" w:space="0" w:color="auto"/>
      </w:divBdr>
    </w:div>
    <w:div w:id="629945025">
      <w:bodyDiv w:val="1"/>
      <w:marLeft w:val="0"/>
      <w:marRight w:val="0"/>
      <w:marTop w:val="0"/>
      <w:marBottom w:val="0"/>
      <w:divBdr>
        <w:top w:val="none" w:sz="0" w:space="0" w:color="auto"/>
        <w:left w:val="none" w:sz="0" w:space="0" w:color="auto"/>
        <w:bottom w:val="none" w:sz="0" w:space="0" w:color="auto"/>
        <w:right w:val="none" w:sz="0" w:space="0" w:color="auto"/>
      </w:divBdr>
    </w:div>
    <w:div w:id="899171753">
      <w:bodyDiv w:val="1"/>
      <w:marLeft w:val="0"/>
      <w:marRight w:val="0"/>
      <w:marTop w:val="0"/>
      <w:marBottom w:val="0"/>
      <w:divBdr>
        <w:top w:val="none" w:sz="0" w:space="0" w:color="auto"/>
        <w:left w:val="none" w:sz="0" w:space="0" w:color="auto"/>
        <w:bottom w:val="none" w:sz="0" w:space="0" w:color="auto"/>
        <w:right w:val="none" w:sz="0" w:space="0" w:color="auto"/>
      </w:divBdr>
    </w:div>
    <w:div w:id="985671010">
      <w:bodyDiv w:val="1"/>
      <w:marLeft w:val="0"/>
      <w:marRight w:val="0"/>
      <w:marTop w:val="0"/>
      <w:marBottom w:val="0"/>
      <w:divBdr>
        <w:top w:val="none" w:sz="0" w:space="0" w:color="auto"/>
        <w:left w:val="none" w:sz="0" w:space="0" w:color="auto"/>
        <w:bottom w:val="none" w:sz="0" w:space="0" w:color="auto"/>
        <w:right w:val="none" w:sz="0" w:space="0" w:color="auto"/>
      </w:divBdr>
    </w:div>
    <w:div w:id="1378821931">
      <w:bodyDiv w:val="1"/>
      <w:marLeft w:val="0"/>
      <w:marRight w:val="0"/>
      <w:marTop w:val="0"/>
      <w:marBottom w:val="0"/>
      <w:divBdr>
        <w:top w:val="none" w:sz="0" w:space="0" w:color="auto"/>
        <w:left w:val="none" w:sz="0" w:space="0" w:color="auto"/>
        <w:bottom w:val="none" w:sz="0" w:space="0" w:color="auto"/>
        <w:right w:val="none" w:sz="0" w:space="0" w:color="auto"/>
      </w:divBdr>
    </w:div>
    <w:div w:id="1852597475">
      <w:bodyDiv w:val="1"/>
      <w:marLeft w:val="0"/>
      <w:marRight w:val="0"/>
      <w:marTop w:val="0"/>
      <w:marBottom w:val="0"/>
      <w:divBdr>
        <w:top w:val="none" w:sz="0" w:space="0" w:color="auto"/>
        <w:left w:val="none" w:sz="0" w:space="0" w:color="auto"/>
        <w:bottom w:val="none" w:sz="0" w:space="0" w:color="auto"/>
        <w:right w:val="none" w:sz="0" w:space="0" w:color="auto"/>
      </w:divBdr>
    </w:div>
    <w:div w:id="199760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THISH\Downloads\tf10274254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Foundry">
  <a:themeElements>
    <a:clrScheme name="Custom 235">
      <a:dk1>
        <a:sysClr val="windowText" lastClr="000000"/>
      </a:dk1>
      <a:lt1>
        <a:sysClr val="window" lastClr="FFFFFF"/>
      </a:lt1>
      <a:dk2>
        <a:srgbClr val="571745"/>
      </a:dk2>
      <a:lt2>
        <a:srgbClr val="EEECE1"/>
      </a:lt2>
      <a:accent1>
        <a:srgbClr val="333333"/>
      </a:accent1>
      <a:accent2>
        <a:srgbClr val="901940"/>
      </a:accent2>
      <a:accent3>
        <a:srgbClr val="B2B2B2"/>
      </a:accent3>
      <a:accent4>
        <a:srgbClr val="C71F3C"/>
      </a:accent4>
      <a:accent5>
        <a:srgbClr val="FFC40C"/>
      </a:accent5>
      <a:accent6>
        <a:srgbClr val="F15A3A"/>
      </a:accent6>
      <a:hlink>
        <a:srgbClr val="0000FF"/>
      </a:hlink>
      <a:folHlink>
        <a:srgbClr val="800080"/>
      </a:folHlink>
    </a:clrScheme>
    <a:fontScheme name="Custom 4">
      <a:majorFont>
        <a:latin typeface="Franklin Gothic Book"/>
        <a:ea typeface=""/>
        <a:cs typeface=""/>
      </a:majorFont>
      <a:minorFont>
        <a:latin typeface="Calibri"/>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gN/vof/cp6DMBmhzN0zeVSnobmYRk+0vHWA32GM4t+4=</DigestValue>
    </Reference>
    <Reference Type="http://www.w3.org/2000/09/xmldsig#Object" URI="#idOfficeObject">
      <DigestMethod Algorithm="http://www.w3.org/2001/04/xmlenc#sha256"/>
      <DigestValue>r/BLDK1PCGgvaWWUqxNhtcBG1p/zHdL+GjXQcyXIerI=</DigestValue>
    </Reference>
    <Reference Type="http://uri.etsi.org/01903#SignedProperties" URI="#idSignedProperties">
      <Transforms>
        <Transform Algorithm="http://www.w3.org/TR/2001/REC-xml-c14n-20010315"/>
      </Transforms>
      <DigestMethod Algorithm="http://www.w3.org/2001/04/xmlenc#sha256"/>
      <DigestValue>1Hmdf7mUByS6nc7WKXpJEA8akIKOmYSS756kQcA4l7I=</DigestValue>
    </Reference>
    <Reference Type="http://www.w3.org/2000/09/xmldsig#Object" URI="#idValidSigLnImg">
      <DigestMethod Algorithm="http://www.w3.org/2001/04/xmlenc#sha256"/>
      <DigestValue>vyMd+Vup5I+qfZ4nqgxEAwVBN/3i38EujTs426krcCU=</DigestValue>
    </Reference>
    <Reference Type="http://www.w3.org/2000/09/xmldsig#Object" URI="#idInvalidSigLnImg">
      <DigestMethod Algorithm="http://www.w3.org/2001/04/xmlenc#sha256"/>
      <DigestValue>vburQrL5iBlG36dmwoy/ftseY3KQA+dJtC9vx63GtEg=</DigestValue>
    </Reference>
  </SignedInfo>
  <SignatureValue>gQ83l29cz7NEzBIbME1YmVxVxOOwhrVybmhdFxAKJBdwoI1PcIfWMeGzpNkLYYSsnC87Io7B0idV
TSp4RnzI3tKtrC08wNk6MYE6TAfOw6dmDv3uhES2IxeQ/oiCp3E5TC5LVRjmiTa8blr5bji8rx9k
oL+RsfoRoD6UCqmGp7gUvLgQdP1Kz6UlHGyiU+AkV9ijqEjFwtRLBtKS0Axr83jSOzzc0Ijl4ILx
JVJynqfqaccELMJInSdcPmFvEfWCEcawJOsq1nXBD3N771vfBEapiP2hhLq/1z7Ly9xU9KvBYeJi
0Ft+aH17W56H2AfKgtOSAHfPSDhQtVoGO9X3jg==</SignatureValue>
  <KeyInfo>
    <X509Data>
      <X509Certificate>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</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38"/>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29"/>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32"/>
            <mdssi:RelationshipReference xmlns:mdssi="http://schemas.openxmlformats.org/package/2006/digital-signature" SourceId="rId37"/>
            <mdssi:RelationshipReference xmlns:mdssi="http://schemas.openxmlformats.org/package/2006/digital-signature" SourceId="rId40"/>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36"/>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31"/>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30"/>
            <mdssi:RelationshipReference xmlns:mdssi="http://schemas.openxmlformats.org/package/2006/digital-signature" SourceId="rId35"/>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9"/>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34"/>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Transform>
          <Transform Algorithm="http://www.w3.org/TR/2001/REC-xml-c14n-20010315"/>
        </Transforms>
        <DigestMethod Algorithm="http://www.w3.org/2001/04/xmlenc#sha256"/>
        <DigestValue>8L9zn/5Qafznj9bl8efbW733ijLfM+TzIRbDRDLf8fg=</DigestValue>
      </Reference>
      <Reference URI="/word/_rels/numbering.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MQjps8l5Et1oOUFNaYetUKIOdWnhJTMtTBvWOYcn5Dg=</DigestValue>
      </Reference>
      <Reference URI="/word/_rels/settings.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fgWF2+Bv5Dsgp7B7BUGT8OWVhls7j8uD0sp2TauMwno=</DigestValue>
      </Reference>
      <Reference URI="/word/document.xml?ContentType=application/vnd.openxmlformats-officedocument.wordprocessingml.document.main+xml">
        <DigestMethod Algorithm="http://www.w3.org/2001/04/xmlenc#sha256"/>
        <DigestValue>Z2dQpMy1ogTIpMsBxJ04csiC5sb7TLDucTu5JFYd5Bg=</DigestValue>
      </Reference>
      <Reference URI="/word/endnotes.xml?ContentType=application/vnd.openxmlformats-officedocument.wordprocessingml.endnotes+xml">
        <DigestMethod Algorithm="http://www.w3.org/2001/04/xmlenc#sha256"/>
        <DigestValue>h7EaaWri2txMRPN6nHyl1MaepAfpfRVVgwUMYUAlPvw=</DigestValue>
      </Reference>
      <Reference URI="/word/fontTable.xml?ContentType=application/vnd.openxmlformats-officedocument.wordprocessingml.fontTable+xml">
        <DigestMethod Algorithm="http://www.w3.org/2001/04/xmlenc#sha256"/>
        <DigestValue>3WK0gtUbJewdb2xYZXR/JErTUf0tShH0gfBJPg7A+kU=</DigestValue>
      </Reference>
      <Reference URI="/word/footnotes.xml?ContentType=application/vnd.openxmlformats-officedocument.wordprocessingml.footnotes+xml">
        <DigestMethod Algorithm="http://www.w3.org/2001/04/xmlenc#sha256"/>
        <DigestValue>wbYq4wXan8hosm2XXa58mdBNZfSf45EzXg3Xa94Cqqo=</DigestValue>
      </Reference>
      <Reference URI="/word/media/image1.png?ContentType=image/png">
        <DigestMethod Algorithm="http://www.w3.org/2001/04/xmlenc#sha256"/>
        <DigestValue>R6+tWUjNhG7Fch4Es0H2MCgYuFzu7FYNhrbfpqqXcbA=</DigestValue>
      </Reference>
      <Reference URI="/word/media/image10.png?ContentType=image/png">
        <DigestMethod Algorithm="http://www.w3.org/2001/04/xmlenc#sha256"/>
        <DigestValue>dfmCV4Xn2u3rkPcW806zV1+koIT+iZVfV2/O1HrY3iA=</DigestValue>
      </Reference>
      <Reference URI="/word/media/image11.png?ContentType=image/png">
        <DigestMethod Algorithm="http://www.w3.org/2001/04/xmlenc#sha256"/>
        <DigestValue>TihCiMGjIK08ljGd0AnKloYE1Y7NIWSiEPuFad4HFnk=</DigestValue>
      </Reference>
      <Reference URI="/word/media/image12.png?ContentType=image/png">
        <DigestMethod Algorithm="http://www.w3.org/2001/04/xmlenc#sha256"/>
        <DigestValue>lH1Vb7Adztha3aCQcipF0l7YYTw/m0z/M/pq2D4OW9E=</DigestValue>
      </Reference>
      <Reference URI="/word/media/image13.png?ContentType=image/png">
        <DigestMethod Algorithm="http://www.w3.org/2001/04/xmlenc#sha256"/>
        <DigestValue>hmJQgBbjPafGI+VgLYJuqDCQQwIGFI53PRjBwjkQlI4=</DigestValue>
      </Reference>
      <Reference URI="/word/media/image14.png?ContentType=image/png">
        <DigestMethod Algorithm="http://www.w3.org/2001/04/xmlenc#sha256"/>
        <DigestValue>6EPcVgw1ydg975Zuc2G5N60EtPYgRdpmlmQSttRsShU=</DigestValue>
      </Reference>
      <Reference URI="/word/media/image15.png?ContentType=image/png">
        <DigestMethod Algorithm="http://www.w3.org/2001/04/xmlenc#sha256"/>
        <DigestValue>ngwgopHwFghGOrBGiYvYOrKhLPWCV+/42Lh3pNJrquk=</DigestValue>
      </Reference>
      <Reference URI="/word/media/image16.png?ContentType=image/png">
        <DigestMethod Algorithm="http://www.w3.org/2001/04/xmlenc#sha256"/>
        <DigestValue>J4RLPIKKWg9R+pdFYFFP96NQlNgo0R/Y//quMUsETEg=</DigestValue>
      </Reference>
      <Reference URI="/word/media/image17.png?ContentType=image/png">
        <DigestMethod Algorithm="http://www.w3.org/2001/04/xmlenc#sha256"/>
        <DigestValue>L02gjTDYwEnJtQ7ms5T9JzPRkfaC45pUzIWlVK7N/+I=</DigestValue>
      </Reference>
      <Reference URI="/word/media/image18.png?ContentType=image/png">
        <DigestMethod Algorithm="http://www.w3.org/2001/04/xmlenc#sha256"/>
        <DigestValue>Lo6Q1B8Q4njnr9Ez/JNlTczYYIW3vok2kiMpDyO3BXU=</DigestValue>
      </Reference>
      <Reference URI="/word/media/image19.png?ContentType=image/png">
        <DigestMethod Algorithm="http://www.w3.org/2001/04/xmlenc#sha256"/>
        <DigestValue>Xuhzgq2RDAZCeCQOGv0LJ4zemvQt/cr80T53EKkrAYk=</DigestValue>
      </Reference>
      <Reference URI="/word/media/image2.png?ContentType=image/png">
        <DigestMethod Algorithm="http://www.w3.org/2001/04/xmlenc#sha256"/>
        <DigestValue>dz0el17U3QB1N6eRobQP8WzDjKMoPzA08wxvZsVTwJA=</DigestValue>
      </Reference>
      <Reference URI="/word/media/image20.png?ContentType=image/png">
        <DigestMethod Algorithm="http://www.w3.org/2001/04/xmlenc#sha256"/>
        <DigestValue>4dSC93+uqFi77cDaVc9Vyso2kw6t+9mDcnDbYOMHyTU=</DigestValue>
      </Reference>
      <Reference URI="/word/media/image21.png?ContentType=image/png">
        <DigestMethod Algorithm="http://www.w3.org/2001/04/xmlenc#sha256"/>
        <DigestValue>/PtBgQ+mORFYJb4V/jGxn7ulygLKnOEPiN+e6VBjWk4=</DigestValue>
      </Reference>
      <Reference URI="/word/media/image22.png?ContentType=image/png">
        <DigestMethod Algorithm="http://www.w3.org/2001/04/xmlenc#sha256"/>
        <DigestValue>GvbR/l4Ma4EID9teupb0xEf6QUb+WzHyrDBsgfqn/vw=</DigestValue>
      </Reference>
      <Reference URI="/word/media/image23.png?ContentType=image/png">
        <DigestMethod Algorithm="http://www.w3.org/2001/04/xmlenc#sha256"/>
        <DigestValue>iBFrti0ebevexbdizKzhCEEW8SBZEHSuBsjgXLYPU6U=</DigestValue>
      </Reference>
      <Reference URI="/word/media/image24.png?ContentType=image/png">
        <DigestMethod Algorithm="http://www.w3.org/2001/04/xmlenc#sha256"/>
        <DigestValue>SX/+sWzcddQHMuKxNaA4Qk4UkHRQ+6BFLTOf/gGvIM0=</DigestValue>
      </Reference>
      <Reference URI="/word/media/image25.png?ContentType=image/png">
        <DigestMethod Algorithm="http://www.w3.org/2001/04/xmlenc#sha256"/>
        <DigestValue>9oalW/C4cq4ODQDHBuqYyiO8trHj+M5VSA8JOTHNw2U=</DigestValue>
      </Reference>
      <Reference URI="/word/media/image26.png?ContentType=image/png">
        <DigestMethod Algorithm="http://www.w3.org/2001/04/xmlenc#sha256"/>
        <DigestValue>o1onBvtiXvXYbd7Jh9qbyIFYFNEL55E5jRCW0pP7VS8=</DigestValue>
      </Reference>
      <Reference URI="/word/media/image27.png?ContentType=image/png">
        <DigestMethod Algorithm="http://www.w3.org/2001/04/xmlenc#sha256"/>
        <DigestValue>w0dVGQogNUF5vZ507hK4Rsd0e2wCGnsOb+6IOW+3Lfo=</DigestValue>
      </Reference>
      <Reference URI="/word/media/image28.png?ContentType=image/png">
        <DigestMethod Algorithm="http://www.w3.org/2001/04/xmlenc#sha256"/>
        <DigestValue>wsNidb7vTz5pdPIgwPqyzziktuYDkdG71LJ+QlDIv1Q=</DigestValue>
      </Reference>
      <Reference URI="/word/media/image29.png?ContentType=image/png">
        <DigestMethod Algorithm="http://www.w3.org/2001/04/xmlenc#sha256"/>
        <DigestValue>P7jSfO15mLhf/sVMcPviC1Uvum2hLyAjM5rBqZ1SgqA=</DigestValue>
      </Reference>
      <Reference URI="/word/media/image3.png?ContentType=image/png">
        <DigestMethod Algorithm="http://www.w3.org/2001/04/xmlenc#sha256"/>
        <DigestValue>BEOiXd/Y35C+rSuN5vj77swRLRHCb7X+Z35jMFWOGiU=</DigestValue>
      </Reference>
      <Reference URI="/word/media/image30.png?ContentType=image/png">
        <DigestMethod Algorithm="http://www.w3.org/2001/04/xmlenc#sha256"/>
        <DigestValue>0myUBco7XJplquUY1lQ5G40zlrXC9SVnOrgG6CMLwsM=</DigestValue>
      </Reference>
      <Reference URI="/word/media/image31.png?ContentType=image/png">
        <DigestMethod Algorithm="http://www.w3.org/2001/04/xmlenc#sha256"/>
        <DigestValue>sPqf4qDqLyRchwFye5ZsZe02lS1JVeM+LgJSOdCSyn8=</DigestValue>
      </Reference>
      <Reference URI="/word/media/image32.emf?ContentType=image/x-emf">
        <DigestMethod Algorithm="http://www.w3.org/2001/04/xmlenc#sha256"/>
        <DigestValue>ZCDytKqc12FYSfqXtY2RGnZ5kCGC1Dx4r8mSWiX8G5w=</DigestValue>
      </Reference>
      <Reference URI="/word/media/image33.jpeg?ContentType=image/jpeg">
        <DigestMethod Algorithm="http://www.w3.org/2001/04/xmlenc#sha256"/>
        <DigestValue>nPwVe1XPX+xC1PvUyrZvJ3fjgfqgMwCr741pBI4Z/ug=</DigestValue>
      </Reference>
      <Reference URI="/word/media/image4.png?ContentType=image/png">
        <DigestMethod Algorithm="http://www.w3.org/2001/04/xmlenc#sha256"/>
        <DigestValue>kBKJKjr9/5eLrdRCS1BppuNS4MtlN0wdZCdWiWHlmdM=</DigestValue>
      </Reference>
      <Reference URI="/word/media/image5.png?ContentType=image/png">
        <DigestMethod Algorithm="http://www.w3.org/2001/04/xmlenc#sha256"/>
        <DigestValue>77u5Lg9kcTUdBWf6pRZ4eqyIBFyQPaBwiFiPtwPKRpU=</DigestValue>
      </Reference>
      <Reference URI="/word/media/image6.png?ContentType=image/png">
        <DigestMethod Algorithm="http://www.w3.org/2001/04/xmlenc#sha256"/>
        <DigestValue>oZ4WSgw0D14QTFtB6hYEWy5T2Ei9+CyjiB74BuejYuI=</DigestValue>
      </Reference>
      <Reference URI="/word/media/image7.png?ContentType=image/png">
        <DigestMethod Algorithm="http://www.w3.org/2001/04/xmlenc#sha256"/>
        <DigestValue>ZzHoQ0yG5qGJUYu8zdjcqwrNPkMULsBspQZOATwOP6M=</DigestValue>
      </Reference>
      <Reference URI="/word/media/image8.png?ContentType=image/png">
        <DigestMethod Algorithm="http://www.w3.org/2001/04/xmlenc#sha256"/>
        <DigestValue>UYlyWRvoBaA8asiKO4OPKCn7tWP2E4vIRDPrkrmKcx8=</DigestValue>
      </Reference>
      <Reference URI="/word/media/image9.png?ContentType=image/png">
        <DigestMethod Algorithm="http://www.w3.org/2001/04/xmlenc#sha256"/>
        <DigestValue>fvL8QJMPo9jMVPxAG9j2ItanvLVLmdZ30CG2elmixHc=</DigestValue>
      </Reference>
      <Reference URI="/word/numbering.xml?ContentType=application/vnd.openxmlformats-officedocument.wordprocessingml.numbering+xml">
        <DigestMethod Algorithm="http://www.w3.org/2001/04/xmlenc#sha256"/>
        <DigestValue>7ebQZgfVi3rAbk7W3wmvHHMieQjQAp45XA66GoHiXV4=</DigestValue>
      </Reference>
      <Reference URI="/word/settings.xml?ContentType=application/vnd.openxmlformats-officedocument.wordprocessingml.settings+xml">
        <DigestMethod Algorithm="http://www.w3.org/2001/04/xmlenc#sha256"/>
        <DigestValue>+8HI2oqQz5nZa8I3C+GiXOsAGEYHNoAQK72XDLSSn48=</DigestValue>
      </Reference>
      <Reference URI="/word/styles.xml?ContentType=application/vnd.openxmlformats-officedocument.wordprocessingml.styles+xml">
        <DigestMethod Algorithm="http://www.w3.org/2001/04/xmlenc#sha256"/>
        <DigestValue>iUQ3GgCu9yXSasOZwSuUDvSCq+k4TOGd3C6uVx2qi1Q=</DigestValue>
      </Reference>
      <Reference URI="/word/theme/_rels/theme1.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ETqERqvGF8d/HxIhIGl2n5ozJLoD715UPn7JgyvuVUQ=</DigestValue>
      </Reference>
      <Reference URI="/word/theme/theme1.xml?ContentType=application/vnd.openxmlformats-officedocument.theme+xml">
        <DigestMethod Algorithm="http://www.w3.org/2001/04/xmlenc#sha256"/>
        <DigestValue>4o7XoIDJnldjJjhCJkZHZzs1dVqUUhfX9Dx84KizxZc=</DigestValue>
      </Reference>
      <Reference URI="/word/webSettings.xml?ContentType=application/vnd.openxmlformats-officedocument.wordprocessingml.webSettings+xml">
        <DigestMethod Algorithm="http://www.w3.org/2001/04/xmlenc#sha256"/>
        <DigestValue>bXCBfyDUWOvb04wQr4Ee8K6b+SRziP8XbQAH6m3PyI0=</DigestValue>
      </Reference>
    </Manifest>
    <SignatureProperties>
      <SignatureProperty Id="idSignatureTime" Target="#idPackageSignature">
        <mdssi:SignatureTime xmlns:mdssi="http://schemas.openxmlformats.org/package/2006/digital-signature">
          <mdssi:Format>YYYY-MM-DDThh:mm:ssTZD</mdssi:Format>
          <mdssi:Value>2020-09-01T14:40:35Z</mdssi:Value>
        </mdssi:SignatureTime>
      </SignatureProperty>
    </SignatureProperties>
  </Object>
  <Object Id="idOfficeObject">
    <SignatureProperties>
      <SignatureProperty Id="idOfficeV1Details" Target="#idPackageSignature">
        <SignatureInfoV1 xmlns="http://schemas.microsoft.com/office/2006/digsig">
          <SetupID>{292A4F6E-91A9-44B6-9444-F5340A908FD2}</SetupID>
          <SignatureText/>
          <SignatureImage>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957/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nv/f/9//3//f/9//3//f/9//3//f/9//3//f/9//3//f/9//3//f/9//3//f/9//3//f/9//3//f/9//3//f/9//3//f/9//3//f/9//3//f/9//3//f/9//3//f/9//3//f/9//3//f/9//3//f/9//3//f/9//3//f/9//3//f/9//3//f/9//3//f/9//3//f/9//3//f/9//3//f/9//3//f/9//3//f/9//3//f/9//3//f/9//3//f/9//3//f/9//3//f/9//3//f/9//3//f/9//3//f/9//3//f/9//3//f/9//3//f/9//3//f/9//3//f/9//3//f/9//3//f/9//3//f/9//3//f/9//3//f/9//3//f/9//3//f/9//3//f/9//3//f/9//3//f/9//3//f/9//3//f/9//3//f/9//3//f/9//3//f/9//3//f/9//3//f/9//3//f/9//3//f/9//3//f/9//3//f/9//3//f/9//3//f/9//3//f/9//3//f/9//3//f/9//3//f/9//3//f/9//3//f/9//3//f/9//3//f/9//3//f/9//3//f/9//3//f/9//3//f/9//3//f/9//3//f/9//3//f/9//3//f/9//3//f/9//3//f/9//3//f/9//3//f/9//3//f/9//3/ee/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ee/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+9d3tvnHP/f/9//3//f/9//3//f/9//3//f/9//3//f/9//3//f/9//3//f/9//3//f/9//3//f/9//3//f/9//3//f/9//3//f/9//3//f/9//3//f/9//3//f/9//3//f/9//3//f/9//3//f/9//3//f/9//3//f/9//3//f/9//3//f/9//3//f/9//3//f/9//3//f/9//3//f/9//3//f/9//3//f/9//3//f/9//3//f/9//3//f/9//3//f/9//3//f/9//3//f/9//3//f/9//3//f/9//3//f/9//3//f/9//3//f/9//3//f/9//3//f/9//3//f/9//3//f/9//3//f/9//3//f/9//3//f/9//3//f/9//3//f/9//3//f/9//3//f/9//3//f/9//3//f/9//3//f/9//3//f/9//3//f/9//3//f/9//3//f/9//3//f/9//3//f/9//3//f/9//3//f/9//3//f/9//3//f/9//3//f/9//3//f/9//3//f/9//3//f/9//3//f/9//3//f/9//3//f/9//3//f/9//3//f/9//3//f/9//3//f/9//3//f/9//3//f/9//3//f/9//3//f/9//3//f/9//3//f/9//3//f/9//3//f/9//3//f/9//3//f/9//3//fzFG5xytNTln/3//f/9//3//f/9//3//f/9//3//f/9//3//f/9//3//f/9//3//f/9//3//f/9//3//f/9//3//f/9//3//f/9//3//f/9//3//f/9//3//f/9//3//f/9//3//f/9//3//f/9//3//f/9//3//f/9//3//f/9//3//f/9//3//f/9//3//f/9//3//f/9//3//f/9//3//f/9//3//f/9//3//f/9//3//f/9//3//f/9//3//f/9//3//f/9//3//f/9//3//f/9//3//f/9//3//f/9//3//f/9//3//f/9//3//f/9//3//f/9//3//f/9//3//f/9//3//f/9//3//f/9//3//f/9//3//f/9//3//f/9//3//f/9//3//f/9//3//f/9//3//f/9//3//f/9//3//f/9//3//f/9//3//f/9//3//f/9//3//f/9//3//f/9//3//f/9//3//f/9//3//f/9//3//f/9//3//f/9//3//f/9//3//f/9//3//f/9//3//f/9//3//f/9//3//f/9//3//f/9//3//f/9//3//f/9//3//f/9//3//f/9//3//f/9//3//f/9//3//f/9//3//f/9//3//f/9//3//f/9//3//f/9//3//f/9//3//f/9//3//f/9/WmsxRoQQpRRaa/9//3//f/9//3/ee/9//3//f/9//3//f/9//3//f/9//3//f/9//3//f/9//3//f/9//3//f/9//3//f/9//3/eezln/3//f/9//3//f/9//3//f/9//3//f99//3++e/9//3//f/9//3//f/9/xhiEEM857z0pJXNOnXfeexhjvXf/f/9//3//f99//3//f/9//3//f99//3//f/9//3//f/9//3//f/9//3//f/9//3//f/9//3//f/9/3nv/f/9//3//f/9//3//f/9//3//f/9//3//f/9//3//f/9//3//f/9//3//f/9//3//f/9//3//f/9//3//f/9//3//f/9//3//f/9//3//f/9//3//f/9//3//f/9//3//f/9//3//f/9//3//f/9//3//f/9//3//f/9//3//f/9//3//f/9//3//f/9//3//f/9//3//f/9//3//f/9//3//f/9//3//f/9//3//f/9//3//f/9//3//f/9//3//f/9//3//f/9//3//f/9//3//f/9//3//f/9//3//f/9//3//f/9//3//f/9//3//f/9//3//f/9//3//f/9//3//f/9//3//f/9//3//f/9//3//f/9//3//f/9//3//f/9//3//f/9//3//f/9//3//f/9//3/ee/9/OWdCCM45nHMQQv9/3nv/f/9/3nv/f/9//3/ee/9//3//f/9//3//f/9//3//f/9//3//f/9//3//f957/3//f/9//3//f1pr5xx7b/9//3/ee/9/3nv/f/9//3//f/9//3/ee/9/vXf/f757/3//f957/39aa2QQhRQQQv9/3ntTTjJKjDGEEKUUhRSuOdZaWmudd/9/3nv/f/9//3//f/9//3//f9573n//f/9//3//f/9//3//f/9//3//f957/3//f/9//3//f/9//3/ee/97/3//f/9//3//f/9//3//f/9//3//f/9//3//f/9//3//f/9//3//f/9//3//f/9//3//f/9//3//f/9//3//f/9//3//f/9//3//f/9//3//f/9//3//f/9//3//f/9//3//f/9//3//f/9//3//f/9//3//f/9//3//f/9//3//f/9//3//f/9//3//f/9//3//f/9//3//f/9//3//f/9//3//f/9//3//f/9//3//f/9//3//f/9//3//f/9//3//f/9//3//f/9//3//f/9//3//f/9//3//f/9//3//f/9//3//f/9//3//f/9//3//f/9//3//f/9//3//f/9//3//f/9//3//f/9//3//f/9//3//f/9//3//f/9//3//f/9//3//f/9//3//f957MUbGGM45tVbee713/3//f/9//3//f/9//3//f/9//3//f/9//3//f/9//3//f/9//3//f/9//3//f/9//3//f/9//3+lFK01e2//f957/3//f/9/nHP/f/9//3//f/9//3//f/9//3//f957/3//f/9//38YYwklIgQqJTpn/3//f/9/3nucc9delFJKKUIIphjPPXNOvXf/f/9/3n++e95//3//f/9//3/ef95//3//f/9//3//f/9//3//f/9/33vee/9//3//f/9//3//f/9//3//f/9//3//f/9//3//f/9//3//f/9//3//f/9//3//f/9//3//f/9//3//f/9//3//f/9//3//f/9//3//f/9//3//f/9//3//f/9//3//f/9//3//f/9//3//f/9//3//f/9//3//f/9//3//f/9//3//f/9//3//f/9//3//f/9//3//f/9//3//f/9//3//f/9//3//f/9//3//f/9//3//f/9//3//f/9//3//f/9//3//f/9//3//f/9//3//f/9//3//f/9//3//f/9//3//f/9//3//f/9//3//f/9//3//f/9//3//f/9//3//f/9//3//f/9//3//f/9//3//f/9//3//f/9//3//f/9//3//f/9//3//f/9//3//f957/3/ee/9/3nv/f/9/7z2EENZa/3//f713/3+cc/9//3//f/9//3//f/9//3//f/9//3//f/9//3//f/9//3//f/9/3nv/f957/3//f5RSAAClFDln/3/ee/9//3//f713/3/fe/9/3397bxBCtlb/f/9//3+9d957/3//f/9//3+dd1JKCSVDCM89Wmv/f/9/vXfee/9//3/ee9deEUbHHOcgpRiMMXRWWm//f/9/3n//f/9//3//f/9/33/ef/9//3+9d997/3//f/9//3//f/9//3//f/9//3//f/9//3//f/9//3//f/9//3//f/9//3//f/9//3//f/9//3//f/9//3//f/9//3//f/9//3//f/9//3//f/9//3//f/9//3//f/9//3//f/9//3//f/9//3//f/9//3//f/9//3//f/9//3//f/9//3//f/9//3//f/9//3//f/9//3//f/9//3//f/9//3//f/9//3//f/9//3//f/9//3//f/9//3//f/9//3//f/9//3//f/9//3//f/9//3//f/9//3//f/9//3//f/9//3//f/9//3//f/9//3//f/9//3//f/9//3//f/9//3//f/9//3//f/9//3//f/9//3//f/9//3//f/9//3//f/9//3//f/9//3//f/9//3//f/9//3/ee/9//3//f/9//3//f957EELnHFpr/3//f/9//3//f/9//3//f/9//3//f/9//3//f/9//3//f/9//3//f/9/3nv/f/9//3//f/9/vXelFP9/SilrLVprnHP/f/9//3/ff/9//3//fyop915rLUspc07/f/9//3//f/9//3/ee/9//3//f513UkqmGKUUzjnee/9/vXf/f/9/3nv/f/9/3397c1pvc1LnIMcg6CBsNVJOW3Pef99//3//f/9//3//f/9//3//f/9//3//f/9//3//f/9//3//f/9//3//f/9//3//f/9//3//f/9//3//f/9//3//f/9//3//f/9//3//f/9//3//f/9//3//f/9//3//f/9//3//f/9//3//f/9//3//f/9//3//f/9//3//f/9//3//f/9//3//f/9//3//f/9//3//f/9//3//f/9//3//f/9//3//f/9//3//f/9//3//f/9//3//f/9//3//f/9//3//f/9//3//f/9//3//f/9//3//f/9//3//f/9//3//f/9//3//f/9//3//f/9//3//f/9//3//f/9//3//f/9//3//f/9//3//f/9//3//f/9//3//f/9//3//f/9//3//f/9//3//f/9//3//f/9//3//f/9//3//f/9//3//f/9//3+9d/9/3nv/f/9/vXf/f/9//3//f1prjDEIIVpr3nv/f/9//3//f/9//3//f/9//3//f/9//3//f/9//3//f/9//3//f/9/3nv/f/9/vXf/fyEEnHP/f3tvrTWtNZRS/3//f/9//3/ee/9/xxxaa/9/3nvwQSkl/3//f/9//3//f/9/vXdbb/derTXvPfde3nv4YoQQIQSNNbVWvnf/f/9/33//f/9//3//f99/vXt8dxlrdFZKLWMQQgwpKRFK12J8c99//3//f/9/3n/ff/9//3//f/9/33/ff/9//3//f/9//3//f/9//3//f/9//3//f/9//3//f/9//3//f/9//3//f/9//3//f/9//3//f/9//3//f/9//3//f/9//3//f/9//3//f/9//3//f/9//3//f/9//3//f/9//3//f/9//3//f/9//3//f/9//3//f/9//3//f/9//3//f/9//3//f/9//3//f/9//3//f/9//3//f/9//3//f/9//3//f/9//3//f/9//3//f/9//3//f/9//3//f/9//3//f/9//3//f/9//3//f/9//3//f/9//3//f/9//3//f/9//3//f/9//3//f/9//3//f/9//3//f/9//3//f/9//3//f/9//3//f/9//3//f/9//3//f/9//3//f/9//3//f/9//3//f5xz/3//f/9//3//f/9/3nv/fzlnCCGMMd57vXf/f/9//3//f/9//3//f/9//3//f/9//3//f/9//3//f/9//3/ee/9//3//f/9/CCGUUv9//3/ee713c06lFGste2//f757/397b0MI33+9d/9/+GJLKc85/3/ee/9/3nsyRkopzz0ZZ9dazjnGGK01Wmv/f5RSSinHGGsttlq9e/9//3/ef95//3//f/9//3//f/9/33/ff1tzc1JsMQkpxhwqKa45+GKcd/9/3n//f/9//3//f/9//3//f/9//3//f/9//3//f/9//3//f/9//3//f/9//3//f/9//3//f/9//3//f/9//3//f/9//3//f/9//3//f/9//3//f/9//3//f/9//3//f/9//3//f/9//3//f/9//3//f/9//3//f/9//3//f/9//3//f/9//3//f/9//3//f/9//3//f/9//3//f/9//3//f/9//3//f/9//3//f/9//3//f/9//3//f/9//3//f/9//3//f/9//3//f/9//3//f/9//3//f/9//3//f/9//3//f/9//3//f/9//3//f/9//3//f/9//3//f/9//3//f/9//3//f/9//3//f/9//3//f/9//3//f/9//3//f/9//3//f/9//3//f/9//3//f/9//3+9d/9//3//f/9//3//f/9//3//f/9//3//fzFGQggxRjln/3//f/9//3//f/9//3//f/9//3//f/9//3//f/9//3/ee/9//3/ee/9//3/vPRBC/3//f/9/3nv/f/9/GWfOOWMMay2UUr53WmvnHFpr3nv/f/9/dFLoHM89vnvoIBFGnHP/f/9//3//f/9/W2spJe8933//f/9/1lqFFI01xhwJKTJOW3P/f717/3//f/9//3//f99//3//f/9//398cxlnEUoqLaYY5yDGHAglEUZbb717Uk5LLTFK/3//f/9//3//f/9//3//f/9//3//f/9//3//f/9//3//f/9//3//f/9//3//f/9//3//f/9//3//f/9//3//f/9//3//f/9//3//f/9//3//f/9//3//f/9//3//f/9//3//f/9//3//f/9//3//f/9//3//f/9//3//f/9//3//f/9//3//f/9//3//f/9//3//f/9//3//f/9//3//f/9//3//f/9//3//f/9//3//f/9//3//f/9//3//f/9//3//f/9//3//f/9//3//f/9//3//f/9//3//f/9//3//f/9//3//f/9//3//f/9//3//f/9//3//f/9//3//f/9//3//f/9//3//f/9//3//f/9//3//f/9//3//f/9//3//f/9//3//f/9//3//f/9//3//f/9//3//f/9//3//fxBCpRTOOf9//3/ee/9//3//f/9//3//f/9//3//f/9//3//f/9//3//f/9//3//f5xzYwz/f/9//3//f/9//3//f/9//385Z889CCFrLe895xyNNd57/3//f/9/lVbnHBFGvnv/f/9//3//f/9//3//f/9/lVboIJxzvnvOOc496CTXYiIM70FjEEIMc1IYZ99/92KNObZe/3/ff/9//3//f/9/nXv/f/9//3//f75/W3ONOY01IgzOPecgCSXwQbVWvXv/f/9//3//f/9//3//f/9//3/3YuggtVref/9//3//f/9//3//f/9//3//f/9//3//f/9//3/fe/9//3//f/9//3//f/9//3//f/9//3//f/9//3//f/9//3//f/9//3//f/9//3//f/9//3//f/9//3//f/9//3//f/9//3//f/9//3//f/9//3//f/9//3//f/9//3//f/9//3//f/9//3//f/9//3//f/9//3//f/9//3//f/9//3//f/9//3//f/9//3//f/9//3//f/9//3//f/9//3//f/9//3//f/9//3//f/9//3//f/9//3//f/9//3//f/9//3//f/9//3//f/9//3//f/9//3//f/9//3//f/9//3//f/9//3//f/9//3//f/9//3//f/9//3//f/9//3//f/9//3/ee+89YwxzTv9//3//f957/3//f957/3//f/9//3//f/9//3//f/9//3//f/9/vXeEEP9//3//f/9//3//f/9//3//f/9//3//f1pr1lrOOQEAIQStNTln/3+9d3tvfG//f/9//3//f/9//3/fe/9//3/ff/9/IQT3Xiol/3+mHP9/6CTWXpx3Om/HICotKSkBCM49phwyTv9//3//f/9//3//f/9/W3MRSucgGGf/f/9//38JJZ13e3N0VmwxhBSEEO89tlq2Wt5733//f/9//3++e3NS70GFFNZe/3//f/9/3nv/f/9//3/ff/9//3//f/9//3//f/9/vnfee/9//3//f/9//3//f/9//3//f/9//3//f/9//3//f/9//3//f/9//3//f/9//3//f/9//3//f/9//3//f/9//3//f/9//3//f/9//3//f/9//3//f/9//3//f/9//3//f/9//3//f/9//3//f/9//3//f/9//3//f/9//3//f/9//3//f/9//3//f/9//3//f/9//3//f/9//3//f/9//3//f/9//3//f/9//3//f/9//3//f/9//3//f/9//3//f/9//3//f/9//3//f/9//3//f/9//3//f/9//3//f/9//3//f/9//3//f/9//3//f/9//3//f/9//3//f/9//3//f/9/3nt7b2st5xw5Z/9//3//f/9//3//f/9//3//f/9//3//f/9//3//f/9//3//f4QQ/3//f/9//3//f/9//3//f/9//3//f/9//3//f/9//39aayophBD3Xv9//3//f/9//3//f/9//3//f957/3/ff/9//3//f6YY+GLff6UYnHdkFDlr/3+9e757c1KMNY05vXsyTkMQCSlKLUotU1K2WntzdFYQRpVatlquOf9//3+2Ws9B/3//f95//3//f+9Bxxy2XhFGhBRkECkpKSmUVntztVpTUvhizj3WWt9//3//f99//3//f/9//3//f/9/33//f/9/33//f/9//3//f/9//3//f/9//3//f/9//3//f/9//3//f/9//3//f/9//3//f/9//3//f/9//3//f/9//3//f/9//3//f/9//3//f/9//3//f/9//3//f/9//3//f/9//3//f/9//3//f/9//3//f/9//3//f/9//3//f/9//3//f/9//3//f/9//3//f/9//3//f/9//3//f/9//3//f/9//3//f/9//3//f/9//3//f/9//3//f/9//3//f/9//3//f/9//3//f/9//3//f/9//3//f/9//3//f/9//3//f/9//3//f/9//3//f/9//3//f/9//3//f/9//3//f/9//3//f957/3//f3tv/3+UUiEErTUYY957/3//f/9//3//f957/3//f/9//3//f/9//3//f/9/pRT/f/9//3//f/9//3//f/9//3//f997/3//f/9//3//f/9//3+dd/9//3//f/9//3//f/9//3//f/9//3//f/9/3nv/f/9/CCEIIf9/pRiFFPdi/3/ef/9//3+9e649KSmde/9/pRjoIFpvnXfXXgklYxAiCMYcEUbWXo01W3P/f7ZeUk7/f5x3/3//f/9//3+tOVJOvnv/f9di6CAYZxFKpRjHHFNOrjmlGGwxlFLff/9//3//f/9/OmsYY7ZaMkpTSnRS8EEyRgklay21Vr13/3//f/9//3//f/9//3//f/9//3//f/9//3//f/9//3//f/9//3//f/9//3//f/9//3//f/9//3//f/9//3//f/9//3//f/9//3//f/9//3//f/9//3//f/9//3//f/9//3//f/9//3//f/9//3//f/9//3//f/9//3//f/9//3//f/9//3//f/9//3//f/9//3//f/9//3//f/9//3//f/9//3//f/9//3//f/9//3//f/9//3//f/9//3//f/9//3//f/9//3//f/9//3//f/9//3//f/9//3//f/9//3//f/9//3//f/9//3//f/9//3//f/9//3//f/9/3nv/f/9//3//f/9//38xRiEEc07/f/9//3//f/9//3//f/9//3//f/9//3//f/9//3+EEP9//3//f/9//3//f/9//3//f/9//3//f/9//3//f/9//3//f/9//3//f/9//3//f/9//3//f/9//3//f/9//3/ee/9//3/OOTJKZBCtOTFKvnv/f/9/vnv/f/9/OWvGHO9B/3//f3tvjDX/f/9/CCFab/9/fHPXXs89hRSmGMccSy0IIRFGU05bcxlnnXe9e757Ki3/f/9/vXtrMTpv33+9e6UYEUqNOUotAQjoIGwt6CBsMQklSy0qKVNOlVb4Yhlj33+dd3xz3398c2stGGPee/9//3/ee/9//3//f/9//3//f/9//3//f/9//3//f/9//3//f/9//3//f/9//3//f/9//3//f/9//3//f/9//3//f/9//3//f/9//3//f/9//3//f/9//3//f/9//3//f/9//3//f/9//3//f/9//3//f/9//3//f/9//3//f/9//3//f/9//3//f/9//3//f/9//3//f/9//3//f/9//3//f/9//3//f/9//3//f/9//3//f/9//3//f/9//3//f/9//3//f/9//3//f/9//3//f/9//3//f/9//3//f/9//3//f/9//3//f/9//3//f/9//3//f/9//3//f/9//3/ee713/3+9d/9/3ntrLSEEEEL/f/9/3nv/f/9//3//f/9//3//f/9//3/ee4QQ/3//f/9//3//f/9//3//f/9//3/ee997/3//f/9//3//f99//3/ff/9//3//f/9//3/ff/9//3//f/9//3//f/9/vXf/f645pRQpJc4933//f/9//3//f717/3/vPa018EGtOf9/3nvnIL17MUo5Z/9/3nv/f/9/vXv/fxFGhBC2WltvdFLWXkstjDEqKQglxxxCDOggKSnGHIQUCCWEFAglIQiuOVJOKSl0UmwxU04ySrZarjmNMaYUKinPPTJKnXe+e757/3//f757bC17b/9//3//f957/3//f/9//3//f/9//3//f/9//3//f/9//3//f/9//3//f/9//3//f/9//3//f/9//3//f/9//3//f/9//3//f/9//3//f/9//3//f/9//3//f/9//3//f/9//3//f/9//3//f/9//3//f/9//3//f/9//3//f/9//3//f/9//3//f/9//3//f/9//3//f/9//3//f/9//3//f/9//3//f/9//3//f/9//3//f/9//3//f/9//3//f/9//3//f/9//3//f/9//3//f/9//3//f/9//3//f/9//3//f/9//3//f/9//3//f/9//3//f/9//3//f/9//3//f/9//3//f/9//3//f/9/OWcpJeccc07ee/9//3//f/9//3//f/9//3//f957hBD/f/9//3//f/9//3//f/9//3//f/9//3//f713/3//f/9//3//f/9//3//f/9//3//f/9//3//f957/3//f/9/nXdTTggh1lq1VuccUkp7b/9//3/ee/9/33//f601c07/fyop1l7/f/9/6CBTTv9//3//f/9/33//f/9//38IIf9/33//f/9//3++e/9//3//f2sx/3+cd5x3YxAxSv9/nXeFFJVanHf/f/9/EUZbb/9//3/ff/9/vntbb5VSrjlLLSoprjnwQfhidFLvPb13/3//f/9//3//f/9//3//f/9//3//f/9//3//f/9//3//f/9//3//f/9//3//f/9//3//f/9//3//f/9//3//f/9//3//f/9//3//f/9//3//f/9//3//f/9//3//f/9//3//f/9//3//f/9//3//f/9//3//f/9//3//f/9//3//f/9//3//f/9//3//f/9//3//f/9//3//f/9//3//f/9//3//f/9//3//f/9//3//f/9//3//f/9//3//f/9//3//f/9//3//f/9//3//f/9//3//f/9//3//f/9//3//f/9//3//f/9//3//f/9//3//f/9//3//f/9//3//f/9//3//f/9//3//f/9//3//f/9/1loIIWstWmv/f/9//3//f/9//3//f/9/nHOlFP9//3//f/9//3//f/9//3//f/9//3//f/9//3//f/9/3nv/f/9//3/ff99//3//f/9//3//f1prlVZ8b601dFJrLbVW33//f/9/xhjOORBC/3//f/9//3//f/9/KSU5Z/9/3nspJf9/3nv/f99//3/ff/9//3//f513/3//fwghOmv/f957/3//f/9//3//f957rTnef/9/70EqLVJO/3//f4QQ92L/f99//3+tNZVS33v/f/9//3//f/9//3+dd/9/vnt0UscYCSWNMaYYtVbWWjln3nv/f/9//3//f/9//3//f/9//3//f/9//3//f/9//3//f/9//3//f/9//3//f/9//3//f/9//3//f/9//3//f/9//3//f/9//3//f/9//3//f/9//3//f/9//3//f/9//3//f/9//3//f/9//3//f/9//3//f/9//3//f/9//3//f/9//3//f/9//3//f/9//3//f/9//3//f/9//3//f/9//3//f/9//3//f/9//3//f/9//3//f/9//3//f/9//3//f/9//3//f/9//3//f/9//3//f/9//3//f/9//3//f/9//3//f/9//3//f/9//3//f/9//3//f/9//3//f/9//3//f/9//3//f/9/3nv/f/9/tVaEEIwxvnv/f/9//3//f/9//38YY601/3//f/9//3//f/9//3//f/9//3//f/9//3//f/9//3//f/9//3//f/9//3//f/9//3/ef3NOxhiEEAglKikpJfdevXf/f757/3+NNVNOAADff957/3//f957/3+lGN57/3/ff4w1tlr/f/9//3//f/9//3//f/9//3//fzlnay3WWv9//3//f/9//3//f/9//3+tNRlnrjnOPaYYU07/f/9/Qwy9d/9//3//f/9/pRRaa/9//3//f/9//3//f957/3+9dzFGzjk5Z/9/3nsYZxBG5yCEEOggMUoZZ95//3//f/9//3//f/9//3//f/9//3//f/9/3nv/f/9//3//f/9//3//f/9//3//f/9//3//f/9//3//f/9//3//f/9//3//f/9//3//f/9//3//f/9//3//f/9//3//f/9//3//f/9//3//f/9//3//f/9//3//f/9//3//f/9//3//f/9//3//f/9//3//f/9//3//f/9//3//f/9//3//f/9//3//f/9//3//f/9//3//f/9//3//f/9//3//f/9//3//f/9//3//f/9//3//f/9//3//f/9//3//f/9//3//f/9//3//f/9//3//f/9//3//f/9//3//f/9//3/ee/9//3//f/9//3//f957MUYAABBC/3//f/9/nHP/f3ROUkree/9/3nv/f/9//3//f/9//3//f/9//3//f/9//3//f/9//3//f/9//3//f/9//3//f/9/3ntbb1prnXfWWhFGay2EFMYY7z1zUoUUnHe1VqYYlFadd95//3//f6UUnXf/f/9/e3PHHP9//3//f/9//3//f/9//3//f/9/Yww5Z3NO3nv/f/9//3/ee/9//3//fwgh70ERRltvMUrwRf9/3n9jDL13/3//f/9//3/WWmstvXf/f957/3//f/9//39zTgghUkr/f/9//3/ef99/33//f/9/WmsxRkstpRjnIGsxlFacc/9//3/ef/9//3//f957/3//f/9//3/ee9573nv/f/9//3//f/9/3nv/f/9//3//f/9//3//f/9//3//f/9//3//f/9//3//f/9//3//f/9//3//f/9//3//f/9//3//f/9//3//f/9//3//f/9//3//f/9//3//f/9//3//f/9//3//f/9//3//f/9//3//f/9//3//f/9//3//f/9//3//f/9//3//f/9//3//f/9//3//f/9//3//f/9//3//f/9//3//f/9//3//f/9//3//f/9//3//f/9//3//f/9//3//f/9//3//f/9//3//f/9//3//f/9//3//f/9//3/ee/9//3+9d/9/KSVjDBhj/3//f753UkpSSt9//3//f/9//3//f/9//3//f/9//3//f/9//3//f/9//3//f/9//3//f/9//3//f/9//3//f/9//3//f/9/33//f/9/nHPWWo01hBAQRmsx70EYZwklOmu+e513YxD/f/9//3//fwghvnv/f/9//3//f/9//3//f/9//3+UUmstOWf/f957/3//f/9//3//f3tvxhi+e/9//38yTu9B/3+9d4QQ/3//f/9//3//f/9/KSXvPd57/3/eezln7z0IIXNO/3//f/9//3//f/9//3/ff957/3//f/9//3//f513116NNaYYpRiNNXNOGGPee/9//3//f/9/nHPee/9//3//f/9//3//f/9//3//f/9//3++d/9//3//f/9//3//f/9//3//f/9//3//f/9//3//f/9//3//f/9//3//f/9//3//f/9//3//f/9//3//f/9//3//f/9//3//f/9//3//f/9//3//f/9//3//f/9//3//f/9//3//f/9//3//f/9//3//f/9//3//f/9//3//f/9//3//f/9//3//f/9//3//f/9//3//f/9//3//f/9//3//f/9//3//f/9//3//f/9//3//f/9//3//f/9//3//f/9//3//f/9//3//f/9//3//f/9//3/ee/9//3//f1prphjnHDpr3nvPPTFG/3//f99//3/ff/9//3//f/9//3//f/9//3//f/9//3//f/9//3//f/9//3/ff/9//3//f/9//3//f/9//3//f/9//3//f/9/EEKtNd9/c1KlFDJKKimEEGMQvXdjDP9//3//f95/lVaUUv9//3//f/9//3//f/9//3//f/9/9157b957/3//f/9//3//f/9/UkopJf9//3/ff3RSzz3/fzpr6Bz/f/9//3//f/9//3//f3NO5xwpJUopSimUUv9//3+cc/9//3+cc/9/3n//f/9//3//f95/3n//f95/3n/ef/9//3//fzlrtVYIIUophBBrLTFGvXe9d/9/3nv/f/9/3nu9d/9//3//f997/3//f/9//3//f/9//3//f/9//3//f/9//3//f/9//3//f/9//3//f/9//3//f/9//3//f/9//3//f/9//3//f/9//3//f/9//3//f/9//3//f/9//3//f/9//3//f/9//3//f/9//3//f/9//3//f/9//3//f/9//3//f/9//3//f/9//3//f/9//3//f/9//3//f/9//3//f/9//3//f/9//3//f/9//3//f/9//3//f/9//3//f/9//3//f/9//3//f/9//3//f/9//3//f/9//3//f/9//3//f/9//3+dd/9//3//f1JKpRQQQq01dFL/f/9//3//f/9//3//f/9//3//f/9//3//f/9//3//f/9//3//f/9//3//f/9//3//f/9//3//f/9//3/ee/9/3nvee/9//3+tNXNO/39aaykl/3+dd5VWMkrGGOgg/3//f957/3/4Ykot/3//f/9//3//f/9//3//f/9/vXf/f5xz/3//f/9//3//f/9//3+tNRBC/3+dd/9/Uk4ySv9/tlpsLf9//3//f/9//3//f/9/vXf/f1pr3nv/f/9//3//f/9//3//f/9//3//f99//3//f/9//3//f/9//3//f/9//3//f95//3//f/9//3//f5RSlFIIIcYYpRQxRvde/3//f/9//3//f/9//3//f/9//3//f/9//3//f/9//3//f/9//3//f/9//3//f/9//3//f/9//3//f/9//3//f/9//3//f/9//3//f/9//3//f/9//3//f/9//3//f/9//3//f/9//3//f/9//3//f/9//3//f/9//3//f/9//3//f/9//3//f/9//3//f/9//3//f/9//3//f/9//3//f/9//3//f/9//3//f/9//3//f/9//3//f/9//3//f/9//3//f/9//3//f/9//3//f/9//3//f/9//3//f/9//3//f/9/3nvee957/3//f/9/3nv/f/9//39aa0op5xxrLbVW/3//f99/33/ee/9//3//f/9//3//f/9//3//f/9//3//f/9//3//f/9//3//f/9//3//f/9//3//f/9//3//f/9//397b8YYe2//f3tv5xz/f/9//3//f5xzxhz/f99//3//f1tvxxz/f/9//3//f/9//3//f/9//3//f5xz/3//f957/3//f/9//3//f0opEEL/f/9//3/OPXRS/3/vPTFG3nv/f/9//3//f/9/3nv/f/9/3nv/f/9//3//f/9//3/ee9573nv/f/9//3//f/9//3//f/9//3//f/9//3//f/9//3//f/9//3//f/9/vXf/f/9/3nucc7VWSikhBKUUzjn3Xr13/3/ee/9//3//f957/3//f/9//3//f/9//3//f/9//3//f/9//3//f/9//3//f/9//3//f/9//3//f/9//3//f/9//3//f/9//3//f/9//3//f/9//3//f/9//3//f/9//3//f/9//3//f/9//3//f/9//3//f/9//3//f/9//3//f/9//3//f/9//3//f/9//3//f/9//3//f/9//3//f/9//3//f/9//3//f/9//3//f/9//3//f/9//3//f/9//3//f/9//3//f/9//3//f/9//3//f/9//3//f/9//3//f/9//3//f/9//3//f/9//39zTsYYtlpaa/9//3//f/9//3//f/9//3//f/9//3//f/9//3//f/9//3//f/9//3//f/9//3//f/9//3//f/9//3//f/9/nXf/f/9/Kim9e/9/nXemGP9//3+cc99/OmvHHP9//3//f/9//3/oIP9//3//f/9//3//f/9//3//f/9//3//f3tv/3//f/9//3/ee/9/MUaMMf9//3/ff+9B92L/f2st1lr/f/9//3//f957/3//f957/3//f713/3//f/9//3//f/9//3//f/9//3//f/9//3//f/9//3//f/9//3//f/9//3//f/9/3nv/f/9//3//f957/3//f/9//3//f5xzGGNSSkoppRSEEFJKWmv/f/9//3//f/9//3//f/9//3//f/9//3//f/9//3//f/9//3//f/9//3//f/9//3//f/9//3//f/9//3//f/9//3//f/9//3//f/9//3//f/9//3//f/9//3//f/9//3//f/9//3//f/9//3//f/9//3//f/9//3//f/9//3//f/9//3//f/9//3//f/9//3//f/9//3//f/9//3//f/9//3//f/9//3//f/9//3//f/9//3//f/9//3//f/9//3//f/9//3//f/9//3//f/9//3//f/9//3//f/9//3//f/9//3//f/9//3//f713ZBA6a2MMU0r/f/9//3//f/9//3//f/9//3//f/9//3//f/9//3//f/9//3//f/9//3//f/9//3//f/9//3//f95//3//f/9/GGNjDP9//39aa2wx/3//f/9//39zTmst3nv/f957/3//f6UU/3//f/9//3//f/9//3//f/9//3//f957/3//f/9/3nv/f/9//38ZY1JK/3//f/9/jTX4Zt9/6CBba99//3//f/9//3/ee/9//3/ee/9//3//f/9/3nv/f/9/3nv/f/9/3nv/f/9//3//f/9//3//f/9//3//f/9//3//f/9//3//f/9//3//f/9//3//f/9//3/ee/9//3//f/9//3+cc/deEELnHKUUMkadc/9/33v/f/9//3//f/9//3//f/9//3//f/9//3//f/9//3//f/9//3//f/9//3//f/9//3//f/9//3//f/9//3//f/9//3//f/9//3//f/9//3//f/9//3//f/9//3//f/9//3//f/9//3//f/9//3//f/9//3//f/9//3//f/9//3//f/9//3//f/9//3//f/9//3//f/9//3//f/9//3//f/9//3//f/9//3//f/9//3//f/9//3//f/9//3//f/9//3//f/9//3//f/9//3//f/9//3//f/9//3//f/9//3//f/9/33sAAN9/nXeuOcccOmf/f/9/3nv/f/9//3//f/9//3//f/9//3//f/9//3//f/9//3//f/9//3//f/9//3//f/9//3//f/9//39SSq01/3//fxhj6CD/f/9//3//f/A9zjn/f/9//3//f/9/6CD/f/9//3//f/9//3//f/9//3//f/9//3//f/9//3//f/9//3//f/9//3//f/9//3+NNTlr3nuEFP9//3//f/9//3//f/9//3//f/9//3//f/9//3//f/9//3//f/9//3//f/9//3//f/9//3//f/9//3//f/9//3//f/9//3//f/9//3//f/9//3//f/9//3//f/9//3//f/9//3//f/9//3//f713GWOMMYUQzjm9d/9//3//f/9/3nv/f/9//3//f/9//3//f/9//3//f/9//3//f/9//3//f/9//3//f/9//3//f/9//3//f/9//3//f/9//3//f/9//3//f/9//3//f/9//3//f/9//3//f/9//3//f/9//3//f/9//3//f/9//3//f/9//3//f/9//3//f/9//3//f/9//3//f/9//3//f/9//3//f/9//3//f/9//3//f/9//3//f/9//3//f/9//3//f/9//3//f/9//3//f/9//3//f/9//3//f/9//3//f/9//3//f/9//3//f4QQ+GL/f/9/117oHGwx/3//f/9//3/ee957/3//f/9//3//f/9//3//f/9//3//f/9//3//f/9//3//f/9//3//f/9//3//f+89EUb/f/9/lVauOf9//3//f/9/7z1SSv9//3//f/9/vXfGGN57/3//f/9//3//f/9//3//f/9//3//f/9//3//f/9//3//f/9/33v/f/9//3//f605lFbWXoUU3nv/f/9//3//f/9//3//f/9//3//f/9//3//f/9//3//f/9//3//f/9//3//f/9//3//f/9//3//f/9//3//f/9//3//f/9//3//f/9//3//f/9//3//f/9//3//f/9//3//f/9//3//f/9//3/ee/9//3/vPYQQ7z2cc/9/3nv/f957/3/ee/9//3//f/9//3//f/9//3//f/9//3//f/9//3//f/9//3//f/9//3//f/9//3//f/9//3//f/9//3//f/9//3//f/9//3//f/9//3//f/9//3//f/9//3//f/9//3//f/9//3//f/9//3//f/9//3//f/9//3//f/9//3//f/9//3//f/9//3//f/9//3//f/9//3//f/9//3//f/9//3//f/9//3//f/9//3//f/9//3//f/9//3//f/9//3//f/9//3//f/9//3//f/9//3//f/9/rTXwQd9//3//f/9/jDHGGFJK/3//f/9//3//f/9//3//f/9/3nv/f/9//3//f/9//3//f/9//3//f/9//3//f/9//3//f/9/KSX3Xv9//3/OOfde/3//f/9//3+uNdZa/3//f/9//3+cc+cc/3//f/9//3//f/9//3//f/9//3//f/9//3//f/9//3//f/9//3//f/9//3//f/9/zz33YnNO7z3/f/9//3//f/9//3//f/9//3//f/9//3//f/9//3//f/9//3//f/9//3//f/9//3//f/9//3//f/9//3//f/9//3//f/9//3//f/9//3//f/9//3//f/9//3//f/9//3//f/9//3//f/9//3//f/9//3/ee/9/e29sLYUQU0qcc957/3//f/9/3nv/f/9//3//f/9//3//f/9//3//f/9//3//f/9//3//f/9//3//f/9//3//f/9//3//f/9//3//f/9//3//f/9//3//f/9//3//f/9//3//f/9//3//f/9//3//f/9//3//f/9//3//f/9//3//f/9//3//f/9//3//f/9//3//f/9//3//f/9//3//f/9//3//f/9//3//f/9//3//f/9//3//f/9//3//f/9//3//f/9//3//f/9//3//f/9//3//f/9//3//f/9//3//f/9//3/3Xggh/3++d/9//3//f3tvay0IIXtv/3/ee/9/3nv/f/9//3//f/9//3//f/9//3//f/9//3//f/9//3//f/9//3//f/9//39jDHtv/3//fwghnXP/f/9//3//f641tVb/f/9//3/fe1prjDH/f/9//3//f/9//3//f/9//3//f/9//3//f/9//3//f/9//3//f/9//3//f/9//38ySjJKbDGUVv9//3//f/9//3//f/9//3//f/9//3//f/9//3//f/9//3//f/9//3//f/9//3//f/9//3//f/9//3//f/9//3//f/9//3//f/9//3//f/9//3//f/9//3//f/9//3//f/9//3//f/9//3//f9973nv/f/9//3//f/9/917nHAghe2//f957/3//f/9//3//f/9//3//f/9//3//f/9//3//f/9//3//f/9//3//f/9//3//f/9//3//f/9//3//f/9//3//f/9//3//f/9//3//f/9//3//f/9//3//f/9//3//f/9//3//f/9//3//f/9//3//f/9//3//f/9//3//f/9//3//f/9//3//f/9//3//f/9//3//f/9//3//f/9//3//f/9//3//f/9//3//f/9//3//f/9//3//f/9//3//f/9//3//f/9//3//f/9//3//f/9//3//f/9/Qwicc/9/nXP/f/9//3//f7VWKSXWWv9/vXf/f/9//3//f/9//3/ee/9//3//f/9//3//f/9//3//f/9//3//f/9//3//fwAA3nv/f/9/xxj/f957/3//f/9/7z2UUv9//3//f/9/7z3XWv9//3//f/9//3//f/9//3//f/9//3//f/9//3//f/9//3//f/9//3//f/9//3//f7VarTnnHDpr/3//f/9//3//f/9//3//f/9//3//f/9//3//f/9//3//f/9//3//f/9//3//f/9//3//f/9//3//f/9//3//f/9//3//f/9//3//f/9//3//f/9//3//f/9//3//f/9//3//f/9//3//f753/3//f957/3//f957/3//f/9/EUIBALVW/3+9d/9//3//f/9//3//f/9//3//f/9//3//f/9//3//f/9//3//f/9//3//f/9//3//f/9//3//f/9//3//f/9//3//f/9//3//f/9//3//f/9//3//f/9//3//f/9//3//f/9//3//f/9//3//f/9//3//f/9//3//f/9//3//f/9//3//f/9//3//f/9//3//f/9//3//f/9//3//f/9//3//f/9//3//f/9//3//f/9//3//f/9//3//f/9//3//f/9//3//f/9//3//f/9//3//f/9/vXd0UsYY3nv/f/9//3//f957/3+9dwghSinee/9//3//f9573nv/f/9//3//f/9//3//f/9//3//f/9//3//f/9//3//f957AAC9e/9/OWdsLf9//3//f/9//39SSlJK/3//f/9//3/GGN97/3//f/9//3//f/9//3//f/9//3//f/9//3//f/9//3//f/9//3//f/9//3//f/9/OWtrMWst33//f/9//3//f/9//3//f/9//3//f/9//3//f/9//3//f/9//3//f/9//3//f/9//3//f/9//3//f/9//3//f/9//3//f/9//3//f/9//3//f/9//3//f/9//3//f/9//3//f/9//3//f/9//3+9d713/3//f/9//3//f957/3//f+cczzl7b/9//3//f/9//3//f/9//3//f/9//3//f/9//3//f/9//3//f/9//3//f/9//3//f/9//3//f/9//3//f/9//3//f/9//3//f/9//3//f/9//3//f/9//3//f/9//3//f/9//3//f/9//3//f/9//3//f/9//3//f/9//3//f/9//3//f/9//3//f/9//3//f/9//3//f/9//3//f/9//3//f/9//3//f/9//3//f/9//3//f/9//3//f/9//3//f/9//3//f/9//3//f/9//3//f/9/33//f957Qgj/f/9/3nv/f/9//3//f/9//39zTsYYzjnee/9//3/ee/9//3//f/9//3//f/9//3//f/9//3//f/9//3//f/9//39jDL13/38xRnNO/3//f/9//3//f7VSEEL/f/9//3+UUq41/3//f/9//3//f/9//3//f/9//3//f/9//3//f/9//3//f/9//3//f/9//3//f/9//3+dd8YcbDH/f/9//3//f/9//3//f/9//3//f/9//3//f/9//3//f/9//3//f/9//3//f/9//3//f/9//3//f/9//3//f/9//3//f/9//3//f/9//3//f/9//3//f/9//3//f/9//3//f/9//3//f/9//3//f/9//3//f/9//3//f/9//3//f/9/OWe1Vv9//3//f/9//3//f/9//3//f/9//3//f/9//3//f/9//3//f/9//3//f/9//3//f/9//3//f/9//3//f/9//3//f/9//3//f/9//3//f/9//3//f/9//3//f/9//3//f/9//3//f/9//3//f/9//3//f/9//3//f/9//3//f/9//3//f/9//3//f/9//3//f/9//3//f/9//3//f/9//3//f/9//3//f/9//3//f/9//3//f/9//3//f/9//3//f/9//3//f/9//3//f/9//3//f/9//3//f/9//38QQo01/3//f/9//3//f/9//3//f/9/e29rLcYYOWf/f/9//3//f957/3//f/9//3//f/9//3//f/9//3//f957/3/ef8ccnHP/fyklGGP/f/9/3nv/f/9/11qMMf9//3//f4QQvXfed/9//3//f/9//3//f/9//3//f/9//3//f/9//3//f/9//3//f/9//3//f/9//3//f/9/hBDvPf9//3//f/9//3//f/9//3//f/9//3//f/9//3//f/9//3//f/9//3//f/9//3//f/9//3//f/9//3//f/9//3//f/9//3//f/9//3//f/9//3//f/9//3//f/9//3//f/9//3//f/9//3//f/9//3//f/9//3//f/9//3//f/9//3//f957/3//f/9//3//f/9//3//f/9//3//f/9//3//f/9//3//f/9//3//f/9//3//f/9//3//f/9//3//f/9//3//f/9//3//f/9//3//f/9//3//f/9//3//f/9//3//f/9//3//f/9//3//f/9//3//f/9//3//f/9//3//f/9//3//f/9//3//f/9//3//f/9//3//f/9//3//f/9//3//f/9//3//f/9//3//f/9//3//f/9//3//f/9//3//f/9//3//f/9//3//f/9//3//f/9//3//f/9//3//f/9/hBC1Vt57/3//f/9//3//f/9//3//f/9/915KKe893nv/f/9//3//f/9//3//f957/3/ee/9//3//f/9//3//f/9/hBD/f957pRT/f/9/3nv/f/9//3/ee4QQtVb/fzlnay3/f/9//3//f/9//3//f/9//3//f/9//3//f/9//3//f/9//3//f/9//3//f/9//3//f/9//3/nHHNO/3+dd/9//3//f/9//3//f/9//3//f/9//3//f/9//3//f/9//3//f/9//3//f/9//3//f/9//3//f/9//3//f/9//3//f/9//3//f/9//3//f/9//3//f/9//3//f/9//3//f/9//3//f/9//3//f/9//3//f/9//3//f/9//3//f/9//3//f/9//3//f/9//3//f/9//3//f/9//3//f/9//3//f/9//3//f/9//3//f/9//3//f/9//3//f/9//3//f/9//3//f/9//3//f/9//3//f/9//3//f/9//3//f/9//3//f/9//3//f/9//3//f/9//3//f/9//3//f/9//3//f/9//3//f/9//3//f/9//3//f/9//3//f/9//3//f/9//3//f/9//3//f/9//3//f/9//3//f/9//3//f/9//3//f/9//3//f/9//3//f/9//3//f/9//3/ee/9//3+ccwAAOWf/f/9//3/ee/9//3/ee/9//3//f/9/7z0JJfde/3/fe/9//3//f713/3+9d/9//3//f/9//3//f/9//39CCO89tVbOOf9//3//f/9//3//f/9/jDFjDDlnCCG1Vv9//3//f/9//3//f/9//3//f/9//3//f/9//3//f/9//3//f/9//3//f/9//3//f/9//3//f8YclFL/f/9//3//f/9//3//f/9//3//f/9//3//f/9//3//f/9//3//f/9//3//f/9//3//f/9//3//f/9//3//f/9//3//f/9//3//f/9//3//f/9//3//f/9//3//f/9//3//f/9//3//f/9//3//f/9//3//f/9//3//f/9//3//f/9//3//f/9//3//f/9//3//f/9//3//f/9//3//f/9//3//f/9//3//f/9//3//f/9//3//f/9//3//f/9//3//f/9//3//f/9//3//f/9//3//f/9//3//f/9//3//f/9//3//f/9//3//f/9//3//f/9//3//f/9//3//f/9//3//f/9//3//f/9//3//f/9//3//f/9//3//f/9//3//f/9//3//f/9//3//f/9//3//f/9//3//f/9//3//f/9//3//f/9//3//f/9//3//f/9//3//f/9//3//f713/3/ee/9/GGNCCBhj3nv/f/9//3//f/9//3//f/9/3nv/f/deKSUxRv9//3/ee/9//3+9d/9//3/fe/9//3//f/9//3//f4QQxhjvPVpr/3//f/9//3//f/9//3//fyklIQSUUv9//3//f957/3//f/9//3//f/9//3//f/9//3//f/9//3//f/9//3//f/9//3//f/9//3//f/9/xhxSSt57/3//f99//3//f/9//3//f/9//3//f/9//3//f/9//3//f/9//3//f/9//3//f/9//3//f/9//3//f/9//3//f/9//3//f/9//3//f/9//3//f/9//3//f/9//3//f/9//3//f/9//3//f/9//3//f/9//3//f/9//3//f/9//3//f/9//3//f/9//3//f/9//3//f/9//3//f/9//3//f/9//3//f/9//3//f/9//3//f/9//3//f/9//3//f/9//3//f/9//3//f/9//3//f/9//3//f/9//3//f/9//3//f/9//3//f/9//3//f/9//3//f/9//3//f/9//3//f/9//3//f/9//3//f/9//3//f/9//3//f/9//3//f/9//3//f/9//3//f/9//3//f/9//3//f/9//3//f/9//3//f/9//3//f/9//3//f/9//3//f/9//3//f/9/3nv/f957/3/ee/dexhhaa/9//3/fe/9//3+9d/9/vXf/f/9//3/ff2wxxhidc/9//3/ee/9//3//f5xz/3//f957/3//f/9/QghrLecc/3//f/9//3//f/9//3//f957/3/ee/9/nHP/f/9//3//f/9//3//f/9//3//f/9//3//f/9//3//f/9//3//f/9//3//f/9//3//f/9/nHPGGK01nHP/f/9//3//f/9//3//f/9//3//f/9//3//f/9//3//f/9//3//f/9//3//f/9//3//f/9//3//f/9//3//f/9//3//f/9//3//f/9//3//f/9//3//f/9//3//f/9//3//f/9//3//f/9//3//f/9//3//f/9//3//f/9//3//f/9//3//f/9//3//f/9//3//f/9//3//f/9//3//f/9//3//f/9//3//f/9//3//f/9//3//f/9//3//f/9//3//f/9//3//f/9//3//f/9//3//f/9//3//f/9//3//f/9//3//f/9//3//f/9//3//f/9//3//f/9//3//f/9//3//f/9//3//f/9//3//f/9//3//f/9//3//f/9//3//f/9//3//f/9//3//f/9//3//f/9//3//f/9//3//f/9//3//f/9//3//f/9//3//f/9//3//f/9//3//f/9//3//f/9//39zTmQQ116cc/9//3//f/9//3//f99//3//f/9/3ns5Z401zjn/f/9//3//f/9//3//f/9//3//f9573nv/f2MMOWf/f957/3//f/9//3//f/9//3+9d/9//3//f/9/3nvee/9//3//f/9//3//f/9//3//f/9//3//f/9//3//f/9//3//f/9//3//f/9//3/3XmstSy2cc/9//3//f/9//3//f/9//3//f/9//3//f/9//3//f/9//3//f/9//3//f/9//3//f/9//3//f/9//3//f/9//3//f/9//3//f/9//3//f/9//3//f/9//3//f/9//3//f/9//3//f/9//3//f/9//3//f/9//3//f/9//3//f/9//3//f/9//3//f/9//3//f/9//3//f/9//3//f/9//3//f/9//3//f/9//3//f/9//3//f/9//3//f/9//3//f/9//3//f/9//3//f/9//3//f/9//3//f/9//3//f/9//3//f/9//3//f/9//3//f/9//3//f/9//3//f/9//3//f/9//3//f/9//3//f/9//3//f/9//3//f/9//3//f/9//3//f/9//3//f/9//3//f/9//3//f/9//3//f/9//3//f/9//3//f/9//3//f/9//3//f/9//3//f957/3//f957vXf/f/9/OWdCCBFG/3//f/9/e2//f/9//3/fe/9//3//f957/38xRugc/3//f/9//3//f/9//3/ee/9//3//f/9/nHP/f/9//3//f/9//3//f/9//3/ee/9/nHP/f/9//3//f/9//3//f/9//3//f/9//3//f/9//3//f/9//3//f/9//3//f/9/3n//f/9//3//f3NSEUbOORhj/3//f/9/33//f/9//3//f/9//3//f/9//3//f/9//3//f/9//3//f/9//3//f/9//3//f/9//3//f/9//3//f/9//3//f/9//3//f/9//3//f/9//3//f/9//3//f/9//3//f/9//3//f/9//3//f/9//3//f/9//3//f/9//3//f/9//3//f/9//3//f/9//3//f/9//3//f/9//3//f/9//3//f/9//3//f/9//3//f/9//3//f/9//3//f/9//3//f/9//3//f/9//3//f/9//3//f/9//3//f/9//3//f/9//3//f/9//3//f/9//3//f/9//3//f/9//3//f/9//3//f/9//3//f/9//3//f/9//3//f/9//3//f/9//3//f/9//3//f/9//3//f/9//3//f/9//3//f/9//3//f/9//3//f/9//3//f/9//3//f/9//3//f/9//3//f/9//3//f713/3//f9575xznHDln/3//f99//3//f/9//3/ff957/3//f/9/UkopJbZW/3+9d/9//3//f/9//3//f/9//3//f/9//3//f/9//3//f/9//3//f/9//3//f/9//3+9d/9//3//f/9//3//f/9//3//f/9//3//f/9//3//f/9//3//f/9//3//f/9//3//f/9/UkqUUlJKUkr/f/9//3//f/9//3//f/9//3//f/9//3//f/9//3//f/9//3//f/9//3//f/9//3//f/9//3//f/9//3//f/9//3//f/9//3//f/9//3//f/9//3//f/9//3//f/9//3//f/9//3//f/9//3//f/9//3//f/9//3//f/9//3//f/9//3//f/9//3//f/9//3//f/9//3//f/9//3//f/9//3//f/9//3//f/9//3//f/9//3//f/9//3//f/9//3//f/9//3//f/9//3//f/9//3//f/9//3//f/9//3//f/9//3//f/9//3//f/9//3//f/9//3//f/9//3//f/9//3//f/9//3//f/9//3//f/9//3//f/9//3//f/9//3//f/9//3//f/9//3//f/9//3//f/9//3//f/9//3//f/9//3//f/9//3//f/9//3//f/9//3//f/9//3//f/9//3//f/9//3//f/9/33v/f3ROQwgQQv9//3//f/9//3//f/9//3//f99733v/f997pRRzTv9//3//f/9//3//f/9//3//f/9//3//f/9/3nv/f/9//3//f/9//3//f/9//3//f/9//3//f/9//3//f/9//3//f/9//3//f/9//3//f/9//3//f/9//3//f/9//3/ee/9//39STlJOlFJKKf9/3nv/f/9//3//f/9//3//f/9//3//f/9//3//f/9//3//f/9//3//f/9//3//f/9//3//f/9//3//f/9//3//f/9//3//f/9//3//f/9//3//f/9//3//f/9//3//f/9//3//f/9//3//f/9//3//f/9//3//f/9//3//f/9//3//f/9//3//f/9//3//f/9//3//f/9//3//f/9//3//f/9//3//f/9//3//f/9//3//f/9//3//f/9//3//f/9//3//f/9//3//f/9//3//f/9//3//f/9//3//f/9//3//f/9//3//f/9//3//f/9//3//f/9//3//f/9//3//f/9//3//f/9//3//f/9//3//f/9//3//f/9//3//f/9//3//f/9//3//f/9//3//f/9//3//f/9//3//f/9//3//f/9//3//f/9//3//f/9//3//f/9//3//f/9//3//f/9//3//f/9//3//f/9//3++ewghhBBbb/9/33v/f/9//3//f/9//3//f957/3//fyklzjl7b/9//3//f/9//3//f/9//3//f/9//3//f/9//3//f/9//3//f/9//3//f/9//3//f/9//3//f/9//3//f/9//3//f/9//3//f/9//3//f/9//3//f/9//3//f95//3//fxBCphhaaxBC/3//f/9//3//f/9//3//f/9//3//f/9//3//f/9//3//f/9//3//f/9//3//f/9//3//f/9//3//f/9//3//f/9//3//f/9//3//f/9//3//f/9//3//f/9//3//f/9//3//f/9//3//f/9//3//f/9//3//f/9//3//f/9//3//f/9//3//f/9//3//f/9//3//f/9//3//f/9//3//f/9//3//f/9//3//f/9//3//f/9//3//f/9//3//f/9//3//f/9//3//f/9//3//f/9//3//f/9//3//f/9//3//f/9//3//f/9//3//f/9//3//f/9//3//f/9//3//f/9//3//f/9//3//f/9//3//f/9//3//f/9//3//f/9//3//f/9//3//f/9//3//f/9//3//f/9//3//f/9//3//f/9//3//f/9//3//f/9//3//f/9//3//f/9//3//f/9//3//f/9//3//f757/3//f99//3/XXgEAzjn/f/9/vXf/f/9//3//f/9//3/fe957/385Zwgh/3//f/9//3//f/9//3//f/9//3//f/9//3//f/9//3//f/9//3//f/9//3//f/9//3//f/9//3//f/9//3//f/9//3//f/9//3//f/9//3//f/9//3//f/9//3//f/9/1lqEEO89MUb/f/9//3//f/9//3//f/9//3//f/9//3//f/9//3//f/9//3//f/9//3//f/9//3//f/9//3//f/9//3//f/9//3//f/9//3//f/9//3//f/9//3//f/9//3//f/9//3//f/9//3//f/9//3//f/9//3//f/9//3//f/9//3//f/9//3//f/9//3//f/9//3//f/9//3//f/9//3//f/9//3//f/9//3//f/9//3//f/9//3//f/9//3//f/9//3//f/9//3//f/9//3//f/9//3//f/9//3//f/9//3//f/9//3//f/9//3//f/9//3//f/9//3//f/9//3//f/9//3//f/9//3//f/9//3//f/9//3//f/9//3//f/9//3//f/9//3//f/9//3//f/9//3//f/9//3//f/9//3//f/9//3//f/9//3//f/9//3//f/9//3//f/9//3//f/9//3//f/9//3//f/9//3//f/9/nHP/f/9/nHOMMSEErTX/f/9/nXP/f/9//3//f/9//3//f957c07oHHtv/3//f/9//3//f/9//3//f/9//3//f/9//3//f/9//3//f/9//3//f/9//3//f/9//3//f/9//3//f/9//3//f/9//3//f/9//3//f/9//3//f/9//3//f/9//3+dd2stCCG2Wv9//3//f/9//3//f/9//3//f/9//3//f/9//3//f/9//3//f/9//3//f/9//3//f/9//3//f/9//3//f/9//3//f/9//3//f/9//3//f/9//3//f/9//3//f/9//3//f/9//3//f/9//3//f/9//3//f/9//3//f/9//3//f/9//3//f/9//3//f/9//3//f/9//3//f/9//3//f/9//3//f/9//3//f/9//3//f/9//3//f/9//3//f/9//3//f/9//3//f/9//3//f/9//3//f/9//3//f/9//3//f/9//3//f/9//3//f/9//3//f/9//3//f/9//3//f/9//3//f/9//3//f/9//3//f/9//3//f/9//3//f/9//3//f/9//3//f/9//3//f/9//3//f/9//3//f/9//3//f/9//3//f/9//3//f/9//3//f/9//3//f/9//3//f/9//3//f/9//3//f/9//3//f99//3//f/9/33//f/9/nXNsMUMMzz29d/9//3//f/9//3/ee713/3//fxhjzznee/9//3//f/9//3//f/9//3//f/9//3//f/9//3//f/9//3//f/9//3//f/9//3//f/9//3//f/9//3//f/9//3//f/9//3//f/9//3//f/9//3//f/9//3//f/9/vXeUVv9//3/ef/9//3//f/9//3//f/9//3//f/9//3//f/9//3//f/9//3//f/9//3//f/9//3//f/9//3//f/9//3//f/9//3//f/9//3//f/9//3//f/9//3//f/9//3//f/9//3//f/9//3//f/9//3//f/9//3//f/9//3//f/9//3//f/9//3//f/9//3//f/9//3//f/9//3//f/9//3//f/9//3//f/9//3//f/9//3//f/9//3//f/9//3//f/9//3//f/9//3//f/9//3//f/9//3//f/9//3//f/9//3//f/9//3//f/9//3//f/9//3//f/9//3//f/9//3//f/9//3//f/9//3//f/9//3//f/9//3//f/9//3//f/9//3//f/9//3//f/9//3//f/9//3//f/9//3//f/9//3//f/9//3//f/9//3//f/9//3//f/9//3//f/9//3//f/9//3//f/9//3//f/9//3//f9573nv/f/9//3/ff/9/vXfOOWMMKiWUUv9//3//f/9//3/ee/9//38IIXtv/3//f/9//3//f/9//3//f/9//3//f/9//3//f/9//3//f/9//3//f/9//3//f/9//3//f/9//3//f/9//3//f/9//3//f/9//3//f/9//3//f/9//3//f/9//3//f99//3//f/9//3//f/9//3//f/9//3//f/9//3//f/9//3//f/9//3//f/9//3//f/9//3//f/9//3//f/9//3//f/9//3//f/9//3//f/9//3//f/9//3//f/9//3//f/9//3//f/9//3//f/9//3//f/9//3//f/9//3//f/9//3//f/9//3//f/9//3//f/9//3//f/9//3//f/9//3//f/9//3//f/9//3//f/9//3//f/9//3//f/9//3//f/9//3//f/9//3//f/9//3//f/9//3//f/9//3//f/9//3//f/9//3//f/9//3//f/9//3//f/9//3//f/9//3//f/9//3//f/9//3//f/9//3//f/9//3//f/9//3//f/9//3//f/9//3//f/9//3//f/9//3//f/9//3//f/9//3//f/9//3//f/9//3//f/9//3//f/9//3//f/9//3//f/9//3//f/9//3//f/9/3nv/f/9//3//f/9//3//f/9//3//f/9//3+1ViklIQStNe89e290To0xGGN0TowxvXf/f/9//3//f/9//3//f/9//3//f/9//3//f/9//3//f/9//3//f/9//3//f/9//3//f/9//3//f/9//3//f/9//3//f/9//3//f/9//3//f/9/33//f/9/3n//f713/3+9d/9//3//f/9//3//f/9//3//f/9//3//f/9//3//f/9//3//f/9//3//f/9//3//f/9//3//f/9//3//f/9//3//f/9//3//f/9//3//f/9//3//f/9//3//f/9//3//f/9//3//f/9//3//f/9//3//f/9//3//f/9//3//f/9//3//f/9//3//f/9//3//f/9//3//f/9//3//f/9//3//f/9//3//f/9//3//f/9//3//f/9//3//f/9//3//f/9//3//f/9//3//f/9//3//f/9//3//f/9//3//f/9//3//f/9//3//f/9//3//f/9//3//f/9//3//f/9//3//f/9//3//f/9//3//f/9//3//f/9//3//f/9//3//f/9//3//f/9//3//f/9//3//f/9//3//f/9//3//f/9//3//f/9//3//f/9//3//f/9//3//f/9//3//f/9//3//f/9//3//f/9//3//f/9/vXfff/9//3//f/9//3//f99//3//f/9//3//f/deUkpzTrVWUkrGGAghGWP/f/9//3//f/9//3//f/9//3//f/9//3//f/9//3//f/9//3//f/9//3//f/9//3//f/9//3//f/9//3//f/9//3//f/9//3//f/9//3//f/9//3//f/9//3//f/9//3//f/9//3//f/9//3//f/9//3//f/9//3//f/9//3//f/9//3//f/9//3//f/9//3//f/9//3//f/9//3//f/9//3//f/9//3//f/9//3//f/9//3//f/9//3//f/9//3//f/9//3//f/9//3//f/9//3//f/9//3//f/9//3//f/9//3//f/9//3//f/9//3//f/9//3//f/9//3//f/9//3//f/9//3//f/9//3//f/9//3//f/9//3//f/9//3//f/9//3//f/9//3//f/9//3//f/9//3//f/9//3//f/9//3//f/9//3//f/9//3//f/9//3//f/9//3//f/9//3//f/9//3//f/9//3//f/9//3//f/9//3//f/9//3//f/9//3//f/9//3//f/9//3//f/9//3//f/9//3//f/9//3//f/9//3//f/9//3//f/9//3//f/9//3//f/9//3//f/9//3//f/9//3//f/9/33//f/9//3//f/9//3//f/9//3/ff/9//3//f/9//3/ee/9/3nv/f957/3//f/9//3//f/9//3//f/9//3//f/9//3//f/9//3//f/9//3//f/9//3//f/9//3//f/9//3//f/9//3//f/9//3//f/9//3//f/9//3//f/9/3nv/f/9//3//f/9//3/ff/9/3nv/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39MAAAAZAAAAAAAAAAAAAAA/wAAAGQAAAAAAAAAAAAAAAABAABlAAAAKQCqAAAAAAAAAAAAAACAPwAAAAAAAAAAAACAPwAAAAAAAAAAAAAAAAAAAAAAAAAAAAAAAAAAAAAAAAAAIgAAAAwAAAD/////RgAAABwAAAAQAAAARU1GKwJAAAAMAAAAAAAAAA4AAAAUAAAAAAAAABAAAAAUAAAA</SignatureImage>
          <SignatureComments/>
          <WindowsVersion>10.0</WindowsVersion>
          <OfficeVersion>16.0.13029/20</OfficeVersion>
          <ApplicationVersion>16.0.13029</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2020-09-01T14:40:35Z</xd:SigningTime>
          <xd:SigningCertificate>
            <xd:Cert>
              <xd:CertDigest>
                <DigestMethod Algorithm="http://www.w3.org/2001/04/xmlenc#sha256"/>
                <DigestValue>BauVJET81CRk/4VBR5sJn3oe+bO2iP1gdUDFtUwFBqA=</DigestValue>
              </xd:CertDigest>
              <xd:IssuerSerial>
                <X509IssuerName>DC=net + DC=windows + CN=MS-Organization-Access + OU=82dbaca4-3e81-46ca-9c73-0950c1eaca97</X509IssuerName>
                <X509SerialNumber>32036881412563840858546554027837262751</X509SerialNumber>
              </xd:IssuerSerial>
            </xd:Cert>
          </xd:SigningCertificate>
          <xd:SignaturePolicyIdentifier>
            <xd:SignaturePolicyImplied/>
          </xd:SignaturePolicyIdentifier>
        </xd:SignedSignatureProperties>
      </xd:SignedProperties>
    </xd:QualifyingProperties>
  </Object>
  <Object Id="idValidSigLnImg">AQAAAGwAAAAAAAAAAAAAAE8BAACfAAAAAAAAAAAAAACEFwAAOwsAACBFTUYAAAEAKOUAAMsAAAAFAAAAAAAAAAAAAAAAAAAAgAcAADgEAABYAQAAwgAAAAAAAAAAAAAAAAAAAMA/BQDQ9QIACgAAABAAAAAAAAAAAAAAAEsAAAAQAAAAAAAAAAUAAAAeAAAAGAAAAAAAAAAAAAAAUAEAAKAAAAAnAAAAGAAAAAEAAAAAAAAAAAAAAAAAAAAlAAAADAAAAAEAAABMAAAAZAAAAAAAAAAAAAAATwEAAJ8AAAAAAAAAAAAAAF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8PDwAAAAAAAlAAAADAAAAAEAAABMAAAAZAAAAAAAAAAAAAAATwEAAJ8AAAAAAAAAAAAAAFABAACgAAAAIQDwAAAAAAAAAAAAAACAPwAAAAAAAAAAAACAPwAAAAAAAAAAAAAAAAAAAAAAAAAAAAAAAAAAAAAAAAAAJQAAAAwAAAAAAACAKAAAAAwAAAABAAAAJwAAABgAAAABAAAAAAAAAPDw8AAAAAAAJQAAAAwAAAABAAAATAAAAGQAAAAAAAAAAAAAAE8BAACfAAAAAAAAAAAAAABQ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AAAAAAAlAAAADAAAAAEAAABMAAAAZAAAAAAAAAAAAAAATwEAAJ8AAAAAAAAAAAAAAFABAACgAAAAIQDwAAAAAAAAAAAAAACAPwAAAAAAAAAAAACAPwAAAAAAAAAAAAAAAAAAAAAAAAAAAAAAAAAAAAAAAAAAJQAAAAwAAAAAAACAKAAAAAwAAAABAAAAJwAAABgAAAABAAAAAAAAAP///wAAAAAAJQAAAAwAAAABAAAATAAAAGQAAAAAAAAAAAAAAE8BAACfAAAAAAAAAAAAAABQ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hAAAACAAAAGIAAAAMAAAAAQAAAEsAAAAQAAAAAAAAAAUAAAAhAAAACAAAAB4AAAAYAAAAAAAAAAAAAABQAQAAo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957/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957/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ee/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nv/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vXdaa713/3//f/9//3//f/9//3//f/9//3//f/9//3//f/9//3//f/9//3//f/9//3//f/9//3//f/9//3//f/9//3//f/9//3//f/9//3//f/9//3//f/9//3//f/9//3//f/9//3//f/9//3//f/9//3//f/9//3//f/9//3//f/9//3//f/9//3//f/9//3//f/9//3//f/9//3//f/9//3//f/9//3//f/9//3//f/9//3//f/9//3//f/9//3//f/9//3//f/9//3//f/9//3//f/9//3//f/9//3//f/9//3//f/9//3//f/9//3//f/9//3//f/9//3//f/9//3//f/9//3//f/9//3//f/9//3//f/9//3//f/9//3//f/9//3//f/9//3//f/9//3//f/9//3//f/9//3//f/9//3//f/9//3//f/9//3//f/9//3//f/9//3//f/9//3//f/9//3//f/9//3//f/9//3//f/9//3//f/9//3//f/9//3//f/9//3//f/9//3//f/9//3//fwAA/3//f/9//3//f/9//3//f/9//3//f/9//3//f/9//3//f/9//3//f/9//3//f/9//3//f/9//3//f/9//3//f/9//3//f/9//3//f/9//3//f/9//3//f/9//3//f/9//38xRgghrTVaa/9//3//f/9//3//f/9//3//f/9//3//f/9//3//f/9//3//f/9//3//f/9//3//f/9//3//f/9//3//f/9//3//f/9//3//f/9//3//f/9//3//f/9//3//f/9//3//f/9//3//f/9//3//f/9//3//f/9/3nv/f/9//3//f/9//3//f/9//3//f/9//3//f/9//3//f/9//3//f/9//3//f/9//3//f/9//3//f/9//3//f/9//3//f/9//3//f/9//3//f/9//3//f/9//3//f/9//3//f/9//3//f/9//3//f/9//3//f/9//3//f/9//3//f/9//3//f/9//3//f/9//3//f/9//3//f/9//3//f/9//3//f/9//3//f/9//3//f/9//3//f/9//3//f/9//3//f/9//3//f/9//3//f/9//3//f/9//3//f/9//3//f/9//3//f/9//3//f/9//3//f/9//3//f/9//3//f/9//3//f/9//3//f/9//3//f/9//3//f/9//3//f/9/AAD/f/9//3//f/9//3//f/9//3//f/9//3//f/9//3//f/9//3//f/9//3//f/9//3//f/9//3//f/9//3//f/9//3//f/9//3//f/9//3//f/9//3//f/9//3//f/9//3//f1prEEKEEKUUe2//f/9/3nv/f/9/3nv/f/9//3//f/9//3//f/9//3//f/9//3//f/9//3//f/9//3//f/9//3//f/9//3//f/9/vXdaa/9//3//f/9//3//f/9//3//f/9//3//f/9/3nv/f/9//3//f/9//3//f8ccZBDPPc45KSVTSr13vXcYY5xz/3//f/9//3//f/9//3//f/9//3//f/9//3/ff/9//3//f/9//3//f/9//3//f/9//3//f/9//3//f753/3//f/9/3nv/f/9//3//f/9//3//f/9//3//f/9//3//f/9//3//f/9//3//f/9//3//f/9//3//f/9//3//f/9//3//f/9//3//f/9//3//f/9//3//f/9//3//f/9//3//f/9//3//f/9//3//f/9//3//f/9//3//f/9//3//f/9//3//f/9//3//f/9//3//f/9//3//f/9//3//f/9//3//f/9//3//f/9//3//f/9//3//f/9//3//f/9//3//f/9//3//f/9//3//f/9//38AAP9//3//f/9//3//f/9//3//f/9//3//f/9//3//f/9//3//f/9//3//f/9//3//f/9//3//f/9//3//f/9//3//f/9//3//f/9//3//f/9//3//f/9//3//f/9//3//f/9/3nv/fzlnYwzOOb13EEL/f957/3//f957/3//f/9//3//f/9//3//f/9//3//f/9//3//f/9//3//f/9//3/ee/9//3//f/9//397b+ccnHP/f/9/3nv/f957/3//f/9/33//f/9//3//f957/3/ee/9//3/ee/9/OmuFEIUUEUb/f/9/U05SSowxpRSlFKUUrTX3XjprvXf/f/9//3//f/9//3//f/9//3//f957/3//f/9//3//f/9//3//f/9//3//f/9//3//f/9//3//f/9//3v/e/9//3//f/9//3//f/9//3//f/9//3//f/9//3//f/9//3//f/9//3//f/9//3//f/9//3//f/9//3//f/9//3//f/9//3//f/9//3//f/9//3//f/9//3//f/9//3//f/9//3//f/9//3//f/9//3//f/9//3//f/9//3//f/9//3//f/9//3//f/9//3//f/9//3//f/9//3//f/9//3//f/9//3//f/9//3//f/9//3//f/9//3//f/9//3//f/9//3//fwAA/3//f/9//3//f/9//3//f/9//3//f/9//3//f/9//3//f/9//3//f/9//3//f/9//3//f/9//3//f/9//3//f/9//3//f/9//3//f/9//3//f/9//3//f/9//3//f/9/3nv/f/9//3+9dzFGpRTOOZRS/3+9d/9//3//f/9//3//f/9//3//f/9//3//f/9//3//f/9//3//f/9//3//f/9//3/ee/9/3nv/f957pRSMMZxz/3/ee/9//3//f5xz/3//f/9//3//f/9//3//f/9//3+9d/9//3//f/9/GWcIISIICSU6a957/3//f957e2/3XnROSykhBMYYzjlzTpx3/3//f99/vXf/f/9//3//f/9/vnvff/9//3//f/9//3//f/9//3/fe/97vnf/f/9//3//f/9//3//f/9//3//f/9//3//f/9//3//f/9//3//f/9//3//f/9//3//f/9//3//f/9//3//f/9//3//f/9//3//f/9//3//f/9//3//f/9//3//f/9//3//f/9//3//f/9//3//f/9//3//f/9//3//f/9//3//f/9//3//f/9//3//f/9//3//f/9//3//f/9//3//f/9//3//f/9//3//f/9//3//f/9//3//f/9//3//f/9//3//f/9//3//f/9//3//f/9/AAD/f/9//3//f/9//3//f/9//3//f/9//3//f/9//3//f/9//3//f/9//3//f/9//3//f/9//3//f/9//3//f/9//3//f/9//3//f/9//3//f/9//3//f/9//3//f/9//3//f/9/3nv/f/9//3//f845pRTWWv9//3/ee/9/vXf/f/9//3//f/9//3//f/9//3//f/9//3//f/9//3//f/9//3//f/9//3//f/9//3+UUgAApRQ5Z/9/3nv/f/9//3/ee/9//3//f/9/e28RRrVW/3//f/9/vXf/f/9//3//f/9/nXdTSgghYwzPPVtr/3//f713/3//f/9/vnv3XhBC6CDnIKYYbDGVVlpv/3/ef/9//3//f/9//3//f/9/3n//f/9/3nvee/9//3//f/9//3//f/9//3//f/9//3/fe/9//3//f/9//3//f/9//3//f/9//3//f/9//3//f/9//3//f/9//3//f/9//3//f/9//3//f/9//3//f/9//3//f/9//3//f/9//3//f/9//3//f/9//3//f/9//3//f/9//3//f/9//3//f/9//3//f/9//3//f/9//3//f/9//3//f/9//3//f/9//3//f/9//3//f/9//3//f/9//3//f/9//3//f/9//3//f/9//3//f/9//3//f/9//38AAP9//3//f/9//3//f/9//3//f/9//3//f/9//3//f/9//3//f/9//3//f/9//3//f/9//3//f/9//3//f/9//3//f/9//3//f/9//3//f/9//3//f/9//3//f/9//3//f/9/3nv/f/9//3//f/9//3+9dxBCxhhaa/9//3//f/9//3//f/9//3//f/9//3//f/9//3//f/9//3//f/9//3//f957/3//f957/3//f713hBD/f0opjDE5Z5xz/3//f/9//3/ff/9//39KKdZaay0qKXNO/3//f/9//3//f/9/vXf/f/9//3+cc1NKpRSlFK013nv/f757/3//f713/3//f99/Wm9bb1JO5yCmHAglazFTTlpv3n/ef/9//3//f99//3//f/9//3//f95//3//f/9//3//f/9//3//f/9//3//f/9//3//f/9//3//f/9//3//f/9//3//f/9//3//f/9//3//f/9//3//f/9//3//f/9//3//f/9//3//f/9//3//f/9//3//f/9//3//f/9//3//f/9//3//f/9//3//f/9//3//f/9//3//f/9//3//f/9//3//f/9//3//f/9//3//f/9//3//f/9//3//f/9//3//f/9//3//f/9//3//f/9//3//f/9//3//f/9//3//f/9//3//fwAA/3//f/9//3//f/9//3//f/9//3//f/9//3//f/9//3//f/9//3//f/9//3//f/9//3//f/9//3//f/9//3//f/9//3//f/9//3//f/9//3//f/9//3//f/9//3//f/9/3nv/f/9//3//f5xz/3//f/9//397b2stCCFaa/9//3//f/9//3//f/9//3//f/9//3//f/9//3//f/9//3//f/9//3//f957/3//f957/39CCJxz/397b845jDG1Vv9//3//f/9/3nv/f8YYe2//f99/7z1KKf9//3//f/9//3//f713fG/3Xs45zzkYY957GGOEEEIIjTW2Wr13/3//f/9//3//f/9//3/ff95/fHM5a3RSazFjEEMQCSkyTtdinHPee/9//3//f957/3//f/9//3//f99//3//f/9//3//f/9//3//f/9//3//f/9//3//f/9//3//f/9//3//f/9//3//f/9//3//f/9//3//f/9//3//f/9//3//f/9//3//f/9//3//f/9//3//f/9//3//f/9//3//f/9//3//f/9//3//f/9//3//f/9//3//f/9//3//f/9//3//f/9//3//f/9//3//f/9//3//f/9//3//f/9//3//f/9//3//f/9//3//f/9//3//f/9//3//f/9//3//f/9/AAD/f/9//3//f/9//3//f/9//3//f/9//3//f/9//3//f/9//3//f/9//3//f/9//3//f/9//3//f/9//3//f/9//3//f/9//3//f/9//3//f/9//3//f/9//3//f/9//3//f/9//3+9d/9//3//f/9//3//f713/385Zyklay3ee5xz/3//f/9/3nv/f/9//3//f/9//3//f/9//3//f/9//3//f/9/3nv/f/9//3//f+cclFL/f/9/3nu9d1JKpRRKKXtv/3/ee/9/fG8iCP9/nXP/f/deSy2uOf9/vnf/f753MkoqKe89GGPXXq41xhiNMVtr/3+VViolxxxKKbZanHf/f/9/3n++f/9//3//f/9//3//f/9/3n97c1NSbDUIJcccCSWuOddenXf/f99//3//f99//3//f/9/33//f/9//3//f/9//3//f/9//3//f/9//3//f/9//3//f/9//3//f/9//3//f/9//3//f/9//3//f/9//3//f/9//3//f/9//3//f/9//3//f/9//3//f/9//3//f/9//3//f/9//3//f/9//3//f/9//3//f/9//3//f/9//3//f/9//3//f/9//3//f/9//3//f/9//3//f/9//3//f/9//3//f/9//3//f/9//3//f/9//3//f/9//3//f/9//38AAP9//3//f/9//3//f/9//3//f/9//3//f/9//3//f/9//3//f/9//3//f/9//3//f/9//3//f/9//3//f/9//3//f/9//3//f/9//3//f/9//3//f/9//3//f/9//3//f/9/vXf/f/9//3//f/9/3nv/f/9//3//f/9//39SSkIIMUY5Z/9//3//f/9//3//f/9//3//f/9//3//f/9//3//f/9//3//f/9/3nv/f/9/EEIQQv9//3//f957/3//fzpnrjlkEEsttVa9d1tvxxx7b957/3//f5VW5xzvPb13CSURQp13/3//f99//3//f3tvKSXwQd57/3//f9dehBStOaYcKSkyTnx3/3/ef/9//3//f/9/33//f/9//3//f/9/fHM5axFGSy2lGOggphwpKRFGe3Odd3NSSy0ySt9//3//f/9//3//f/9//3//f/9//3//f/9//3//f/9//3//f/9//3//f/9//3//f/9//3//f/9//3//f/9//3//f/9//3//f/9//3//f/9//3//f/9//3//f/9//3//f/9//3//f/9//3//f/9//3//f/9//3//f/9//3//f/9//3//f/9//3//f/9//3//f/9//3//f/9//3//f/9//3//f/9//3//f/9//3//f/9//3//f/9//3//f/9//3//fwAA/3//f/9//3//f/9//3//f/9//3//f/9//3//f/9//3//f/9//3//f/9//3//f/9//3//f/9//3//f/9//3//f/9//3//f/9//3//f/9//3//f/9//3//f/9//3//f/9//3//f/9//3//f/9//3//f/9//3//f/9//3//f/9//3/vPaUUzjn/f/9/3nv/f/9//3//f/9//3//f/9/3nv/f/9//3//f/9//3//f/9//397b2MM/3//f/9//3//f/9/33//f/9/OWfOOQklSinvPccYrTW+e/9//3//f5RS5xwQQt57/3//f/9//3//f/9/3nv/f5RSCCF8c957rTXPPecg12IBCO9BQxBDEFNSGGfef/dijDW2Xv9/33//f/9/33//f5x3/3//f/9//3/efzpvrTlsNSIMrjnoIOgkEEaUVr5733//f99//3//f/9/3n//f/9/+GLnHLVavXv/f/9//3//f/9/33//f/9//3//f/9//3//f/9/33//f/9//3//f/9//3//f/9//3//f/9//3//f/9//3//f/9//3//f/9//3//f/9//3//f/9//3//f/9//3//f/9//3//f/9//3//f/9//3//f/9//3//f/9//3//f/9//3//f/9//3//f/9//3//f/9//3//f/9//3//f/9//3//f/9/AAD/f/9//3//f/9//3//f/9//3//f/9//3//f/9//3//f/9//3//f/9//3//f/9//3//f/9//3//f/9//3//f/9//3//f/9//3//f/9//3//f/9//3//f/9//3//f/9//3//f/9//3//f/9//3//f/9//3//f/9//3//f/9//3//f/9/3nvvPWMMc07/f/9//3//f/9//3/ee/9//3//f/9//3//f/9//3//f/9//3//f713hBD/f/9//3//f/9//3//f/9//3//f/9//397b9Za7z0AAEIIrTU6Z/9/3nt7b5xz/3//f/9//3//f/9/3nv/f/9//3//fyIE915KKf9/xxz/fwgltl6dezpv6CQqLSotAQjvQaYcUk7/f/9//3//f/9//3//f3xzEUYIJfhm/3//f/9/CSW9e1tzlVZsMaUYZBAQQrZa1l6+e/9//3//f/9/3n9zUhBChBT3Xv9//3//f99//3//f/9//3//f/9//3//f/9//3//f957vnv/f/9//3//f/9//3//f/9//3//f/9//3//f/9//3//f/9//3//f/9//3//f/9//3//f/9//3//f/9//3//f/9//3//f/9//3//f/9//3//f/9//3//f/9//3//f/9//3//f/9//3//f/9//3//f/9//3//f/9//3//f/9//38AAP9//3//f/9//3//f/9//3//f/9//3//f/9//3//f/9//3//f/9//3//f/9//3//f/9//3//f/9//3//f/9//3//f/9//3//f/9//3//f/9//3//f/9//3//f/9//3//f/9//3//f/9//3//f/9//3//f/9//3//f/9//3//f/9//3//f957e29rLeccGGP/f/9//3//f/9//3//f957/3//f/9//3//f/9//3//f/9//3+lFP9//3//f/9//3//f/9//3//f/9//3//f/9//3//f/9/OWdKKWQM+F7/f/9//3//f957/3//f/9//3/ff/9//3//f/9//3/GGPde33+EFJ17YxA6b/9/vn+de3NSbDGtOZ13Uk5CDAkpKilKLVJOtlpbb5RW8EGVWpVarjnff/9/lVrPQf9//3++e/9//3/vQcYc1l4QRoQUYxApKQgllVZab7VaUk74Zq051l6+e/9//3/ff/9//3//f/9/33//f757/3/ff/9//3//f957/3//f/9//3//f/9//3//f/9//3//f/9//3//f/9//3//f/9//3//f/9//3//f/9//3//f/9//3//f/9//3//f/9//3//f/9//3//f/9//3//f/9//3//f/9//3//f/9//3//f/9//3//f/9//3//f/9//3//f/9//3//fwAA/3//f/9//3//f/9//3//f/9//3//f/9//3//f/9//3//f/9//3//f/9//3//f/9//3//f/9//3//f/9//3//f/9//3//f/9//3//f/9//3//f/9//3//f/9//3//f/9//3//f/9//3//f/9//3//f/9//3//f/9//3//f/9//3//f/9//397b/9/lFJCCK01GGPee/9//3//f/9//3/ee/9//3//f/9//3//f/9//3//f6UU/3//f/9//3//f/9//3//f/9//3//f99//3//f/9//3//f/9/vnf/f/9//3//f/9//3//f/9//3//f/9//3//f/9//3//fwghKSX/f8YchBT4Zv9//3//f/9/nXfPQSkpvXv/f8Yc5yBbc5x3+GIJJWQUIQjnIBFG12KNNXxz/3/XXjJK/398d/9//3//f/9/rj0yTt9//3/3YucgOWsRRqYcxhxzUq05xhxrMZVW33//f/9//3//f1tv+GLXWjJGU05zThFCMUYqKUsttlq9d/9//3//f/9//3//f/9//3//f/9//3//f/9//3//f/9//3//f/9//3//f/9//3//f/9//3//f/9//3//f/9//3//f/9//3//f/9//3//f/9//3//f/9//3//f/9//3//f/9//3//f/9//3//f/9//3//f/9//3//f/9/AAD/f/9//3//f/9//3//f/9//3//f/9//3//f/9//3//f/9//3//f/9//3//f/9//3//f/9//3//f/9//3//f/9//3//f/9//3//f/9//3//f/9//3//f/9//3//f/9//3//f/9//3//f/9//3//f/9//3//f/9//3//f/9//3//f713/3//f/9//3//f/9/UkohBHNO/3//f957/3//f/9//3//f/9//3//f/9//3//f/9/hBD/f/9//3//f/9//3//f/9//3//f/9//3//f/9//3//f/9//3//f/9//3//f/9//3//f/9/3nv/f/9//3//f/9/vnv/f99/zjkxRoQQjTUxSr17/3//f957/3//fxhnxxzOPf9//397c2sx/3/ffwglOmv/f1tv916uOaUUhRTnHEotCCXwQVNOWm85a5x3vnude0ot/3//f5x3azE5a/9/nXemGBBGrTkpKSEIxxxsMcccbDHoIGwtKiVTTnRSGWf4Yt9/nXN8c99/fHNKKRhjvXf/f/9//3//f/9//3//f/9//3//f/9//3//f/9//3//f/9//3//f/9//3//f/9//3//f/9//3//f/9//3//f/9//3//f/9//3//f/9//3//f/9//3//f/9//3//f/9//3//f/9//3//f/9//3//f/9//3//f/9//38AAP9//3//f/9//3//f/9//3//f/9//3//f/9//3//f/9//3//f/9//3//f/9//3//f/9//3//f/9//3//f/9//3//f/9//3//f/9//3//f/9//3//f/9//3//f/9//3//f/9//3//f/9//3//f/9//3//f/9//3//f/9//3//f/9//3/ee/9/3nvee/9/3nv/f957ay1CCBBC/3//f957/3//f/9//3//f/9//3//f/9//3+EEP9//3//f/9//3//f/9//3//f/9/33vee/9//3//f997/3/fe/9/3nv/f/9//3//f/9/33//f/9//3//f/9//3//f713/3+tNcYYKSXvPd5//3//f/9//3/ef/9/70GtNRFGrTn/f717CCW9dzJKGWf/f757/3//f957/38ySmQQ115bb5VW1lprMYwxSi0IJecgQgwIJQkl5yCEFCkphBQJKSEIzj0yTkotdFJsMVNOU062Ws85bDGmGCop8EEySr53vnvfe/9//3++e4wxe2//f/9//3/ee/9//3//f/9//3//f/9//3//f/9//3//f/9//3//f/9//3//f/9//3//f/9//3//f/9//3//f/9//3//f/9//3//f/9//3//f/9//3//f/9//3//f/9//3//f/9//3//f/9//3//f/9//3//f/9//3//fwAA/3//f/9//3//f/9//3//f/9//3//f/9//3//f/9//3//f/9//3//f/9//3//f/9//3//f/9//3//f/9//3//f/9//3//f/9//3//f/9//3//f/9//3//f/9//3//f/9//3//f/9//3//f/9//3//f/9//3//f/9//3//f/9//3/ee/9/3nv/f/9//3//f/9//3//fxhjKSXGGHNOvXf/f/9//3//f/9//3//f/9//3+9d6UU/3//f/9//3//f/9//3//f/9//3//f/9/33++d957/3//f/9//3//f/9//3//f/9//3//f/9//3++d/9/33//f5xzc07nHNZalFLoHDFGe2//f/9/vXv/f957/3+MNXNO/39KKbZa/3//fwghUkr/f/9//3//f99//3//f/9/CCX/f/9//3//f/9/3nvef/9//39rMf9/nHd8c2MQEEb/f3x3hRiUVp13/3//f/BBW2//f/9/33v/f513W290Uq45SykqKa418EHXXnRSzjm9d/9//3//f/9//3//f/9//3//f/9//3//f/9//3//f/9//3//f/9//3//f/9//3//f/9//3//f/9//3//f/9//3//f/9//3//f/9//3//f/9//3//f/9//3//f/9//3//f/9//3//f/9//3//f/9//3//f/9//3//f/9/AAD/f/9//3//f/9//3//f/9//3//f/9//3//f/9//3//f/9//3//f/9//3//f/9//3//f/9//3//f/9//3//f/9//3//f/9//3//f/9//3//f/9//3//f/9//3//f/9//3//f/9//3//f/9//3//f/9//3//f/9//3//f/9//3//f/9//3//f/9//3//f/9//3//f957/3//f/deCCFrLTln/3//f/9//3//f/9//3//f713pRT/f/9//3//f/9//3//f/9//3//f/9//3//f/9//3//f99//3//f/9//3/ee/9//3//f/9//39aa7VWe2/OOXRSjDG1Vv9//3//f8YY7z3wQf9//3//f/9//3//f0opOWf/f717Kin/f/9//3//f/9//3//f/9//3+9d/9//38IIVtv/3//f/9//3//f/9//3/ff601/3//fxBGKSlzUv9//39jEBhn/3//f/9/zjmUUt9//3//f/9//3/ff/9/nXf/f713lVbGGCopbDHHHLVW1l4ZZ/9//3//f957/3//f/9//3//f/9//3//f/9//3//f/9//3//f/9//3//f/9//3//f/9//3//f/9//3//f/9//3//f/9//3//f/9//3//f/9//3//f/9//3//f/9//3//f/9//3//f/9//3//f/9//3//f/9//38AAP9//3//f/9//3//f/9//3//f/9//3//f/9//3//f/9//3//f/9//3//f/9//3//f/9//3//f/9//3//f/9//3//f/9//3//f/9//3//f/9//3//f/9//3//f/9//3//f/9//3//f/9//3//f/9//3//f/9//3//f/9//3//f/9//3//f/9//3//f/9//3//f957/3//f957/3//f5RShBBrLd57/3//f/9//3//f/9/916tNf9//3//f/9//3//f/9//3//f/9//3//f/9//3//f/9//3//f/9//3//f/9//3//f/9//39STsYYYwwpJSklKinWWr13/3/ee/9/rTUySgAA3nvee/9//3+9e/9/hRTff/9//39sMdZa/3//f/9//3//f/9//3//f/9//38ZZ2sttlr/f99//3//f/9//3//f/9/rjn4Ys45rjmmGDJK/3//f0MMnHP/f/9//3/ff6UUOWf/f/9//3/fe/9//3/fe/9/vnsQQs89GWf/f717GWfwQeggYxAIITFGOWe9e/9//3//f/9//3//f/9//3//f/9//3/ee/9//3//f/9//3//f/9//3//f/9//3//f/9//3//f/9//3//f/9//3//f/9//3//f/9//3//f/9//3//f/9//3//f/9//3//f/9//3//f/9//3//fwAA/3//f/9//3//f/9//3//f/9//3//f/9//3//f/9//3//f/9//3//f/9//3//f/9//3//f/9//3//f/9//3//f/9//3//f/9//3//f/9//3//f/9//3//f/9//3//f/9//3//f/9//3//f/9//3//f/9//3//f/9//3//f/9//3//f/9//3//f/9//3//f/9//3//f/9//3//f/9//3/ee1JKAAAxRv9//3//f713/3+UUjJK/3//f997/3//f99//3//f/9//3//f/9//3//f/9//3//f/9//3//f/9//3//f/9//3//f95/Wmtbb5x3914QQowxhBDnHM45lFKEFJ13lVbGHJRWvnvee/9//3+mGJxz/3//f5xzxhz/f/9//3//f/9//3//f/9//3//f2MMGGOUUt57/3//f/9/3nv/f/9//3/oHBBCEUZ8czFKEUb/f/9/Qwy+e/9//3//f/9/1lqMMb13/3/ee/9//3//f/9/lFIIIVJK/3//f/9//3/ef/9//3//fzprMkpLLcYc5yCMNZRSnXf/f/9/3n//f957/3/ee/9//3//f/9//3/ee/9//3//f/9//3//f/9//3//f/9//3/fe/9//3//f/9//3//f/9//3//f/9//3//f/9//3//f/9//3//f/9//3//f/9//3//f/9/AAD/f/9//3//f/9//3//f/9//3//f/9//3//f/9//3//f/9//3//f/9//3//f/9//3//f/9//3//f/9//3//f/9//3//f/9//3//f/9//3//f/9//3//f/9//3//f/9//3//f/9//3//f/9//3//f/9//3//f/9//3//f/9//3//f/9//3//f/9//3//f/9//3//f/9//3//f/9/3nv/f/9/nXf/fwghYwz3Xv9//3++ezFGU0ree/9//3//f/9//3//f/9//3//f/9//3//f/9//3//f/9//3//f/9//3//f/9//3//f/9//3//f/9//3//f/9//3//f3xz1lqMMYQU8EFsMc89GWcIIVprvXedd0MM/3//f/9//38IJZ13/3//f/9//3//f/9//3//f/9/c05rLTln/3/ee/9//3//f/9//39aa8YYnXf/f/9/Uk7OPf9/nHeEEN57/3//f/9//3//fwgh7z29d/9/vXdaa845KSVSSv9//3//f/9//3//f/9/3nvef/9//3//f/9//3+9d9ZarTWlFKUYjDFzUvde3nvee/9//3//f5xz3nv/f/9//3//f/9//3//f/9//3//f/9/3nvee/9//3//f/9//3//f/9//3//f/9//3//f/9//3//f/9//3//f/9//3//f/9//3//f/9//38AAP9//3//f/9//3//f/9//3//f/9//3//f/9//3//f/9//3//f/9//3//f/9//3//f/9//3//f/9//3//f/9//3//f/9//3//f/9//3//f/9//3//f/9//3//f/9//3//f/9//3//f/9//3//f/9//3//f/9//3//f/9//3//f/9//3//f/9//3//f/9//3//f/9//3//f/9//3//f/9/vXf/f/9//386Z8cY5xxaa7578EExRv9//3//f/9//3//f/9//3//f/9//3//f/9//3//f/9//3//f/9//3//f/9//3//f/9//3//f/9//3/ee/9//3//f/9//3//fzFGjDH/f3NSphgxSkstZBCEEJ13ZBD/f/9//3//f5VWlVb/f/9//3//f/9//3//f/9//3//f/dee2/ee/9//3//f/9//3//f3NOKSX/f/9//390UvBB/39aa+cc/3//f/9//3//f/9//39SSgghKSVrLSkltVb/f/9/e2//f/9/nHP/f/9//3//f/9//3/ee/9//3//f95//3//f/9//39aa5RWKSVKKYQQSilSSpxz3nv/f/9//3//f9573nv/f/9//3//f/9//3//f/9//3//f/9//3//f/9//3//f/9//3//f/9//3//f/9//3//f/9//3//f/9//3//f/9//3//fwAA/3//f/9//3//f/9//3//f/9//3//f/9//3//f/9//3//f/9//3//f/9//3//f/9//3//f/9//3//f/9//3//f/9//3//f/9//3//f/9//3//f/9//3//f/9//3//f/9//3//f/9//3//f/9//3//f/9//3//f/9//3//f/9//3//f/9//3//f/9//3//f/9/3nv/f/9//3//f/9//3//f/9/vXf/f/9/3ntSSoQQEUKMMZRS/3//f957/3//f/9//3//f/9//3//f/9//3//f/9//3//f/9//3//f/9//3//f/9//3//f/9//3//f/9/vXf/f7573nv/f/9/jTVzTv9/Wm8JJf9/nHOVVjFGxhjnHP9//3/ff/9/GGMqKf9//3//f/9//3//f/9//3//f5xz/3+cc/9//3//f/9//3//f/9/jTEQQt5/nXf/f1NOEUb/f5VWbDH/f/9//3//f/9//3//f713/39aa713/3//f/9//3//f/9//3//f/9/3nv/f/9//3//f/9//3//f/9//3//f/9/3nvef/9//3//f/9/3nuUUnNOCCGlFKUUEEIYY/9//3//f/9/3nv/f/9//3/ee/9//3//f/9//3//f/9//3//f/9//3//f/9//3//f/9//3//f/9//3//f/9//3//f/9//3//f/9/AAD/f/9//3//f/9//3//f/9//3//f/9//3//f/9//3//f/9//3//f/9//3//f/9//3//f/9//3//f/9//3//f/9//3//f/9//3//f/9//3//f/9//3//f/9//3//f/9//3//f/9//3//f/9//3//f/9//3//f/9//3//f/9//3//f/9//3//f/9//3//f/9//3//f/9//3//f/9/3nv/f/9//3//f/9//3//f/9/e29KKeggay22Wv9//3/ee/9/3nv/f/9//3//f/9//3//f/9//3//f/9//3//f/9//3//f/9//3//f/9//3//f/9//3//f/9//3//f/9/e2/HHHtv/39bbwgh/3//f/9//3+cc+cc/3//f/9//39aa+cg/3//f/9//3//f/9//3//f/9//3+cc/9//3//f/9//3//f/9//39rLRBC/3//f/9/rj2VVv9/8EERRv9//3//f/9//3//f/9//3//f957/3//f/9//3//f/9//3/ee/9//3//f/9//3//f/9//3//f/9//3//f/9//3//f/9//3//f/9//3//f713/3//f/9/nHPWWkopQgilFO89917ee/9//3//f/9//3/fe/9//3//f/9//3//f/9//3//f/9//3//f/9//3//f/9//3//f/9//3//f/9//3//f/9//38AAP9//3//f/9//3//f/9//3//f/9//3//f/9//3//f/9//3//f/9//3//f/9//3//f/9//3//f/9//3//f/9//3//f/9//3//f/9//3//f/9//3//f/9//3//f/9//3//f/9//3//f/9//3//f/9//3//f/9//3//f/9//3//f/9//3//f/9//3//f/9//3//f/9//3/ee/9//3//f/9//3/ff/9//3//f/9//3//f/9/UkrGGLVWWmv/f/9//3//f/9//3//f/9//3//f/9//3//f/9//3//f/9//3//f/9//3//f99//3//f/9//3//f/9//3//f713/3//fykl3nv/f513hRT/f/9/nHfeezprphj/f/9//3/ff/9/5xz/f/9//3//f/9//3//f/9//3//f/9//3+cc/9//3//f/9/vXf/fxBCjTH/f/9/vnvwQdde/39KLdda3nv/f/97/3/ee/9//3/ee/9//3+9d/9//3//f957/3//f/9//3//f957/3//f/9//3//f/9//3//f/9//3//f/9//3//f95//3//f/9//3+9d/9/3nv/f/9//3+ccxhjMUZKKaUUhBAxRlpr/3//f/9//3//f/9//3//f/9//3//f/9//3//f/9//3//f/9//3//f/9//3//f/9//3//f/9//3//fwAA/3//f/9//3//f/9//3//f/9//3//f/9//3//f/9//3//f/9//3//f/9//3//f/9//3//f/9//3//f/9//3//f/9//3//f/9//3//f/9//3//f/9//3//f/9//3//f/9//3//f/9//3//f/9//3//f/9//3//f/9//3//f/9//3//f/9//3//f/9//3//f/9//3//f/9//3//f/9//3//f/9//3//f99//3//f/9//3/ee2QMWmtjDHNO/3//f/9//3//f/9//3//f/9//3//f/9//3//f/9//3//f/9//3//f/9//3//f/9//3//f99//3/ee/9//3//fxhjhBD/f/9/WmuMNd9//3//f/9/U05sMd57/3++e/9//3+mGP9//3//f/9//3//f/9//3//f/9//3//f/9//3//f/9//3//f/97OWdSSv9//3//f4w1GWfffwklWmv/f/9//3//f/9/3nv/f/9//3//f/9//3//f957/3//f/9//3//f957/3//f/9//3//f/9//3//f/9//3//f/9//3//f/9//3//f/9//3//f/9//3//f/9//3//f/9//3//f/9/vXf3XjFGxximFDFGvXf/f/9//3//f/9//3//f/9//3//f/9//3//f/9//3//f/9//3//f/9//3//f/9//3//f/9/AAD/f/9//3//f/9//3//f/9//3//f/9//3//f/9//3//f/9//3//f/9//3//f/9//3//f/9//3//f/9//3//f/9//3//f/9//3//f/9//3//f/9//3//f/9//3//f/9//3//f/9//3//f/9//3//f/9//3//f/9//3//f/9//3//f/9//3//f/9//3//f/9//3//f/9//3//f/9//3//f/9//3//f/9//3//f/9//3//f757AADee713rTXnHBln/3//f957/3//f/9//3//f/9//3//f957/3//f/9//3//f/9//3//f/9//3//f/9//3//f/9//3//f99/Uk6NNf9/33sZY+cc/3//f/9//3/wQa41/3//f/9//3//f+cc/3//f/9//3//f/9//3//f/9//3//f/9//3//f/9//3//f/9//3//f/9//3//f/9/jTUZZ95/ZBD/f/9//3//f/9//3//f/9//3//f/9//3//f/9//3//f/9//3//f/9//3//f/9//3//f/9//3//f/9//3//f/9//3//f/9//3//f/9//3//f/9//3//f/9//3//f/9//3//f/9//3//f/9//3++dxhjjDGEEM85nXP/f/9//3//f997/3//f/9//3//f/9//3//f/9//3//f/9//3//f/9//3//f/9//38AAP9//3//f/9//3//f/9//3//f/9//3//f/9//3//f/9//3//f/9//3//f/9//3//f/9//3//f/9//3//f/9//3//f/9//3//f/9//3//f/9//3//f/9//3//f/9//3//f/9//3//f/9//3//f/9//3//f/9//3//f/9//3//f/9//3//f/9//3//f/9//3//f/9//3//f/9//3//f/9//3//f/9//3//f/9//3//f/9//39kEBlj/3//f9ZaCCFsLf9//3//f/9//3+9d/9/3nv/f/9//3//f/9//3//f/9//3//f/9//3//f/9//3//f/9//3//f/9//3/vPTFK/3//f5RSzzn/f/9//3//f+89c07/f/9//3//f51z5xzee/9//3//f/9//3//f/9//3//f/9//3//f/9//3//f/9//3//f/9//3//f/9//3+tOZVWtlqmGN57/3//f/9//3//f/9//3//f/9//3//f/9//3//f/9//3//f/9//3//f/9//3//f/9//3//f/9//3//f/9//3//f/9//3//f/9//3//f/9//3//f/9//3//f/9//3//f/9//3//f/9//3//f/9/33v/f/9/7z2lFO89vXf/f/9//3/ee/9/33v/f/9//3//f/9//3//f/9//3//f/9//3//f/9//3//fwAA/3//f/9//3//f/9//3//f/9//3//f/9//3//f/9//3//f/9//3//f/9//3//f/9//3//f/9//3//f/9//3//f/9//3//f/9//3//f/9//3//f/9//3//f/9//3//f/9//3//f/9//3//f/9//3//f/9//3//f/9//3//f/9//3//f/9//3//f/9//3//f/9//3//f/9//3//f/9//3//f/9//3//f/9//3//f/9//3//f6457z3/f957/3/fe40xxhhSSv9//3//f/9/3nv/f/9//3/ee9573nv/f/9//3//f/9//3//f/9//3//f/9//3//f/9//3//fykl1l7/f/9/zjnWWv9//3//f/9/zjm2Vv9/33v/f/9/nHPHGP9//3//f/9//3//f/9//3//f/9//3//f/9//3//f/9//3//f/9//3//f/9//3//f889115zUs49/3//f/9//3//f/9//3//f/9//3//f/9//3//f/9//3//f/9//3//f/9//3//f/9//3//f/9//3//f/9//3//f/9//3//f/9//3//f/9//3//f/9//3//f/9//3//f/9//3//f/9//3//f/9//3//f/9/vnf/f1trjDGEEHNOfG/fe/9//3//f997/3//f/9//3//f/9//3//f/9//3//f/9//3//f/9/AAD/f/9//3//f/9//3//f/9//3//f/9//3//f/9//3//f/9//3//f/9//3//f/9//3//f/9//3//f/9//3//f/9//3//f/9//3//f/9//3//f/9//3//f/9//3//f/9//3//f/9//3//f/9//3//f/9//3//f/9//3//f/9//3//f/9//3//f/9//3//f/9//3//f/9//3//f/9//3//f/9//3//f/9//3//f/9//3//f/9/914pJf9/3nv/f/9/33+cc0opCCF7b/9/3nv/f957/3//f/9//3//f/9//3//f/9//3//f/9//3//f/9//3//f/9//3//f/9/Ywycc/9//38IIb1333v/f/9//3+tNdZa/3//f/9//39aa40x/3//f/9//3//f/9//3//f/9//3//f/9//3//f/9//3//f/9//3//f/9//3//f/9/MUpTTmsxlVb/f/9//3//f/9//3//f/9//3//f/9//3//f/9//3//f/9//3//f/9//3//f/9//3//f/9//3//f/9//3//f/9//3//f/9//3//f/9//3//f/9//3//f/9//3//f/9//3//f/9//3//f/9//3/ee/9//3//f/9//3//fxhj5xwJIVtr/3/ee/9//3//f/9//3//f/9//3//f/9//3//f/9//3//f/9//38AAP9//3//f/9//3//f/9//3//f/9//3//f/9//3//f/9//3//f/9//3//f/9//3//f/9//3//f/9//3//f/9//3//f/9//3//f/9//3//f/9//3//f/9//3//f/9//3//f/9//3//f/9//3//f/9//3//f/9//3//f/9//3//f/9//3//f/9//3//f/9//3//f/9//3//f/9//3//f/9//3//f/9//3//f/9//3//f/9//3//fyIInHP/f513/3//f/9//3+UUkop1lr/f713/3/ee/9//3//f/9//3//f/9//3//f/9//3//f/9//3//f/9//3//f/9//38AAL57/3/fe+cc/3/fe/9//3//f+89c07/f/9//3//f+891lr/f/9//3//f/9//3//f/9//3//f/9//3//f/9//3//f/9//3//f/9//3//f/9//3+1Wow15yAZZ/9/33v/f/9//3//f/9//3//f/9//3//f/9//3//f/9//3//f/9//3//f/9//3//f/9//3//f/9//3//f/9//3//f/9//3//f/9//3//f/9//3//f/9//3//f/9//3//f/9//3//f/9//3+9d/9//3/fe/9//3+9d/9//3//fxBCIQSUUv9/nHP/f/9//3//f/9//3//f/9//3//f/9//3//f/9//3//fwAA/3//f/9//3//f/9//3//f/9//3//f/9//3//f/9//3//f/9//3//f/9//3//f/9//3//f/9//3//f/9//3//f/9//3//f/9//3//f/9//3//f/9//3//f/9//3//f/9//3//f/9//3//f/9//3//f/9//3//f/9//3//f/9//3//f/9//3//f/9//3//f/9//3//f/9//3//f/9//3//f/9//3//f/9//3//f/9//3//f51zlVLGGN9//3//f99//3/ee/9/vXcpJSkl/3//f/9//3//f957/3//f/9//3//f/9//3//f/9//3//f/9//3//f/9//3//fwAA3nv/f1pray3/f/9//3//f/9/UkpzTv9//3//f/9/xhj/f/9//3//f/9//3//f/9//3//f/9//3//f/9//3//f/9//3//f/9//3//f/9//3//fzlrbDFLLf9//3//f/9//3//f/9//3//f/9//3//f/9//3//f/9//3//f/9//3//f/9//3//f/9//3//f/9//3//f/9//3//f/9//3//f/9//3//f/9//3//f/9//3//f/9//3//f/9//3//f/9//3//f/9/vXfee/9//3//f/9/33vfe/9//3/HGO89e2//f/9//3//f/9//3//f/9//3//f/9//3//f/9//3//f/9/AAD/f/9//3//f/9//3//f/9//3//f/9//3//f/9//3//f/9//3//f/9//3//f/9//3//f/9//3//f/9//3//f/9//3//f/9//3//f/9//3//f/9//3//f/9//3//f/9//3//f/9//3//f/9//3//f/9//3//f/9//3//f/9//3//f/9//3//f/9//3//f/9//3//f/9//3//f/9//3//f/9//3//f/9//3//f/9//3//f957/3+9d0MM/3//f757/3//f/9//3//f/9/c07GGM45vXf/f/9/3nv/f/9//3//f/9//3//f/9//3//f/9//3//f/9//3//f957YxCcd/9/EEJzTv9//3//f/9//3+1VvA9/3/fe/9/c07OOf9//3//f/9//3//f/9//3//f/9//3//f/9//3//f/9//3//f/9//3//f/9//3//f/9/nXulGGwx33//f/9//3//f/9//3//f/9//3//f/9//3//f/9//3//f/9//3//f/9//3//f/9//3//f/9//3//f/9//3//f/9//3//f/9//3//f/9//3//f/9//3//f/9//3//f/9//3//f/9//3//f/9/3nv/f/9//3//f/9//3//f/9//3/eezlnlFL/f957/3//f/9//3//f/9//3//f/9//3//f/9//3//f/9//38AAP9//3//f/9//3//f/9//3//f/9//3//f/9//3//f/9//3//f/9//3//f/9//3//f/9//3//f/9//3//f/9//3//f/9//3//f/9//3//f/9//3//f/9//3//f/9//3//f/9//3//f/9//3//f/9//3//f/9//3//f/9//3//f/9//3//f/9//3//f/9//3//f/9//3//f/9//3//f/9//3//f/9//3//f/9//3//f/9//3//f/9/8EGuNf9//3//f/9//3//f/9//3//f3tvay3nHDln/3//f/9//3//f/9//3//f/9//3//f/9//3//f/9//3//f/9//3/GHJxz/38qJRhj/3//f/9//3//f9ZarTX/f/9//3+lFL1z3nv/f/9//3//f/9//3//f/9//3//f/9//3//f/9//3//f/9//3//f/9//3//f/9//3//f6UUzz3/f/9//3//f/9//3//f/9//3//f/9//3//f/9//3//f/9//3//f/9//3//f/9//3//f/9//3//f/9//3//f/9//3//f/9//3//f/9//3//f/9//3//f/9//3//f/9//3//f/9//3//f/9//3//f/9//3//f/9//3//f/9//3/fe/9//3/fe/9//3//f/9//3//f/9//3//f/9//3//f/9//3//f/9//3//fwAA/3//f/9//3//f/9//3//f/9//3//f/9//3//f/9//3//f/9//3//f/9//3//f/9//3//f/9//3//f/9//3//f/9//3//f/9//3//f/9//3//f/9//3//f/9//3//f/9//3//f/9//3//f/9//3//f/9//3//f/9//3//f/9//3//f/9//3//f/9//3//f/9//3//f/9//3//f/9//3//f/9//3//f/9//3//f/9//3//f/9//3//f2MMtVa9d/9//3//f/9//3//f/9//3//f9daSinOOd97/3//f/9//3//f/9//3/ee/9/33v/f/9//3//f957/3//f4QQ33vee4QQ/3//f957/3//f/9//39jDNZa/39aa0op/3//f/9//3//f/9//3//f/9//3//f/9//3//f/9//3//f/9//3//f/9//3//f/9//3//f/9/xhhzTv9/vXf/f/9//3//f/9//3//f/9//3//f/9//3//f/9//3//f/9//3//f/9//3//f/9//3//f/9//3//f/9//3//f/9//3//f/9//3//f/9//3//f/9//3//f/9//3//f/9//3//f/9//3//f/9//3//f/9//3//f/9//3//f/9//3//f/9//3//f/9//3//f/9//3//f/9//3//f/9//3//f/9//3//f/9/AAD/f/9//3//f/9//3//f/9//3//f/9//3//f/9//3//f/9//3//f/9//3//f/9//3//f/9//3//f/9//3//f/9//3//f/9//3//f/9//3//f/9//3//f/9//3//f/9//3//f/9//3//f/9//3//f/9//3//f/9//3//f/9//3//f/9//3//f/9//3//f/9//3//f/9//3//f/9//3//f/9//3//f/9//3//f/9//3//f/9/3nv/f957vXcAAFpr/3//f/9//3//f/9/3nv/f/9//3/ffxBCCSX4Yv9//3//f/9//3/ee/9/3nv/f/9//3//f/9//3//f/9/QggQQrVW7z3/f/9//3//f957/3//f601Qghaawgh1lr/f/9//3//f/9//3//f/9//3//f/9//3//f/9//3//f/9//3//f/9//3//f/9//3//f/9//3/nHJRS/3//f/9//3//f/9//3//f/9//3//f/9//3//f/9//3//f/9//3//f/9//3//f/9//3//f/9//3//f/9//3//f/9//3//f/9//3//f/9//3//f/9//3//f/9//3//f/9//3//f/9//3//f/9//3//f/9//3//f/9//3//f/9//3//f/9//3//f/9//3//f/9//3//f/9//3//f/9//3//f/9//3//f/9//38AAP9//3//f/9//3//f/9//3//f/9//3//f/9//3//f/9//3//f/9//3//f/9//3//f/9//3//f/9//3//f/9//3//f/9//3//f/9//3//f/9//3//f/9//3//f/9//3//f/9//3//f/9//3//f/9//3//f/9//3//f/9//3//f/9//3//f/9//3//f/9//3//f/9//3//f/9//3//f/9//3//f/9//3//f/9//3//f/9//3+9d/9/3nv/fxhjIQQ5Z713/3//f/9//3//f/9//3//f957/3/4YgghMUb/f/9/vnf/f/9/vXf/f/9/3nv/f957/3//f/9//3+FEKYU7z1aa/9//3//f/9//3//f/9//38pJQAAlFL/f/9/3nvee/9//3//f/9//3//f/9//3//f/9//3//f/9//3//f/9//3//f/9//3//f/9//3//f8YYUkq+e/9//3//f/9//3//f/9//3//f/9//3//f/9//3//f/9//3//f/9//3//f/9//3//f/9//3//f/9//3//f/9//3//f/9//3//f/9//3//f/9//3//f/9//3//f/9//3//f/9//3//f/9//3//f/9//3//f/9//3//f/9//3//f/9//3//f/9//3//f/9//3//f/9//3//f/9//3//f/9//3//f/9//3//fwAA/3//f/9//3//f/9//3//f/9//3//f/9//3//f/9//3//f/9//3//f/9//3//f/9//3//f/9//3//f/9//3//f/9//3//f/9//3//f/9//3//f/9//3//f/9//3//f/9//3//f/9//3//f/9//3//f/9//3//f/9//3//f/9//3//f/9//3//f/9//3//f/9//3//f/9//3//f/9//3//f/9//3//f/9//3//f/9//3//f957/3/ee/9/3nv3XqUUe2//f/9/3nv/f/9/vnffe757/3//f/9//39sLccYnHP/f/9//3//f/9//3+9d/9//3/ee/9//3//f0IIjDHHGP9//3//f/9//3//f/9//3//f/9/3nv/f713/3//f/9//3//f/9//3//f/9//3//f/9//3//f/9//3//f/9//3//f/9//3//f/9//3//f3tv5xytNZx3/3//f/9//3//f/9//3//f/9//3//f/9//3//f/9//3//f/9//3//f/9//3//f/9//3//f/9//3//f/9//3//f/9//3//f/9//3//f/9//3//f/9//3//f/9//3//f/9//3//f/9//3//f/9//3//f/9//3//f/9//3//f/9//3//f/9//3//f/9//3//f/9//3//f/9//3//f/9//3//f/9//3//f/9/AAD/f/9//3//f/9//3//f/9//3//f/9//3//f/9//3//f/9//3//f/9//3//f/9//3//f/9//3//f/9//3//f/9//3//f/9//3//f/9//3//f/9//3//f/9//3//f/9//3//f/9//3//f/9//3//f/9//3//f/9//3//f/9//3//f/9//3//f/9//3//f/9//3//f/9//3//f/9//3//f/9//3//f/9//3//f/9//3//f957/3/ee/9//3//f/9/c05jDPdefG//f/9//3//f/9//3//f/9//3/ee997GGOtNa41/3//f/9//3//f/9//3//f/9//3/fe713/39DCDpn/3//f/9//3//f/9//3//f/9/vXf/f/9//3//f713/3//f/9//3//f/9//3//f/9//3//f/9//3//f/9//3//f/9//3//f/9//3//f/9/915KKWste2//f/9//3//f/9//3//f/9//3//f/9//3//f/9//3//f/9//3//f/9//3//f/9//3//f/9//3//f/9//3//f/9//3//f/9//3//f/9//3//f/9//3//f/9//3//f/9//3//f/9//3//f/9//3//f/9//3//f/9//3//f/9//3//f/9//3//f/9//3//f/9//3//f/9//3//f/9//3//f/9//3//f/9//38AAP9//3//f/9//3//f/9//3//f/9//3//f/9//3//f/9//3//f/9//3//f/9//3//f/9//3//f/9//3//f/9//3//f/9//3//f/9//3//f/9//3//f/9//3//f/9//3//f/9//3//f/9//3//f/9//3//f/9//3//f/9//3//f/9//3//f/9//3//f/9//3//f/9//3//f/9//3//f/9//3//f/9//3//f/9//3//f/9//3/ee/9//3/ee5xz/3//fzpnIggyRv9//3//f5xz/3//f/9//3//f/9//3//f/9/MkbnHP9//3//f/9//3//f/9/3nv/f/9//3//f713/3//f/9//3//f/9//3//f/9//3//f713/3//f/9//3//f/9//3//f/9//3//f/9//3//f/9//3//f/9//3//f/9//3//f/9//3//f/9//39zTjFGrjk5Z/9//3//f/9//3//f/9//3//f/9//3//f/9//3//f/9//3//f/9//3//f/9//3//f/9//3//f/9//3//f/9//3//f/9//3//f/9//3//f/9//3//f/9//3//f/9//3//f/9//3//f/9//3//f/9//3//f/9//3//f/9//3//f/9//3//f/9//3//f/9//3//f/9//3//f/9//3//f/9//3//f/9//3//fwAA/3//f/9//3//f/9//3//f/9//3//f/9//3//f/9//3//f/9//3//f/9//3//f/9//3//f/9//3//f/9//3//f/9//3//f/9//3//f/9//3//f/9//3//f/9//3//f/9//3//f/9//3//f/9//3//f/9//3//f/9//3//f/9//3//f/9//3//f/9//3//f/9//3//f/9//3//f/9//3//f/9//3//f/9//3//f/9//3//f/9//3//f/9//3+cc/9//3/ee8cY5xwYY/9//3//f/9//3//f/9/3nvff/9//3//f1JKCSHWWv9/vXf/f/9//3//f/9//3//f/9//3//f/9//3//f/9//3//f/9//3//f/9//3//f/9/3nv/f/9//3//f/9//3//f/9//3//f/9//3//f/9//3//f/9//3//f/9/33//f/9//3//f1JKc05SSjFG/3//f/9//3//f/9//3//f/9//3//f/9//3//f/9//3//f/9//3//f/9//3//f/9//3//f/9//3//f/9//3//f/9//3//f/9//3//f/9//3//f/9//3//f/9//3//f/9//3//f/9//3//f/9//3//f/9//3//f/9//3//f/9//3//f/9//3//f/9//3//f/9//3//f/9//3//f/9//3//f/9//3//f/9/AAD/f/9//3//f/9//3//f/9//3//f/9//3//f/9//3//f/9//3//f/9//3//f/9//3//f/9//3//f/9//3//f/9//3//f/9//3//f/9//3//f/9//3//f/9//3//f/9//3//f/9//3//f/9//3//f/9//3//f/9//3//f/9//3//f/9//3//f/9//3//f/9//3//f/9//3//f/9//3//f/9//3//f/9//3//f/9//3//f/9//3//f/9//3//f/9//3//f957/39zTmMMEEL/f/9//3//f/9//3//f/9//3/ee/9//3//f4UQlFL/f/9//3//f/9//3//f/9//3//f/9//3//f/9//3//f/9//3//f/9//3//f957/3//f/9//3//f/9//3//f/9//3//f/9//3//f/9//3//f/9//3//f/9//3//f/9//3//f/9/UkpzTpRSay3/f/9//3//f/9//3//f/9//3//f/9//3//f/9//3//f/9//3//f/9//3//f/9//3//f/9//3//f/9//3//f/9//3//f/9//3//f/9//3//f/9//3//f/9//3//f/9//3//f/9//3//f/9//3//f/9//3//f/9//3//f/9//3//f/9//3//f/9//3//f/9//3//f/9//3//f/9//3//f/9//3//f/9//38AAP9//3//f/9//3//f/9//3//f/9//3//f/9//3//f/9//3//f/9//3//f/9//3//f/9//3//f/9//3//f/9//3//f/9//3//f/9//3//f/9//3//f/9//3//f/9//3//f/9//3//f/9//3//f/9//3//f/9//3//f/9//3//f/9//3//f/9//3//f/9//3//f/9//3//f/9//3//f/9//3//f/9//3//f/9//3//f/9//3//f/9//3//f/9//3//f/9//3/ee/9/vXcJIWQQe2//f99//3//f99//3//f/9//3/fe/9//38JIc45W2v/f/9//3//f/9//3//f/9//3//f/9//3//f/9//3//f/9//3//f/9//3//f/9//3//f/9//3//f/9//3//f/9//3//f/9//3//f/9//3//f/9//3//f/9//3/ee/9//38QQqUUW2/vPf9//3//f/9//3//f/9//3//f/9//3//f/9//3//f/9//3//f/9//3//f/9//3//f/9//3//f/9//3//f/9//3//f/9//3//f/9//3//f/9//3//f/9//3//f/9//3//f/9//3//f/9//3//f/9//3//f/9//3//f/9//3//f/9//3//f/9//3//f/9//3//f/9//3//f/9//3//f/9//3//f/9//3//fwAA/3//f/9//3//f/9//3//f/9//3//f/9//3//f/9//3//f/9//3//f/9//3//f/9//3//f/9//3//f/9//3//f/9//3//f/9//3//f/9//3//f/9//3//f/9//3//f/9//3//f/9//3//f/9//3//f/9//3//f/9//3//f/9//3//f/9//3//f/9//3//f/9//3//f/9//3//f/9//3//f/9//3//f/9//3//f/9//3//f/9//3//f/9//3//f/9//3+9d/9//3//f/9/+F4AAM8933//f713/3//f/9/33//f/9//3++d/9/GGMJIf9//3//f/9//3//f/9//3//f/9//3//f/9//3//f/9//3//f/9//3//f/9//3//f/9//3//f/9//3//f/9//3//f/9//3//f/9//3//f/9//3//f/9//3//f/9//3//f9ZapRTvPTJK/3//f/9//3//f/9//3//f/9//3//f/9//3//f/9//3//f/9//3//f/9//3//f/9//3//f/9//3//f/9//3//f/9//3//f/9//3//f/9//3//f/9//3//f/9//3//f/9//3//f/9//3//f/9//3//f/9//3//f/9//3//f/9//3//f/9//3//f/9//3//f/9//3//f/9//3//f/9//3//f/9//3//f/9/AAD/f/9//3//f/9//3//f/9//3//f/9//3//f/9//3//f/9//3//f/9//3//f/9//3//f/9//3//f/9//3//f/9//3//f/9//3//f/9//3//f/9//3//f/9//3//f/9//3//f/9//3//f/9//3//f/9//3//f/9//3//f/9//3//f/9//3//f/9//3//f/9//3//f/9//3//f/9//3//f/9//3//f/9//3//f/9//3//f/9//3//f/9//3//f/9//3//f/9//3//f3tv/3//f513ay0hBIwx/3//f513/3//f997/3//f/9//3/ee1NKCCFba/9//3//f/9//3//f/9//3//f/9//3//f/9//3//f/9//3//f/9//3//f/9//3//f/9//3//f/9//3//f/9//3//f/9//3//f/9//3//f/9//3//f/9//3//f/9/vXdKKQghtVb/f/9//3//f/9//3//f/9//3//f/9//3//f/9//3//f/9//3//f/9//3//f/9//3//f/9//3//f/9//3//f/9//3//f/9//3//f/9//3//f/9//3//f/9//3//f/9//3//f/9//3//f/9//3//f/9//3//f/9//3//f/9//3//f/9//3//f/9//3//f/9//3//f/9//3//f/9//3//f/9//3//f/9//38AAP9//3//f/9//3//f/9//3//f/9//3//f/9//3//f/9//3//f/9//3//f/9//3//f/9//3//f/9//3//f/9//3//f/9//3//f/9//3//f/9//3//f/9//3//f/9//3//f/9//3//f/9//3//f/9//3//f/9//3//f/9//3//f/9//3//f/9//3//f/9//3//f/9//3//f/9//3//f/9//3//f/9//3//f/9//3//f/9//3//f/9//3//f/9//3//f/9//3//f/9//3//f/9//3//f5xzjDFCCPBBvXf/f/9//3//f/9/3nvee/9//38YY+893nv/f/9//3//f/9//3//f/9//3//f/9//3//f/9//3//f/9//3//f/9//3//f/9//3//f/9//3//f/9//3//f/9//3//f/9//3//f/9//3//f/9//3//f/9//3//f957lFL/f/9//3//f/9//3//f/9//3//f/9//3//f/9//3//f/9//3//f/9//3//f/9//3//f/9//3//f/9//3//f/9//3//f/9//3//f/9//3//f/9//3//f/9//3//f/9//3//f/9//3//f/9//3//f/9//3//f/9//3//f/9//3//f/9//3//f/9//3//f/9//3//f/9//3//f/9//3//f/9//3//f/9//3//fwAA/3//f/9//3//f/9//3//f/9//3//f/9//3//f/9//3//f/9//3//f/9//3//f/9//3//f/9//3//f/9//3//f/9//3//f/9//3//f/9//3//f/9//3//f/9//3//f/9//3//f/9//3//f/9//3//f/9//3//f/9//3//f/9//3//f/9//3//f/9//3//f/9//3//f/9//3//f/9//3//f/9//3//f/9//3//f/9//3//f/9//3//f/9//3//f/9//3//f/9//3++d997/3//f/9//3//f713rTVjDAkllVbfe/9/3nv/f/9/3nv/f/9/5xx8b/9//3//f/9//3//f/9//3//f/9//3//f/9//3//f/9//3//f/9//3//f/9//3//f/9//3//f/9//3//f/9//3//f/9//3//f/9//3//f/9//3//f/9//3//f/9//3//f/9//3/ee/9//3//f/9//3//f/9//3//f/9//3//f/9//3//f/9//3//f/9//3//f/9//3//f/9//3//f/9//3//f/9//3//f/9//3//f/9//3//f/9//3//f/9//3//f/9//3//f/9//3//f/9//3//f/9//3//f/9//3//f/9//3//f/9//3//f/9//3//f/9//3//f/9//3//f/9//3//f/9//3//f/9/AAD/f/9//3//f/9//3//f/9//3//f/9//3//f/9//3//f/9//3//f/9//3//f/9//3//f/9//3//f/9//3//f/9//3//f/9//3//f/9//3//f/9//3//f/9//3//f/9//3//f/9//3//f/9//3//f/9//3//f/9//3//f/9//3//f/9//3//f/9//3//f/9//3//f/9//3//f/9//3//f/9//3//f/9//3//f/9//3//f/9//3//f/9//3//f/9//3//f957/3//f/9//3//f/9//3//f/9//3//f9971lopJUIIrTUQQntvlFKMMTlnc06tNZ1z/3//f/9//3//f/9//3//f/9//3//f/9//3//f/9//3//f/9//3//f/9//3//f/9//3//f/9//3//f/9//3//f/9//3//f/9//3//f/9//3//f95//3//f/9//3+9e/9/3nv/f/9//3//f/9//3//f/9//3//f/9//3//f/9//3//f/9//3//f/9//3//f/9//3//f/9//3//f/9//3//f/9//3//f/9//3//f/9//3//f/9//3//f/9//3//f/9//3//f/9//3//f/9//3//f/9//3//f/9//3//f/9//3//f/9//3//f/9//3//f/9//3//f/9//3//f/9//3//f/9//3//f/9//38AAP9//3//f/9//3//f/9//3//f/9//3//f/9//3//f/9//3//f/9//3//f/9//3//f/9//3//f/9//3//f/9//3//f/9//3//f/9//3//f/9//3//f/9//3//f/9//3//f/9//3//f/9//3//f/9//3//f/9//3//f/9//3//f/9//3//f/9//3//f/9//3//f/9//3//f/9//3//f/9//3//f/9//3//f/9//3//f/9//3//f/9//3//f/9//3//f99//3//f7573nv/f/9//3//f/9/33//f/9//3/ee/9//3/4XjFGdE6UUlJKpRQIIRhj/3//f/9//3//f/9//3//f/9//3//f/9//3//f/9//3//f/9//3//f/9//3//f/9//3//f/9//3//f/9//3//f/9//3//f/9//3//f/9//3//f/9//3//f/9/3n//f/9//3//f/9//3//f95//3//f/9//3//f/9//3//f/9//3//f/9//3//f/9//3//f/9//3//f/9//3//f/9//3//f/9//3//f/9//3//f/9//3//f/9//3//f/9//3//f/9//3//f/9//3//f/9//3//f/9//3//f/9//3//f/9//3//f/9//3//f/9//3//f/9//3//f/9//3//f/9//3//f/9//3//f/9//3//fwAA/3//f/9//3//f/9//3//f/9//3//f/9//3//f/9//3//f/9//3//f/9//3//f/9//3//f/9//3//f/9//3//f/9//3//f/9//3//f/9//3//f/9//3//f/9//3//f/9//3//f/9//3//f/9//3//f/9//3//f/9//3//f/9//3//f/9//3//f/9//3//f/9//3//f/9//3//f/9//3//f/9//3//f/9//3//f/9//3//f/9//3//f/9//3//f/9//3//f/9//3//f/9//3//f/9//3//f/9//3//f/9//3//f/9/33v/f/9//3//f/9//3//f/9//3//f/9//3//f/9//3//f/9//3//f/9//3//f/9//3//f/9//3//f/9//3//f/9//3//f/9//3//f/9//3//f/9//3//f/9//3//f957/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</Object>
  <Object Id="idInvalidSigLnImg">AQAAAGwAAAAAAAAAAAAAAE8BAACfAAAAAAAAAAAAAACEFwAAOwsAACBFTUYAAAEAaOkAANEAAAAFAAAAAAAAAAAAAAAAAAAAgAcAADgEAABYAQAAwgAAAAAAAAAAAAAAAAAAAMA/BQDQ9QIACgAAABAAAAAAAAAAAAAAAEsAAAAQAAAAAAAAAAUAAAAeAAAAGAAAAAAAAAAAAAAAUAEAAKAAAAAnAAAAGAAAAAEAAAAAAAAAAAAAAAAAAAAlAAAADAAAAAEAAABMAAAAZAAAAAAAAAAAAAAATwEAAJ8AAAAAAAAAAAAAAF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IAAAADQBAABWAAAAMAAAACAAAAAFAQAANwAAACEA8AAAAAAAAAAAAAAAgD8AAAAAAAAAAAAAgD8AAAAAAAAAAAAAAAAAAAAAAAAAAAAAAAAAAAAAAAAAACUAAAAMAAAAAAAAgCgAAAAMAAAABAAAACEAAAAIAAAAYgAAAAwAAAABAAAASwAAABAAAAAAAAAABQAAACEAAAAIAAAAHgAAABgAAAAAAAAAAAAAAFABAACg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nv/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nv/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957/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ee/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+9d1prvXf/f/9//3//f/9//3//f/9//3//f/9//3//f/9//3//f/9//3//f/9//3//f/9//3//f/9//3//f/9//3//f/9//3//f/9//3//f/9//3//f/9//3//f/9//3//f/9//3//f/9//3//f/9//3//f/9//3//f/9//3//f/9//3//f/9//3//f/9//3//f/9//3//f/9//3//f/9//3//f/9//3//f/9//3//f/9//3//f/9//3//f/9//3//f/9//3//f/9//3//f/9//3//f/9//3//f/9//3//f/9//3//f/9//3//f/9//3//f/9//3//f/9//3//f/9//3//f/9//3//f/9//3//f/9//3//f/9//3//f/9//3//f/9//3//f/9//3//f/9//3//f/9//3//f/9//3//f/9//3//f/9//3//f/9//3//f/9//3//f/9//3//f/9//3//f/9//3//f/9//3//f/9//3//f/9//3//f/9//3//f/9//3//f/9//3//f/9//3//f/9//3//f/9/AAD/f/9//3//f/9//3//f/9//3//f/9//3//f/9//3//f/9//3//f/9//3//f/9//3//f/9//3//f/9//3//f/9//3//f/9//3//f/9//3//f/9//3//f/9//3//f/9//3//fzFGCCGtNVpr/3//f/9//3//f/9//3//f/9//3//f/9//3//f/9//3//f/9//3//f/9//3//f/9//3//f/9//3//f/9//3//f/9//3//f/9//3//f/9//3//f/9//3//f/9//3//f/9//3//f/9//3//f/9//3//f/9//3/ee/9//3//f/9//3//f/9//3//f/9//3//f/9//3//f/9//3//f/9//3//f/9//3//f/9//3//f/9//3//f/9//3//f/9//3//f/9//3//f/9//3//f/9//3//f/9//3//f/9//3//f/9//3//f/9//3//f/9//3//f/9//3//f/9//3//f/9//3//f/9//3//f/9//3//f/9//3//f/9//3//f/9//3//f/9//3//f/9//3//f/9//3//f/9//3//f/9//3//f/9//3//f/9//3//f/9//3//f/9//3//f/9//3//f/9//3//f/9//3//f/9//3//f/9//3//f/9//3//f/9//3//f/9//3//f/9//3//f/9//3//f/9//38AAP9//3//f/9//3//f/9//3//f/9//3//f/9//3//f/9//3//f/9//3//f/9//3//f/9//3//f/9//3//f/9//3//f/9//3//f/9//3//f/9//3//f/9//3//f/9//3//f/9/WmsQQoQQpRR7b/9//3/ee/9//3/ee/9//3//f/9//3//f/9//3//f/9//3//f/9//3//f/9//3//f/9//3//f/9//3//f/9//3+9d1pr/3//f/9//3//f/9//3//f/9//3//f/9//3/ee/9//3//f/9//3//f/9/xxxkEM89zjkpJVNKvXe9dxhjnHP/f/9//3//f/9//3//f/9//3//f/9//3//f99//3//f/9//3//f/9//3//f/9//3//f/9//3//f/9/vnf/f/9//3/ee/9//3//f/9//3//f/9//3//f/9//3//f/9//3//f/9//3//f/9//3//f/9//3//f/9//3//f/9//3//f/9//3//f/9//3//f/9//3//f/9//3//f/9//3//f/9//3//f/9//3//f/9//3//f/9//3//f/9//3//f/9//3//f/9//3//f/9//3//f/9//3//f/9//3//f/9//3//f/9//3//f/9//3//f/9//3//f/9//3//f/9//3//f/9//3//f/9//3//f/9//3//fwAA/3//f/9//3//f/9//3//f/9//3//f/9//3//f/9//3//f/9//3//f/9//3//f/9//3//f/9//3//f/9//3//f/9//3//f/9//3//f/9//3//f/9//3//f/9//3//f/9//3/ee/9/OWdjDM45vXcQQv9/3nv/f/9/3nv/f/9//3//f/9//3//f/9//3//f/9//3//f/9//3//f/9//3//f957/3//f/9//3//f3tv5xycc/9//3/ee/9/3nv/f/9//3/ff/9//3//f/9/3nv/f957/3//f957/386a4UQhRQRRv9//39TTlJKjDGlFKUUpRStNfdeOmu9d/9//3//f/9//3//f/9//3//f/9/3nv/f/9//3//f/9//3//f/9//3//f/9//3//f/9//3//f/9//3//e/97/3//f/9//3//f/9//3//f/9//3//f/9//3//f/9//3//f/9//3//f/9//3//f/9//3//f/9//3//f/9//3//f/9//3//f/9//3//f/9//3//f/9//3//f/9//3//f/9//3//f/9//3//f/9//3//f/9//3//f/9//3//f/9//3//f/9//3//f/9//3//f/9//3//f/9//3//f/9//3//f/9//3//f/9//3//f/9//3//f/9//3//f/9//3//f/9//3//f/9/AAD/f/9//3//f/9//3//f/9//3//f/9//3//f/9//3//f/9//3//f/9//3//f/9//3//f/9//3//f/9//3//f/9//3//f/9//3//f/9//3//f/9//3//f/9//3//f/9//3/ee/9//3//f713MUalFM45lFL/f713/3//f/9//3//f/9//3//f/9//3//f/9//3//f/9//3//f/9//3//f/9//3//f957/3/ee/9/3nulFIwxnHP/f957/3//f/9/nHP/f/9//3//f/9//3//f/9//3//f713/3//f/9//38ZZwghIggJJTpr3nv/f/9/3nt7b/dedE5LKSEExhjOOXNOnHf/f/9/33+9d/9//3//f/9//3++e99//3//f/9//3//f/9//3//f997/3u+d/9//3//f/9//3//f/9//3//f/9//3//f/9//3//f/9//3//f/9//3//f/9//3//f/9//3//f/9//3//f/9//3//f/9//3//f/9//3//f/9//3//f/9//3//f/9//3//f/9//3//f/9//3//f/9//3//f/9//3//f/9//3//f/9//3//f/9//3//f/9//3//f/9//3//f/9//3//f/9//3//f/9//3//f/9//3//f/9//3//f/9//3//f/9//3//f/9//3//f/9//3//f/9//38AAP9//3//f/9//3//f/9//3//f/9//3//f/9//3//f/9//3//f/9//3//f/9//3//f/9//3//f/9//3//f/9//3//f/9//3//f/9//3//f/9//3//f/9//3//f/9//3//f/9//3/ee/9//3//f/9/zjmlFNZa/3//f957/3+9d/9//3//f/9//3//f/9//3//f/9//3//f/9//3//f/9//3//f/9//3//f/9//3//f5RSAAClFDln/3/ee/9//3//f957/3//f/9//397bxFGtVb/f/9//3+9d/9//3//f/9//3+dd1NKCCFjDM89W2v/f/9/vXf/f/9//3++e/deEELoIOcgphhsMZVWWm//f95//3//f/9//3//f/9//3/ef/9//3/ee957/3//f/9//3//f/9//3//f/9//3//f997/3//f/9//3//f/9//3//f/9//3//f/9//3//f/9//3//f/9//3//f/9//3//f/9//3//f/9//3//f/9//3//f/9//3//f/9//3//f/9//3//f/9//3//f/9//3//f/9//3//f/9//3//f/9//3//f/9//3//f/9//3//f/9//3//f/9//3//f/9//3//f/9//3//f/9//3//f/9//3//f/9//3//f/9//3//f/9//3//f/9//3//f/9//3//fwAA/3//f/9//3//f/9//3//f/9//3//f/9//3//f/9//3//f/9//3//f/9//3//f/9//3//f/9//3//f/9//3//f/9//3//f/9//3//f/9//3//f/9//3//f/9//3//f/9//3/ee/9//3//f/9//3//f713EELGGFpr/3//f/9//3//f/9//3//f/9//3//f/9//3//f/9//3//f/9//3//f/9/3nv/f/9/3nv/f/9/vXeEEP9/SimMMTlnnHP/f/9//3//f99//3//f0op1lprLSopc07/f/9//3//f/9//3+9d/9//3//f5xzU0qlFKUUrTXee/9/vnv/f/9/vXf/f/9/339ab1tvUk7nIKYcCCVrMVNOWm/ef95//3//f/9/33//f/9//3//f/9/3n//f/9//3//f/9//3//f/9//3//f/9//3//f/9//3//f/9//3//f/9//3//f/9//3//f/9//3//f/9//3//f/9//3//f/9//3//f/9//3//f/9//3//f/9//3//f/9//3//f/9//3//f/9//3//f/9//3//f/9//3//f/9//3//f/9//3//f/9//3//f/9//3//f/9//3//f/9//3//f/9//3//f/9//3//f/9//3//f/9//3//f/9//3//f/9//3//f/9//3//f/9//3//f/9/AAD/f/9//3//f/9//3//f/9//3//f/9//3//f/9//3//f/9//3//f/9//3//f/9//3//f/9//3//f/9//3//f/9//3//f/9//3//f/9//3//f/9//3//f/9//3//f/9//3/ee/9//3//f/9/nHP/f/9//3//f3tvay0IIVpr/3//f/9//3//f/9//3//f/9//3//f/9//3//f/9//3//f/9//3//f/9/3nv/f/9/3nv/f0IInHP/f3tvzjmMMbVW/3//f/9//3/ee/9/xhh7b/9/33/vPUop/3//f/9//3//f/9/vXd8b/dezjnPORhj3nsYY4QQQgiNNbZavXf/f/9//3//f/9//3//f99/3n98czlrdFJrMWMQQxAJKTJO12Kcc957/3//f/9/3nv/f/9//3//f/9/33//f/9//3//f/9//3//f/9//3//f/9//3//f/9//3//f/9//3//f/9//3//f/9//3//f/9//3//f/9//3//f/9//3//f/9//3//f/9//3//f/9//3//f/9//3//f/9//3//f/9//3//f/9//3//f/9//3//f/9//3//f/9//3//f/9//3//f/9//3//f/9//3//f/9//3//f/9//3//f/9//3//f/9//3//f/9//3//f/9//3//f/9//3//f/9//3//f/9//38AAP9//3//f/9//3//f/9//3//f/9//3//f/9//3//f/9//3//f/9//3//f/9//3//f/9//3//f/9//3//f/9//3//f/9//3//f/9//3//f/9//3//f/9//3//f/9//3//f/9//3//f713/3//f/9//3//f/9/vXf/fzlnKSVrLd57nHP/f/9//3/ee/9//3//f/9//3//f/9//3//f/9//3//f/9//3/ee/9//3//f/9/5xyUUv9//3/ee713UkqlFEope2//f957/398byII/3+dc/9/915LLa45/3++d/9/vncySiop7z0YY9derjXGGI0xW2v/f5VWKiXHHEoptlqcd/9//3/ef75//3//f/9//3//f/9//3/ef3tzU1JsNQglxxwJJa45116dd/9/33//f/9/33//f/9//3/ff/9//3//f/9//3//f/9//3//f/9//3//f/9//3//f/9//3//f/9//3//f/9//3//f/9//3//f/9//3//f/9//3//f/9//3//f/9//3//f/9//3//f/9//3//f/9//3//f/9//3//f/9//3//f/9//3//f/9//3//f/9//3//f/9//3//f/9//3//f/9//3//f/9//3//f/9//3//f/9//3//f/9//3//f/9//3//f/9//3//f/9//3//f/9//3//fwAA/3//f/9//3//f/9//3//f/9//3//f/9//3//f/9//3//f/9//3//f/9//3//f/9//3//f/9//3//f/9//3//f/9//3//f/9//3//f/9//3//f/9//3//f/9//3//f/9//3+9d/9//3//f/9//3/ee/9//3//f/9//3//f1JKQggxRjln/3//f/9//3//f/9//3//f/9//3//f/9//3//f/9//3//f/9//3/ee/9//38QQhBC/3//f/9/3nv/f/9/OmeuOWQQSy21Vr13W2/HHHtv3nv/f/9/lVbnHO89vXcJJRFCnXf/f/9/33//f/9/e28pJfBB3nv/f/9/116EFK05phwpKTJOfHf/f95//3//f/9//3/ff/9//3//f/9//398czlrEUZLLaUY6CCmHCkpEUZ7c513c1JLLTJK33//f/9//3//f/9//3//f/9//3//f/9//3//f/9//3//f/9//3//f/9//3//f/9//3//f/9//3//f/9//3//f/9//3//f/9//3//f/9//3//f/9//3//f/9//3//f/9//3//f/9//3//f/9//3//f/9//3//f/9//3//f/9//3//f/9//3//f/9//3//f/9//3//f/9//3//f/9//3//f/9//3//f/9//3//f/9//3//f/9//3//f/9//3//f/9/AAD/f/9//3//f/9//3//f/9//3//f/9//3//f/9//3//f/9//3//f/9//3//f/9//3//f/9//3//f/9//3//f/9//3//f/9//3//f/9//3//f/9//3//f/9//3//f/9//3//f/9//3//f/9//3//f/9//3//f/9//3//f/9//3//f+89pRTOOf9//3/ee/9//3//f/9//3//f/9//3/ee/9//3//f/9//3//f/9//3//f3tvYwz/f/9//3//f/9//3/ff/9//385Z845CSVKKe89xxitNb57/3//f/9/lFLnHBBC3nv/f/9//3//f/9//3/ee/9/lFIIIXxz3nutNc895yDXYgEI70FDEEMQU1IYZ95/92KMNbZe/3/ff/9//3/ff/9/nHf/f/9//3//f95/Om+tOWw1IgyuOegg6CQQRpRWvnvff/9/33//f/9//3/ef/9//3/4YucctVq9e/9//3//f/9//3/ff/9//3//f/9//3//f/9//3/ff/9//3//f/9//3//f/9//3//f/9//3//f/9//3//f/9//3//f/9//3//f/9//3//f/9//3//f/9//3//f/9//3//f/9//3//f/9//3//f/9//3//f/9//3//f/9//3//f/9//3//f/9//3//f/9//3//f/9//3//f/9//3//f/9//38AAP9//3//f/9//3//f/9//3//f/9//3//f/9//3//f/9//3//f/9//3//f/9//3//f/9//3//f/9//3//f/9//3//f/9//3//f/9//3//f/9//3//f/9//3//f/9//3//f/9//3//f/9//3//f/9//3//f/9//3//f/9//3//f/9//3/ee+89YwxzTv9//3//f/9//3//f957/3//f/9//3//f/9//3//f/9//3//f/9/vXeEEP9//3//f/9//3//f/9//3//f/9//3//f3tv1lrvPQAAQgitNTpn/3/ee3tvnHP/f/9//3//f/9//3/ee/9//3//f/9/IgT3Xkop/3/HHP9/CCW2Xp17Om/oJCotKi0BCO9BphxSTv9//3//f/9//3//f/9/fHMRRggl+Gb/f/9//38JJb17W3OVVmwxpRhkEBBCtlrWXr57/3//f/9//3/ef3NSEEKEFPde/3//f/9/33//f/9//3//f/9//3//f/9//3//f/9/3nu+e/9//3//f/9//3//f/9//3//f/9//3//f/9//3//f/9//3//f/9//3//f/9//3//f/9//3//f/9//3//f/9//3//f/9//3//f/9//3//f/9//3//f/9//3//f/9//3//f/9//3//f/9//3//f/9//3//f/9//3//f/9//3//fwAA/3//f/9//3//f/9//3//f/9//3//f/9//3//f/9//3//f/9//3//f/9//3//f/9//3//f/9//3//f/9//3//f/9//3//f/9//3//f/9//3//f/9//3//f/9//3//f/9//3//f/9//3//f/9//3//f/9//3//f/9//3//f/9//3//f/9/3nt7b2st5xwYY/9//3//f/9//3//f/9/3nv/f/9//3//f/9//3//f/9//3//f6UU/3//f/9//3//f/9//3//f/9//3//f/9//3//f/9//385Z0opZAz4Xv9//3//f/9/3nv/f/9//3//f99//3//f/9//3//f8YY917ff4QUnXtjEDpv/3++f517c1JsMa05nXdSTkIMCSkqKUotUk62WltvlFbwQZValVquOd9//3+VWs9B/3//f757/3//f+9BxhzWXhBGhBRjECkpCCWVVlpvtVpSTvhmrTnWXr57/3//f99//3//f/9//3/ff/9/vnv/f99//3//f/9/3nv/f/9//3//f/9//3//f/9//3//f/9//3//f/9//3//f/9//3//f/9//3//f/9//3//f/9//3//f/9//3//f/9//3//f/9//3//f/9//3//f/9//3//f/9//3//f/9//3//f/9//3//f/9//3//f/9//3//f/9//3//f/9/AAD/f/9//3//f/9//3//f/9//3//f/9//3//f/9//3//f/9//3//f/9//3//f/9//3//f/9//3//f/9//3//f/9//3//f/9//3//f/9//3//f/9//3//f/9//3//f/9//3//f/9//3//f/9//3//f/9//3//f/9//3//f/9//3//f/9//3//f3tv/3+UUkIIrTUYY957/3//f/9//3//f957/3//f/9//3//f/9//3//f/9/pRT/f/9//3//f/9//3//f/9//3//f/9/33//f/9//3//f/9//3++d/9//3//f/9//3//f/9//3//f/9//3//f/9//3//f/9/CCEpJf9/xhyEFPhm/3//f/9//3+dd89BKSm9e/9/xhznIFtznHf4YgklZBQhCOcgEUbXYo01fHP/f9deMkr/f3x3/3//f/9//3+uPTJO33//f/di5yA5axFGphzGHHNSrTnGHGsxlVbff/9//3//f/9/W2/4YtdaMkZTTnNOEUIxRiopSy22Wr13/3//f/9//3//f/9//3//f/9//3//f/9//3//f/9//3//f/9//3//f/9//3//f/9//3//f/9//3//f/9//3//f/9//3//f/9//3//f/9//3//f/9//3//f/9//3//f/9//3//f/9//3//f/9//3//f/9//3//f/9//38AAP9//3//f/9//3//f/9//3//f/9//3//f/9//3//f/9//3//f/9//3//f/9//3//f/9//3//f/9//3//f/9//3//f/9//3//f/9//3//f/9//3//f/9//3//f/9//3//f/9//3//f/9//3//f/9//3//f/9//3//f/9//3//f/9/vXf/f/9//3//f/9//39SSiEEc07/f/9/3nv/f/9//3//f/9//3//f/9//3//f/9//3+EEP9//3//f/9//3//f/9//3//f/9//3//f/9//3//f/9//3//f/9//3//f/9//3//f/9//3/ee/9//3//f/9//3++e/9/33/OOTFGhBCNNTFKvXv/f/9/3nv/f/9/GGfHHM49/3//f3tzazH/f99/CCU6a/9/W2/3Xq45pRSFFOccSi0IJfBBU05abzlrnHe+e517Si3/f/9/nHdrMTlr/3+dd6YYEEatOSkpIQjHHGwxxxxsMeggbC0qJVNOdFIZZ/hi33+dc3xz3398c0opGGO9d/9//3//f/9//3//f/9//3//f/9//3//f/9//3//f/9//3//f/9//3//f/9//3//f/9//3//f/9//3//f/9//3//f/9//3//f/9//3//f/9//3//f/9//3//f/9//3//f/9//3//f/9//3//f/9//3//f/9//3//fwAA/3//f/9//3//f/9//3//f/9//3//f/9//3//f/9//3//f/9//3//f/9//3//f/9//3//f/9//3//f/9//3//f/9//3//f/9//3//f/9//3//f/9//3//f/9//3//f/9//3//f/9//3//f/9//3//f/9//3//f/9//3//f/9//3//f957/3/ee957/3/ee/9/3ntrLUIIEEL/f/9/3nv/f/9//3//f/9//3//f/9//3//f4QQ/3//f/9//3//f/9//3//f/9//3/fe957/3//f/9/33v/f997/3/ee/9//3//f/9//3/ff/9//3//f/9//3//f/9/vXf/f601xhgpJe893n//f/9//3//f95//3/vQa01EUatOf9/vXsIJb13MkoZZ/9/vnv/f/9/3nv/fzJKZBDXXltvlVbWWmsxjDFKLQgl5yBCDAglCSXnIIQUKSmEFAkpIQjOPTJOSi10UmwxU05TTrZazzlsMaYYKinwQTJKvne+e997/3//f757jDF7b/9//3//f957/3//f/9//3//f/9//3//f/9//3//f/9//3//f/9//3//f/9//3//f/9//3//f/9//3//f/9//3//f/9//3//f/9//3//f/9//3//f/9//3//f/9//3//f/9//3//f/9//3//f/9//3//f/9//3//f/9/AAD/f/9//3//f/9//3//f/9//3//f/9//3//f/9//3//f/9//3//f/9//3//f/9//3//f/9//3//f/9//3//f/9//3//f/9//3//f/9//3//f/9//3//f/9//3//f/9//3//f/9//3//f/9//3//f/9//3//f/9//3//f/9//3//f957/3/ee/9//3//f/9//3//f/9/GGMpJcYYc069d/9//3//f/9//3//f/9//3//f713pRT/f/9//3//f/9//3//f/9//3//f/9//3/ff7533nv/f/9//3//f/9//3//f/9//3//f/9//3//f753/3/ff/9/nHNzTucc1lqUUugcMUZ7b/9//3+9e/9/3nv/f4w1c07/f0optlr/f/9/CCFSSv9//3//f/9/33//f/9//38IJf9//3//f/9//3/ee95//3//f2sx/3+cd3xzYxAQRv9/fHeFGJRWnXf/f/9/8EFbb/9//3/fe/9/nXdbb3RSrjlLKSoprjXwQddedFLOOb13/3//f/9//3//f/9//3//f/9//3//f/9//3//f/9//3//f/9//3//f/9//3//f/9//3//f/9//3//f/9//3//f/9//3//f/9//3//f/9//3//f/9//3//f/9//3//f/9//3//f/9//3//f/9//3//f/9//3//f/9//38AAP9//3//f/9//3//f/9//3//f/9//3//f/9//3//f/9//3//f/9//3//f/9//3//f/9//3//f/9//3//f/9//3//f/9//3//f/9//3//f/9//3//f/9//3//f/9//3//f/9//3//f/9//3//f/9//3//f/9//3//f/9//3//f/9//3//f/9//3//f/9//3//f/9/3nv/f/9/914IIWstOWf/f/9//3//f/9//3//f/9/vXelFP9//3//f/9//3//f/9//3//f/9//3//f/9//3//f/9/33//f/9//3//f957/3//f/9//3//f1prtVZ7b845dFKMMbVW/3//f/9/xhjvPfBB/3//f/9//3//f/9/Sik5Z/9/vXsqKf9//3//f/9//3//f/9//3//f713/3//fwghW2//f/9//3//f/9//3//f99/rTX/f/9/EEYpKXNS/3//f2MQGGf/f/9//3/OOZRS33//f/9//3//f99//3+dd/9/vXeVVsYYKilsMccctVbWXhln/3//f/9/3nv/f/9//3//f/9//3//f/9//3//f/9//3//f/9//3//f/9//3//f/9//3//f/9//3//f/9//3//f/9//3//f/9//3//f/9//3//f/9//3//f/9//3//f/9//3//f/9//3//f/9//3//f/9//3//fwAA/3//f/9//3//f/9//3//f/9//3//f/9//3//f/9//3//f/9//3//f/9//3//f/9//3//f/9//3//f/9//3//f/9//3//f/9//3//f/9//3//f/9//3//f/9//3//f/9//3//f/9//3//f/9//3//f/9//3//f/9//3//f/9//3//f/9//3//f/9//3//f/9/3nv/f/9/3nv/f/9/lFKEEGst3nv/f/9//3//f/9//3/3Xq01/3//f/9//3//f/9//3//f/9//3//f/9//3//f/9//3//f/9//3//f/9//3//f/9//3//f1JOxhhjDCklKSUqKdZavXf/f957/3+tNTJKAADee957/3//f717/3+FFN9//3//f2wx1lr/f/9//3//f/9//3//f/9//3//fxlnay22Wv9/33//f/9//3//f/9//3+uOfhizjmuOaYYMkr/f/9/Qwycc/9//3//f99/pRQ5Z/9//3//f997/3//f997/3++exBCzz0ZZ/9/vXsZZ/BB6CBjEAghMUY5Z717/3//f/9//3//f/9//3//f/9//3//f957/3//f/9//3//f/9//3//f/9//3//f/9//3//f/9//3//f/9//3//f/9//3//f/9//3//f/9//3//f/9//3//f/9//3//f/9//3//f/9//3//f/9/AAD/f/9//3//f/9//3//f/9//3//f/9//3//f/9//3//f/9//3//f/9//3//f/9//3//f/9//3//f/9//3//f/9//3//f/9//3//f/9//3//f/9//3//f/9//3//f/9//3//f/9//3//f/9//3//f/9//3//f/9//3//f/9//3//f/9//3//f/9//3//f/9//3//f/9//3//f/9//3//f957UkoAADFG/3//f/9/vXf/f5RSMkr/f/9/33v/f/9/33//f/9//3//f/9//3//f/9//3//f/9//3//f/9//3//f/9//3//f/9/3n9aa1tvnHf3XhBCjDGEEOcczjmUUoQUnXeVVsYclFa+e957/3//f6YYnHP/f/9/nHPGHP9//3//f/9//3//f/9//3//f/9/YwwYY5RS3nv/f/9//3/ee/9//3//f+gcEEIRRnxzMUoRRv9//39DDL57/3//f/9//3/WWowxvXf/f957/3//f/9//3+UUgghUkr/f/9//3//f95//3//f/9/OmsySkstxhznIIw1lFKdd/9//3/ef/9/3nv/f957/3//f/9//3//f957/3//f/9//3//f/9//3//f/9//3//f997/3//f/9//3//f/9//3//f/9//3//f/9//3//f/9//3//f/9//3//f/9//3//f/9//38AAP9//3//f/9//3//f/9//3//f/9//3//f/9//3//f/9//3//f/9//3//f/9//3//f/9//3//f/9//3//f/9//3//f/9//3//f/9//3//f/9//3//f/9//3//f/9//3//f/9//3//f/9//3//f/9//3//f/9//3//f/9//3//f/9//3//f/9//3//f/9//3//f/9//3//f/9//3/ee/9//3+dd/9/CCFjDPde/3//f757MUZTSt57/3//f/9//3//f/9//3//f/9//3//f/9//3//f/9//3//f/9//3//f/9//3//f/9//3//f/9//3//f/9//3//f/9/fHPWWowxhBTwQWwxzz0ZZwghWmu9d513Qwz/f/9//3//fwglnXf/f/9//3//f/9//3//f/9//39zTmstOWf/f957/3//f/9//3//f1prxhidd/9//39STs49/3+cd4QQ3nv/f/9//3//f/9/CCHvPb13/3+9d1przjkpJVJK/3//f/9//3//f/9//3/ee95//3//f/9//3//f7131lqtNaUUpRiMMXNS917ee957/3//f/9/nHPee/9//3//f/9//3//f/9//3//f/9//3/ee957/3//f/9//3//f/9//3//f/9//3//f/9//3//f/9//3//f/9//3//f/9//3//f/9//3//fwAA/3//f/9//3//f/9//3//f/9//3//f/9//3//f/9//3//f/9//3//f/9//3//f/9//3//f/9//3//f/9//3//f/9//3//f/9//3//f/9//3//f/9//3//f/9//3//f/9//3//f/9//3//f/9//3//f/9//3//f/9//3//f/9//3//f/9//3//f/9//3//f/9//3//f/9//3//f/9//3+9d/9//3//fzpnxxjnHFprvnvwQTFG/3//f/9//3//f/9//3//f/9//3//f/9//3//f/9//3//f/9//3//f/9//3//f/9//3//f/9//3//f957/3//f/9//3//f/9/MUaMMf9/c1KmGDFKSy1kEIQQnXdkEP9//3//f/9/lVaVVv9//3//f/9//3//f/9//3//f/9/9157b957/3//f/9//3//f/9/c04pJf9//3//f3RS8EH/f1pr5xz/f/9//3//f/9//3//f1JKCCEpJWstKSW1Vv9//397b/9//3+cc/9//3//f/9//3//f957/3//f/9/3n//f/9//3//f1prlFYpJUophBBKKVJKnHPee/9//3//f/9/3nvee/9//3//f/9//3//f/9//3//f/9//3//f/9//3//f/9//3//f/9//3//f/9//3//f/9//3//f/9//3//f/9//3//f/9/AAD/f/9//3//f/9//3//f/9//3//f/9//3//f/9//3//f/9//3//f/9//3//f/9//3//f/9//3//f/9//3//f/9//3//f/9//3//f/9//3//f/9//3//f/9//3//f/9//3//f/9//3//f/9//3//f/9//3//f/9//3//f/9//3//f/9//3//f/9//3//f/9//3/ee/9//3//f/9//3//f/9//3+9d/9//3/ee1JKhBARQowxlFL/f/9/3nv/f/9//3//f/9//3//f/9//3//f/9//3//f/9//3//f/9//3//f/9//3//f/9//3//f/9//3+9d/9/vnvee/9//3+NNXNO/39abwkl/3+cc5VWMUbGGOcc/3//f99//38YYyop/3//f/9//3//f/9//3//f/9/nHP/f5xz/3//f/9//3//f/9//3+NMRBC3n+dd/9/U04RRv9/lVZsMf9//3//f/9//3//f/9/vXf/f1prvXf/f/9//3//f/9//3//f/9//3/ee/9//3//f/9//3//f/9//3//f/9//3/ee95//3//f/9//3/ee5RSc04IIaUUpRQQQhhj/3//f/9//3/ee/9//3//f957/3//f/9//3//f/9//3//f/9//3//f/9//3//f/9//3//f/9//3//f/9//3//f/9//3//f/9//38AAP9//3//f/9//3//f/9//3//f/9//3//f/9//3//f/9//3//f/9//3//f/9//3//f/9//3//f/9//3//f/9//3//f/9//3//f/9//3//f/9//3//f/9//3//f/9//3//f/9//3//f/9//3//f/9//3//f/9//3//f/9//3//f/9//3//f/9//3//f/9//3//f/9//3//f/9//3/ee/9//3//f/9//3//f/9//397b0op6CBrLbZa/3//f957/3/ee/9//3//f/9//3//f/9//3//f/9//3//f/9//3//f/9//3//f/9//3//f/9//3//f/9//3//f/9//397b8cce2//f1tvCCH/f/9//3//f5xz5xz/f/9//3//f1pr5yD/f/9//3//f/9//3//f/9//3//f5xz/3//f/9//3//f/9//3//f2stEEL/f/9//3+uPZVW/3/wQRFG/3//f/9//3//f/9//3//f/9/3nv/f/9//3//f/9//3//f957/3//f/9//3//f/9//3//f/9//3//f/9//3//f/9//3//f/9//3//f/9/vXf/f/9//3+cc9ZaSilCCKUU7z33Xt57/3//f/9//3//f997/3//f/9//3//f/9//3//f/9//3//f/9//3//f/9//3//f/9//3//f/9//3//f/9//3//fwAA/3//f/9//3//f/9//3//f/9//3//f/9//3//f/9//3//f/9//3//f/9//3//f/9//3//f/9//3//f/9//3//f/9//3//f/9//3//f/9//3//f/9//3//f/9//3//f/9//3//f/9//3//f/9//3//f/9//3//f/9//3//f/9//3//f/9//3//f/9//3//f/9//3//f957/3//f/9//3//f99//3//f/9//3//f/9//39SSsYYtVZaa/9//3//f/9//3//f/9//3//f/9//3//f/9//3//f/9//3//f/9//3//f/9/33//f/9//3//f/9//3//f/9/vXf/f/9/KSXee/9/nXeFFP9//3+cd957OmumGP9//3//f99//3/nHP9//3//f/9//3//f/9//3//f/9//3//f5xz/3//f/9//3+9d/9/EEKNMf9//3++e/BB117/f0ot11ree/9//3v/f957/3//f957/3//f713/3//f/9/3nv/f/9//3//f/9/3nv/f/9//3//f/9//3//f/9//3//f/9//3//f/9/3n//f/9//3//f713/3/ee/9//3//f5xzGGMxRkoppRSEEDFGWmv/f/9//3//f/9//3//f/9//3//f/9//3//f/9//3//f/9//3//f/9//3//f/9//3//f/9//3//f/9/AAD/f/9//3//f/9//3//f/9//3//f/9//3//f/9//3//f/9//3//f/9//3//f/9//3//f/9//3//f/9//3//f/9//3//f/9//3//f/9//3//f/9//3//f/9//3//f/9//3//f/9//3//f/9//3//f/9//3//f/9//3//f/9//3//f/9//3//f/9//3//f/9//3//f/9//3//f/9//3//f/9//3//f/9/33//f/9//3//f957ZAxaa2MMc07/f/9//3//f/9//3//f/9//3//f/9//3//f/9//3//f/9//3//f/9//3//f/9//3//f/9/33//f957/3//f/9/GGOEEP9//39aa4w133//f/9//39TTmwx3nv/f757/3//f6YY/3//f/9//3//f/9//3//f/9//3//f/9//3//f/9//3//f/9//3s5Z1JK/3//f/9/jDUZZ99/CSVaa/9//3//f/9//3/ee/9//3//f/9//3//f/9/3nv/f/9//3//f/9/3nv/f/9//3//f/9//3//f/9//3//f/9//3//f/9//3//f/9//3//f/9//3//f/9//3//f/9//3//f/9//3+9d/deMUbHGKYUMUa9d/9//3//f/9//3//f/9//3//f/9//3//f/9//3//f/9//3//f/9//3//f/9//3//f/9//38AAP9//3//f/9//3//f/9//3//f/9//3//f/9//3//f/9//3//f/9//3//f/9//3//f/9//3//f/9//3//f/9//3//f/9//3//f/9//3//f/9//3//f/9//3//f/9//3//f/9//3//f/9//3//f/9//3//f/9//3//f/9//3//f/9//3//f/9//3//f/9//3//f/9//3//f/9//3//f/9//3//f/9//3//f/9//3//f/9/vnsAAN57vXetNeccGWf/f/9/3nv/f/9//3//f/9//3//f/9/3nv/f/9//3//f/9//3//f/9//3//f/9//3//f/9//3//f/9/339STo01/3/fexlj5xz/f/9//3//f/BBrjX/f/9//3//f/9/5xz/f/9//3//f/9//3//f/9//3//f/9//3//f/9//3//f/9//3//f/9//3//f/9//3+NNRln3n9kEP9//3//f/9//3//f/9//3//f/9//3//f/9//3//f/9//3//f/9//3//f/9//3//f/9//3//f/9//3//f/9//3//f/9//3//f/9//3//f/9//3//f/9//3//f/9//3//f/9//3//f/9//3//f753GGOMMYQQzzmdc/9//3//f/9/33v/f/9//3//f/9//3//f/9//3//f/9//3//f/9//3//f/9//3//fwAA/3//f/9//3//f/9//3//f/9//3//f/9//3//f/9//3//f/9//3//f/9//3//f/9//3//f/9//3//f/9//3//f/9//3//f/9//3//f/9//3//f/9//3//f/9//3//f/9//3//f/9//3//f/9//3//f/9//3//f/9//3//f/9//3//f/9//3//f/9//3//f/9//3//f/9//3//f/9//3//f/9//3//f/9//3//f/9//3//f2QQGWP/f/9/1loIIWwt/3//f/9//3//f713/3/ee/9//3//f/9//3//f/9//3//f/9//3//f/9//3//f/9//3//f/9//3//f+89MUr/f/9/lFLPOf9//3//f/9/7z1zTv9//3//f/9/nXPnHN57/3//f/9//3//f/9//3//f/9//3//f/9//3//f/9//3//f/9//3//f/9//3//f605lVa2WqYY3nv/f/9//3//f/9//3//f/9//3//f/9//3//f/9//3//f/9//3//f/9//3//f/9//3//f/9//3//f/9//3//f/9//3//f/9//3//f/9//3//f/9//3//f/9//3//f/9//3//f/9//3//f/9//3/fe/9//3/vPaUU7z29d/9//3//f957/3/fe/9//3//f/9//3//f/9//3//f/9//3//f/9//3//f/9/AAD/f/9//3//f/9//3//f/9//3//f/9//3//f/9//3//f/9//3//f/9//3//f/9//3//f/9//3//f/9//3//f/9//3//f/9//3//f/9//3//f/9//3//f/9//3//f/9//3//f/9//3//f/9//3//f/9//3//f/9//3//f/9//3//f/9//3//f/9//3//f/9//3//f/9//3//f/9//3//f/9//3//f/9//3//f/9//3//f/9/rjnvPf9/3nv/f997jTHGGFJK/3//f/9//3/ee/9//3//f9573nvee/9//3//f/9//3//f/9//3//f/9//3//f/9//3//f/9/KSXWXv9//3/OOdZa/3//f/9//3/OObZW/3/fe/9//3+cc8cY/3//f/9//3//f/9//3//f/9//3//f/9//3//f/9//3//f/9//3//f/9//3//f/9/zz3XXnNSzj3/f/9//3//f/9//3//f/9//3//f/9//3//f/9//3//f/9//3//f/9//3//f/9//3//f/9//3//f/9//3//f/9//3//f/9//3//f/9//3//f/9//3//f/9//3//f/9//3//f/9//3//f/9//3//f/9//3++d/9/W2uMMYQQc058b997/3//f/9/33v/f/9//3//f/9//3//f/9//3//f/9//3//f/9//38AAP9//3//f/9//3//f/9//3//f/9//3//f/9//3//f/9//3//f/9//3//f/9//3//f/9//3//f/9//3//f/9//3//f/9//3//f/9//3//f/9//3//f/9//3//f/9//3//f/9//3//f/9//3//f/9//3//f/9//3//f/9//3//f/9//3//f/9//3//f/9//3//f/9//3//f/9//3//f/9//3//f/9//3//f/9//3//f/9//3/3Xikl/3/ee/9//3/ff5xzSikIIXtv/3/ee/9/3nv/f/9//3//f/9//3//f/9//3//f/9//3//f/9//3//f/9//3//f/9//39jDJxz/3//fwghvXffe/9//3//f6011lr/f/9//3//f1prjTH/f/9//3//f/9//3//f/9//3//f/9//3//f/9//3//f/9//3//f/9//3//f/9//38xSlNOazGVVv9//3//f/9//3//f/9//3//f/9//3//f/9//3//f/9//3//f/9//3//f/9//3//f/9//3//f/9//3//f/9//3//f/9//3//f/9//3//f/9//3//f/9//3//f/9//3//f/9//3//f/9//3//f957/3//f/9//3//f/9/GGPnHAkhW2v/f957/3//f/9//3//f/9//3//f/9//3//f/9//3//f/9//3//fwAA/3//f/9//3//f/9//3//f/9//3//f/9//3//f/9//3//f/9//3//f/9//3//f/9//3//f/9//3//f/9//3//f/9//3//f/9//3//f/9//3//f/9//3//f/9//3//f/9//3//f/9//3//f/9//3//f/9//3//f/9//3//f/9//3//f/9//3//f/9//3//f/9//3//f/9//3//f/9//3//f/9//3//f/9//3//f/9//3//f/9/Igicc/9/nXf/f/9//3//f5RSSinWWv9/vXf/f957/3//f/9//3//f/9//3//f/9//3//f/9//3//f/9//3//f/9//3//fwAAvnv/f9975xz/f997/3//f/9/7z1zTv9//3//f/9/7z3WWv9//3//f/9//3//f/9//3//f/9//3//f/9//3//f/9//3//f/9//3//f/9//3//f7VajDXnIBln/3/fe/9//3//f/9//3//f/9//3//f/9//3//f/9//3//f/9//3//f/9//3//f/9//3//f/9//3//f/9//3//f/9//3//f/9//3//f/9//3//f/9//3//f/9//3//f/9//3//f/9//3//f713/3//f997/3//f713/3//f/9/EEIhBJRS/3+cc/9//3//f/9//3//f/9//3//f/9//3//f/9//3//f/9/AAD/f/9//3//f/9//3//f/9//3//f/9//3//f/9//3//f/9//3//f/9//3//f/9//3//f/9//3//f/9//3//f/9//3//f/9//3//f/9//3//f/9//3//f/9//3//f/9//3//f/9//3//f/9//3//f/9//3//f/9//3//f/9//3//f/9//3//f/9//3//f/9//3//f/9//3//f/9//3//f/9//3//f/9//3//f/9//3//f/9/nXOVUsYY33//f/9/33//f957/3+9dyklKSX/f/9//3//f/9/3nv/f/9//3//f/9//3//f/9//3//f/9//3//f/9//3//f/9/AADee/9/WmtrLf9//3//f/9//39SSnNO/3//f/9//3/GGP9//3//f/9//3//f/9//3//f/9//3//f/9//3//f/9//3//f/9//3//f/9//3//f/9/OWtsMUst/3//f/9//3//f/9//3//f/9//3//f/9//3//f/9//3//f/9//3//f/9//3//f/9//3//f/9//3//f/9//3//f/9//3//f/9//3//f/9//3//f/9//3//f/9//3//f/9//3//f/9//3//f/9//3+9d957/3//f/9//3/fe997/3//f8cY7z17b/9//3//f/9//3//f/9//3//f/9//3//f/9//3//f/9//38AAP9//3//f/9//3//f/9//3//f/9//3//f/9//3//f/9//3//f/9//3//f/9//3//f/9//3//f/9//3//f/9//3//f/9//3//f/9//3//f/9//3//f/9//3//f/9//3//f/9//3//f/9//3//f/9//3//f/9//3//f/9//3//f/9//3//f/9//3//f/9//3//f/9//3//f/9//3//f/9//3//f/9//3//f/9//3//f/9/3nv/f713Qwz/f/9/vnv/f/9//3//f/9//39zTsYYzjm9d/9//3/ee/9//3//f/9//3//f/9//3//f/9//3//f/9//3//f/9/3ntjEJx3/38QQnNO/3//f/9//3//f7VW8D3/f997/39zTs45/3//f/9//3//f/9//3//f/9//3//f/9//3//f/9//3//f/9//3//f/9//3//f/9//3+de6UYbDHff/9//3//f/9//3//f/9//3//f/9//3//f/9//3//f/9//3//f/9//3//f/9//3//f/9//3//f/9//3//f/9//3//f/9//3//f/9//3//f/9//3//f/9//3//f/9//3//f/9//3//f/9//3/ee/9//3//f/9//3//f/9//3//f957OWeUUv9/3nv/f/9//3//f/9//3//f/9//3//f/9//3//f/9//3//fwAA/3//f/9//3//f/9//3//f/9//3//f/9//3//f/9//3//f/9//3//f/9//3//f/9//3//f/9//3//f/9//3//f/9//3//f/9//3//f/9//3//f/9//3//f/9//3//f/9//3//f/9//3//f/9//3//f/9//3//f/9//3//f/9//3//f/9//3//f/9//3//f/9//3//f/9//3//f/9//3//f/9//3//f/9//3//f/9//3//f/9//3/wQa41/3//f/9//3//f/9//3//f/9/e29rLeccOWf/f/9//3//f/9//3//f/9//3//f/9//3//f/9//3//f/9//3//f8YcnHP/fyolGGP/f/9//3//f/9/1lqtNf9//3//f6UUvXPee/9//3//f/9//3//f/9//3//f/9//3//f/9//3//f/9//3//f/9//3//f/9//3//f/9/pRTPPf9//3//f/9//3//f/9//3//f/9//3//f/9//3//f/9//3//f/9//3//f/9//3//f/9//3//f/9//3//f/9//3//f/9//3//f/9//3//f/9//3//f/9//3//f/9//3//f/9//3//f/9//3//f/9//3//f/9//3//f/9//3//f997/3//f997/3//f/9//3//f/9//3//f/9//3//f/9//3//f/9//3//f/9/AAD/f/9//3//f/9//3//f/9//3//f/9//3//f/9//3//f/9//3//f/9//3//f/9//3//f/9//3//f/9//3//f/9//3//f/9//3//f/9//3//f/9//3//f/9//3//f/9//3//f/9//3//f/9//3//f/9//3//f/9//3//f/9//3//f/9//3//f/9//3//f/9//3//f/9//3//f/9//3//f/9//3//f/9//3//f/9//3//f/9//3//f/9/Ywy1Vr13/3//f/9//3//f/9//3//f/9/11pKKc4533v/f/9//3//f/9//3//f957/3/fe/9//3//f/9/3nv/f/9/hBDfe957hBD/f/9/3nv/f/9//3//f2MM1lr/f1prSin/f/9//3//f/9//3//f/9//3//f/9//3//f/9//3//f/9//3//f/9//3//f/9//3//f/9//3/GGHNO/3+9d/9//3//f/9//3//f/9//3//f/9//3//f/9//3//f/9//3//f/9//3//f/9//3//f/9//3//f/9//3//f/9//3//f/9//3//f/9//3//f/9//3//f/9//3//f/9//3//f/9//3//f/9//3//f/9//3//f/9//3//f/9//3//f/9//3//f/9//3//f/9//3//f/9//3//f/9//3//f/9//3//f/9//38AAP9//3//f/9//3//f/9//3//f/9//3//f/9//3//f/9//3//f/9//3//f/9//3//f/9//3//f/9//3//f/9//3//f/9//3//f/9//3//f/9//3//f/9//3//f/9//3//f/9//3//f/9//3//f/9//3//f/9//3//f/9//3//f/9//3//f/9//3//f/9//3//f/9//3//f/9//3//f/9//3//f/9//3//f/9//3//f/9//3/ee/9/3nu9dwAAWmv/f/9//3//f/9//3/ee/9//3//f99/EEIJJfhi/3//f/9//3//f957/3/ee/9//3//f/9//3//f/9//39CCBBCtVbvPf9//3//f/9/3nv/f/9/rTVCCFprCCHWWv9//3//f/9//3//f/9//3//f/9//3//f/9//3//f/9//3//f/9//3//f/9//3//f/9//3//f+cclFL/f/9//3//f/9//3//f/9//3//f/9//3//f/9//3//f/9//3//f/9//3//f/9//3//f/9//3//f/9//3//f/9//3//f/9//3//f/9//3//f/9//3//f/9//3//f/9//3//f/9//3//f/9//3//f/9//3//f/9//3//f/9//3//f/9//3//f/9//3//f/9//3//f/9//3//f/9//3//f/9//3//f/9//3//fwAA/3//f/9//3//f/9//3//f/9//3//f/9//3//f/9//3//f/9//3//f/9//3//f/9//3//f/9//3//f/9//3//f/9//3//f/9//3//f/9//3//f/9//3//f/9//3//f/9//3//f/9//3//f/9//3//f/9//3//f/9//3//f/9//3//f/9//3//f/9//3//f/9//3//f/9//3//f/9//3//f/9//3//f/9//3//f/9//3//f713/3/ee/9/GGMhBDlnvXf/f/9//3//f/9//3//f/9/3nv/f/hiCCExRv9//3++d/9//3+9d/9//3/ee/9/3nv/f/9//3//f4UQphTvPVpr/3//f/9//3//f/9//3//fyklAACUUv9//3/ee957/3//f/9//3//f/9//3//f/9//3//f/9//3//f/9//3//f/9//3//f/9//3//f/9/xhhSSr57/3//f/9//3//f/9//3//f/9//3//f/9//3//f/9//3//f/9//3//f/9//3//f/9//3//f/9//3//f/9//3//f/9//3//f/9//3//f/9//3//f/9//3//f/9//3//f/9//3//f/9//3//f/9//3//f/9//3//f/9//3//f/9//3//f/9//3//f/9//3//f/9//3//f/9//3//f/9//3//f/9//3//f/9/AAD/f/9//3//f/9//3//f/9//3//f/9//3//f/9//3//f/9//3//f/9//3//f/9//3//f/9//3//f/9//3//f/9//3//f/9//3//f/9//3//f/9//3//f/9//3//f/9//3//f/9//3//f/9//3//f/9//3//f/9//3//f/9//3//f/9//3//f/9//3//f/9//3//f/9//3//f/9//3//f/9//3//f/9//3//f/9//3//f/9/3nv/f957/3/ee/depRR7b/9//3/ee/9//3++d997vnv/f/9//3//f2wtxxicc/9//3//f/9//3//f713/3//f957/3//f/9/QgiMMccY/3//f/9//3//f/9//3//f/9//3/ee/9/vXf/f/9//3//f/9//3//f/9//3//f/9//3//f/9//3//f/9//3//f/9//3//f/9//3//f/9/e2/nHK01nHf/f/9//3//f/9//3//f/9//3//f/9//3//f/9//3//f/9//3//f/9//3//f/9//3//f/9//3//f/9//3//f/9//3//f/9//3//f/9//3//f/9//3//f/9//3//f/9//3//f/9//3//f/9//3//f/9//3//f/9//3//f/9//3//f/9//3//f/9//3//f/9//3//f/9//3//f/9//3//f/9//3//f/9//38AAP9//3//f/9//3//f/9//3//f/9//3//f/9//3//f/9//3//f/9//3//f/9//3//f/9//3//f/9//3//f/9//3//f/9//3//f/9//3//f/9//3//f/9//3//f/9//3//f/9//3//f/9//3//f/9//3//f/9//3//f/9//3//f/9//3//f/9//3//f/9//3//f/9//3//f/9//3//f/9//3//f/9//3//f/9//3//f/9/3nv/f957/3//f/9//39zTmMM9158b/9//3//f/9//3//f/9//3//f95733sYY601rjX/f/9//3//f/9//3//f/9//3//f997vXf/f0MIOmf/f/9//3//f/9//3//f/9//3+9d/9//3//f/9/vXf/f/9//3//f/9//3//f/9//3//f/9//3//f/9//3//f/9//3//f/9//3//f/9//3/3Xkopay17b/9//3//f/9//3//f/9//3//f/9//3//f/9//3//f/9//3//f/9//3//f/9//3//f/9//3//f/9//3//f/9//3//f/9//3//f/9//3//f/9//3//f/9//3//f/9//3//f/9//3//f/9//3//f/9//3//f/9//3//f/9//3//f/9//3//f/9//3//f/9//3//f/9//3//f/9//3//f/9//3//f/9//3//fwAA/3//f/9//3//f/9//3//f/9//3//f/9//3//f/9//3//f/9//3//f/9//3//f/9//3//f/9//3//f/9//3//f/9//3//f/9//3//f/9//3//f/9//3//f/9//3//f/9//3//f/9//3//f/9//3//f/9//3//f/9//3//f/9//3//f/9//3//f/9//3//f/9//3//f/9//3//f/9//3//f/9//3//f/9//3//f/9//3//f957/3//f957nHP/f/9/OmciCDJG/3//f/9/nHP/f/9//3//f/9//3//f/9//38yRucc/3//f/9//3//f/9//3/ee/9//3//f/9/vXf/f/9//3//f/9//3//f/9//3//f/9/vXf/f/9//3//f/9//3//f/9//3//f/9//3//f/9//3//f/9//3//f/9//3//f/9//3//f/9//3//f3NOMUauOTln/3//f/9//3//f/9//3//f/9//3//f/9//3//f/9//3//f/9//3//f/9//3//f/9//3//f/9//3//f/9//3//f/9//3//f/9//3//f/9//3//f/9//3//f/9//3//f/9//3//f/9//3//f/9//3//f/9//3//f/9//3//f/9//3//f/9//3//f/9//3//f/9//3//f/9//3//f/9//3//f/9//3//f/9/AAD/f/9//3//f/9//3//f/9//3//f/9//3//f/9//3//f/9//3//f/9//3//f/9//3//f/9//3//f/9//3//f/9//3//f/9//3//f/9//3//f/9//3//f/9//3//f/9//3//f/9//3//f/9//3//f/9//3//f/9//3//f/9//3//f/9//3//f/9//3//f/9//3//f/9//3//f/9//3//f/9//3//f/9//3//f/9//3//f/9//3//f/9//3//f5xz/3//f957xxjnHBhj/3//f/9//3//f/9//3/ee99//3//f/9/UkoJIdZa/3+9d/9//3//f/9//3//f/9//3//f/9//3//f/9//3//f/9//3//f/9//3//f/9//3/ee/9//3//f/9//3//f/9//3//f/9//3//f/9//3//f/9//3//f/9//3/ff/9//3//f/9/UkpzTlJKMUb/f/9//3//f/9//3//f/9//3//f/9//3//f/9//3//f/9//3//f/9//3//f/9//3//f/9//3//f/9//3//f/9//3//f/9//3//f/9//3//f/9//3//f/9//3//f/9//3//f/9//3//f/9//3//f/9//3//f/9//3//f/9//3//f/9//3//f/9//3//f/9//3//f/9//3//f/9//3//f/9//3//f/9//38AAP9//3//f/9//3//f/9//3//f/9//3//f/9//3//f/9//3//f/9//3//f/9//3//f/9//3//f/9//3//f/9//3//f/9//3//f/9//3//f/9//3//f/9//3//f/9//3//f/9//3//f/9//3//f/9//3//f/9//3//f/9//3//f/9//3//f/9//3//f/9//3//f/9//3//f/9//3//f/9//3//f/9//3//f/9//3//f/9//3//f/9//3//f/9//3//f/9/3nv/f3NOYwwQQv9//3//f/9//3//f/9//3//f957/3//f/9/hRCUUv9//3//f/9//3//f/9//3//f/9//3//f/9//3//f/9//3//f/9//3//f/9/3nv/f/9//3//f/9//3//f/9//3//f/9//3//f/9//3//f/9//3//f/9//3//f/9//3//f/9//39SSnNOlFJrLf9//3//f/9//3//f/9//3//f/9//3//f/9//3//f/9//3//f/9//3//f/9//3//f/9//3//f/9//3//f/9//3//f/9//3//f/9//3//f/9//3//f/9//3//f/9//3//f/9//3//f/9//3//f/9//3//f/9//3//f/9//3//f/9//3//f/9//3//f/9//3//f/9//3//f/9//3//f/9//3//f/9//3//fwAA/3//f/9//3//f/9//3//f/9//3//f/9//3//f/9//3//f/9//3//f/9//3//f/9//3//f/9//3//f/9//3//f/9//3//f/9//3//f/9//3//f/9//3//f/9//3//f/9//3//f/9//3//f/9//3//f/9//3//f/9//3//f/9//3//f/9//3//f/9//3//f/9//3//f/9//3//f/9//3//f/9//3//f/9//3//f/9//3//f/9//3//f/9//3//f/9//3//f957/3+9dwkhZBB7b/9/33//f/9/33//f/9//3//f997/3//fwkhzjlba/9//3//f/9//3//f/9//3//f/9//3//f/9//3//f/9//3//f/9//3//f/9//3//f/9//3//f/9//3//f/9//3//f/9//3//f/9//3//f/9//3//f/9//3//f957/3//fxBCpRRbb+89/3//f/9//3//f/9//3//f/9//3//f/9//3//f/9//3//f/9//3//f/9//3//f/9//3//f/9//3//f/9//3//f/9//3//f/9//3//f/9//3//f/9//3//f/9//3//f/9//3//f/9//3//f/9//3//f/9//3//f/9//3//f/9//3//f/9//3//f/9//3//f/9//3//f/9//3//f/9//3//f/9//3//f/9/AAD/f/9//3//f/9//3//f/9//3//f/9//3//f/9//3//f/9//3//f/9//3//f/9//3//f/9//3//f/9//3//f/9//3//f/9//3//f/9//3//f/9//3//f/9//3//f/9//3//f/9//3//f/9//3//f/9//3//f/9//3//f/9//3//f/9//3//f/9//3//f/9//3//f/9//3//f/9//3//f/9//3//f/9//3//f/9//3//f/9//3//f/9//3//f/9//3//f713/3//f/9//3/4XgAAzz3ff/9/vXf/f/9//3/ff/9//3//f753/38YYwkh/3//f/9//3//f/9//3//f/9//3//f/9//3//f/9//3//f/9//3//f/9//3//f/9//3//f/9//3//f/9//3//f/9//3//f/9//3//f/9//3//f/9//3//f/9//3//f/9/1lqlFO89Mkr/f/9//3//f/9//3//f/9//3//f/9//3//f/9//3//f/9//3//f/9//3//f/9//3//f/9//3//f/9//3//f/9//3//f/9//3//f/9//3//f/9//3//f/9//3//f/9//3//f/9//3//f/9//3//f/9//3//f/9//3//f/9//3//f/9//3//f/9//3//f/9//3//f/9//3//f/9//3//f/9//3//f/9//38AAP9//3//f/9//3//f/9//3//f/9//3//f/9//3//f/9//3//f/9//3//f/9//3//f/9//3//f/9//3//f/9//3//f/9//3//f/9//3//f/9//3//f/9//3//f/9//3//f/9//3//f/9//3//f/9//3//f/9//3//f/9//3//f/9//3//f/9//3//f/9//3//f/9//3//f/9//3//f/9//3//f/9//3//f/9//3//f/9//3//f/9//3//f/9//3//f/9//3//f/9/e2//f/9/nXdrLSEEjDH/f/9/nXf/f/9/33v/f/9//3//f957U0oIIVtr/3//f/9//3//f/9//3//f/9//3//f/9//3//f/9//3//f/9//3//f/9//3//f/9//3//f/9//3//f/9//3//f/9//3//f/9//3//f/9//3//f/9//3//f/9//3+9d0opCCG1Vv9//3//f/9//3//f/9//3//f/9//3//f/9//3//f/9//3//f/9//3//f/9//3//f/9//3//f/9//3//f/9//3//f/9//3//f/9//3//f/9//3//f/9//3//f/9//3//f/9//3//f/9//3//f/9//3//f/9//3//f/9//3//f/9//3//f/9//3//f/9//3//f/9//3//f/9//3//f/9//3//f/9//3//fwAA/3//f/9//3//f/9//3//f/9//3//f/9//3//f/9//3//f/9//3//f/9//3//f/9//3//f/9//3//f/9//3//f/9//3//f/9//3//f/9//3//f/9//3//f/9//3//f/9//3//f/9//3//f/9//3//f/9//3//f/9//3//f/9//3//f/9//3//f/9//3//f/9//3//f/9//3//f/9//3//f/9//3//f/9//3//f/9//3//f/9//3//f/9//3//f/9//3//f/9//3//f/9//3//f/9/nHOMMUII8EG9d/9//3//f/9//3/ee957/3//fxhj7z3ee/9//3//f/9//3//f/9//3//f/9//3//f/9//3//f/9//3//f/9//3//f/9//3//f/9//3//f/9//3//f/9//3//f/9//3//f/9//3//f/9//3//f/9//3//f/9/3nuUUv9//3//f/9//3//f/9//3//f/9//3//f/9//3//f/9//3//f/9//3//f/9//3//f/9//3//f/9//3//f/9//3//f/9//3//f/9//3//f/9//3//f/9//3//f/9//3//f/9//3//f/9//3//f/9//3//f/9//3//f/9//3//f/9//3//f/9//3//f/9//3//f/9//3//f/9//3//f/9//3//f/9//3//f/9/AAD/f/9//3//f/9//3//f/9//3//f/9//3//f/9//3//f/9//3//f/9//3//f/9//3//f/9//3//f/9//3//f/9//3//f/9//3//f/9//3//f/9//3//f/9//3//f/9//3//f/9//3//f/9//3//f/9//3//f/9//3//f/9//3//f/9//3//f/9//3//f/9//3//f/9//3//f/9//3//f/9//3//f/9//3//f/9//3//f/9//3//f/9//3//f/9//3//f/9//3//f75333v/f/9//3//f/9/vXetNWMMCSWVVt97/3/ee/9//3/ee/9//3/nHHxv/3//f/9//3//f/9//3//f/9//3//f/9//3//f/9//3//f/9//3//f/9//3//f/9//3//f/9//3//f/9//3//f/9//3//f/9//3//f/9//3//f/9//3//f/9//3//f/9//3//f957/3//f/9//3//f/9//3//f/9//3//f/9//3//f/9//3//f/9//3//f/9//3//f/9//3//f/9//3//f/9//3//f/9//3//f/9//3//f/9//3//f/9//3//f/9//3//f/9//3//f/9//3//f/9//3//f/9//3//f/9//3//f/9//3//f/9//3//f/9//3//f/9//3//f/9//3//f/9//3//f/9//38AAP9//3//f/9//3//f/9//3//f/9//3//f/9//3//f/9//3//f/9//3//f/9//3//f/9//3//f/9//3//f/9//3//f/9//3//f/9//3//f/9//3//f/9//3//f/9//3//f/9//3//f/9//3//f/9//3//f/9//3//f/9//3//f/9//3//f/9//3//f/9//3//f/9//3//f/9//3//f/9//3//f/9//3//f/9//3//f/9//3//f/9//3//f/9//3//f/9/3nv/f/9//3//f/9//3//f/9//3//f/9/33vWWiklQgitNRBCe2+UUowxOWdzTq01nXP/f/9//3//f/9//3//f/9//3//f/9//3//f/9//3//f/9//3//f/9//3//f/9//3//f/9//3//f/9//3//f/9//3//f/9//3//f/9//3//f/9/3n//f/9//3//f717/3/ee/9//3//f/9//3//f/9//3//f/9//3//f/9//3//f/9//3//f/9//3//f/9//3//f/9//3//f/9//3//f/9//3//f/9//3//f/9//3//f/9//3//f/9//3//f/9//3//f/9//3//f/9//3//f/9//3//f/9//3//f/9//3//f/9//3//f/9//3//f/9//3//f/9//3//f/9//3//f/9//3//f/9//3//fwAA/3//f/9//3//f/9//3//f/9//3//f/9//3//f/9//3//f/9//3//f/9//3//f/9//3//f/9//3//f/9//3//f/9//3//f/9//3//f/9//3//f/9//3//f/9//3//f/9//3//f/9//3//f/9//3//f/9//3//f/9//3//f/9//3//f/9//3//f/9//3//f/9//3//f/9//3//f/9//3//f/9//3//f/9//3//f/9//3//f/9//3//f/9//3//f/9/33//f/9/vnvee/9//3//f/9//3/ff/9//3//f957/3//f/heMUZ0TpRSUkqlFAghGGP/f/9//3//f/9//3//f/9//3//f/9//3//f/9//3//f/9//3//f/9//3//f/9//3//f/9//3//f/9//3//f/9//3//f/9//3//f/9//3//f/9//3//f/9//3/ef/9//3//f/9//3//f/9/3n//f/9//3//f/9//3//f/9//3//f/9//3//f/9//3//f/9//3//f/9//3//f/9//3//f/9//3//f/9//3//f/9//3//f/9//3//f/9//3//f/9//3//f/9//3//f/9//3//f/9//3//f/9//3//f/9//3//f/9//3//f/9//3//f/9//3//f/9//3//f/9//3//f/9//3//f/9//3//f/9/AAD/f/9//3//f/9//3//f/9//3//f/9//3//f/9//3//f/9//3//f/9//3//f/9//3//f/9//3//f/9//3//f/9//3//f/9//3//f/9//3//f/9//3//f/9//3//f/9//3//f/9//3//f/9//3//f/9//3//f/9//3//f/9//3//f/9//3//f/9//3//f/9//3//f/9//3//f/9//3//f/9//3//f/9//3//f/9//3//f/9//3//f/9//3//f/9//3//f/9//3//f/9//3//f/9//3//f/9//3//f/9//3//f/9//3/fe/9//3//f/9//3//f/9//3//f/9//3//f/9//3//f/9//3//f/9//3//f/9//3//f/9//3//f/9//3//f/9//3//f/9//3//f/9//3//f/9//3//f/9//3//f/9/3nv/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1551F-5457-4329-96FD-0EA6CF0F8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tf10274254_win32.dotx</Template>
  <TotalTime>367</TotalTime>
  <Pages>31</Pages>
  <Words>128</Words>
  <Characters>734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Thread and its types in Operating System</dc:subject>
  <dc:creator>SATHISH</dc:creator>
  <cp:keywords/>
  <dc:description/>
  <cp:lastModifiedBy>sathish</cp:lastModifiedBy>
  <cp:revision>9</cp:revision>
  <dcterms:created xsi:type="dcterms:W3CDTF">2020-08-31T11:27:00Z</dcterms:created>
  <dcterms:modified xsi:type="dcterms:W3CDTF">2020-09-01T14:40:00Z</dcterms:modified>
</cp:coreProperties>
</file>